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4052451"/>
        <w:docPartObj>
          <w:docPartGallery w:val="Cover Pages"/>
          <w:docPartUnique/>
        </w:docPartObj>
      </w:sdtPr>
      <w:sdtEndPr>
        <w:rPr>
          <w:b/>
        </w:rPr>
      </w:sdtEndPr>
      <w:sdtContent>
        <w:p w14:paraId="4982C8EA" w14:textId="77777777" w:rsidR="00816BFF" w:rsidRPr="008A55C3" w:rsidRDefault="00816BFF"/>
        <w:p w14:paraId="39628729" w14:textId="77777777" w:rsidR="00816BFF" w:rsidRPr="008A55C3" w:rsidRDefault="00D86658"/>
      </w:sdtContent>
    </w:sdt>
    <w:p w14:paraId="13E7F4AF" w14:textId="77777777" w:rsidR="00A11B8E" w:rsidRPr="008A55C3" w:rsidRDefault="00A11B8E" w:rsidP="00FE0F41"/>
    <w:p w14:paraId="44A2874F" w14:textId="77777777" w:rsidR="00BF110E" w:rsidRPr="008A55C3" w:rsidRDefault="00BF110E" w:rsidP="00FE0F41"/>
    <w:p w14:paraId="2A2DC235" w14:textId="77777777" w:rsidR="00BF110E" w:rsidRPr="008A55C3" w:rsidRDefault="00BF110E" w:rsidP="00FE0F41"/>
    <w:p w14:paraId="3880434C" w14:textId="77777777" w:rsidR="00BF110E" w:rsidRPr="008A55C3" w:rsidRDefault="00BF110E" w:rsidP="00FE0F41"/>
    <w:p w14:paraId="2BA27E7F" w14:textId="77777777" w:rsidR="00BF110E" w:rsidRPr="008A55C3" w:rsidRDefault="00BF110E" w:rsidP="00FE0F41"/>
    <w:p w14:paraId="13DB9758" w14:textId="77777777" w:rsidR="00486CCC" w:rsidRPr="008A55C3" w:rsidRDefault="00486CCC" w:rsidP="00FE0F41"/>
    <w:p w14:paraId="6A49D033" w14:textId="77777777" w:rsidR="00BF110E" w:rsidRPr="008A55C3" w:rsidRDefault="00BF110E" w:rsidP="00FE0F41"/>
    <w:p w14:paraId="2CC52E70" w14:textId="77777777" w:rsidR="00BF110E" w:rsidRPr="008A55C3" w:rsidRDefault="00BF110E" w:rsidP="00FE0F41"/>
    <w:p w14:paraId="23934679" w14:textId="77777777" w:rsidR="00BF110E" w:rsidRPr="008A55C3" w:rsidRDefault="00BF110E" w:rsidP="00FE0F41"/>
    <w:p w14:paraId="640343E1" w14:textId="77777777" w:rsidR="00BF110E" w:rsidRPr="008A55C3" w:rsidRDefault="00BF110E" w:rsidP="00FE0F41"/>
    <w:p w14:paraId="6C500A38" w14:textId="77777777" w:rsidR="00BF110E" w:rsidRPr="008A55C3" w:rsidRDefault="00BF110E" w:rsidP="00FE0F41"/>
    <w:p w14:paraId="55A4ED5F" w14:textId="77777777" w:rsidR="00BF110E" w:rsidRPr="008A55C3" w:rsidRDefault="00BF110E" w:rsidP="00FE0F41"/>
    <w:p w14:paraId="33332610" w14:textId="77777777" w:rsidR="00BF110E" w:rsidRPr="008A55C3" w:rsidRDefault="00BF110E" w:rsidP="00FE0F41"/>
    <w:p w14:paraId="4C47F167" w14:textId="77777777" w:rsidR="00BF110E" w:rsidRPr="008A55C3" w:rsidRDefault="00BF110E" w:rsidP="00FE0F41"/>
    <w:p w14:paraId="7F04E218" w14:textId="77777777" w:rsidR="00BF110E" w:rsidRPr="008A55C3" w:rsidRDefault="00BF110E" w:rsidP="00FE0F41"/>
    <w:p w14:paraId="79629F36" w14:textId="77777777" w:rsidR="00BF110E" w:rsidRPr="008A55C3" w:rsidRDefault="00BF110E" w:rsidP="00FE0F41"/>
    <w:p w14:paraId="5782DB6B" w14:textId="77777777" w:rsidR="00BF110E" w:rsidRPr="008A55C3" w:rsidRDefault="00BF110E" w:rsidP="00FE0F41"/>
    <w:p w14:paraId="52287B00" w14:textId="77777777" w:rsidR="00BF110E" w:rsidRPr="008A55C3" w:rsidRDefault="00BF110E" w:rsidP="00FE0F41"/>
    <w:p w14:paraId="760394C0" w14:textId="77777777" w:rsidR="00BF110E" w:rsidRPr="008A55C3" w:rsidRDefault="00BF110E" w:rsidP="00FE0F41"/>
    <w:p w14:paraId="026E7D38" w14:textId="77777777" w:rsidR="00BF110E" w:rsidRPr="008A55C3" w:rsidRDefault="00BF110E" w:rsidP="00FE0F41"/>
    <w:p w14:paraId="63C67D5F" w14:textId="77777777" w:rsidR="00BF110E" w:rsidRPr="008A55C3" w:rsidRDefault="00BF110E" w:rsidP="00E64147"/>
    <w:p w14:paraId="50C48FE9" w14:textId="77777777" w:rsidR="00BF110E" w:rsidRPr="008A55C3" w:rsidRDefault="00BF110E" w:rsidP="00E64147"/>
    <w:p w14:paraId="1FD1CBCB" w14:textId="77777777" w:rsidR="00BF110E" w:rsidRPr="008A55C3" w:rsidRDefault="00BF110E" w:rsidP="00E64147"/>
    <w:p w14:paraId="4E83DEAC" w14:textId="77777777" w:rsidR="00BF110E" w:rsidRPr="008A55C3" w:rsidRDefault="00BF110E" w:rsidP="00E64147"/>
    <w:p w14:paraId="3402419B" w14:textId="77777777" w:rsidR="00BF110E" w:rsidRPr="008A55C3" w:rsidRDefault="00BF110E" w:rsidP="00E64147"/>
    <w:p w14:paraId="559B97F9" w14:textId="77777777" w:rsidR="00BF110E" w:rsidRPr="008A55C3" w:rsidRDefault="00822DAD" w:rsidP="00A278D5">
      <w:pPr>
        <w:rPr>
          <w:rFonts w:ascii="Trebuchet MS" w:hAnsi="Trebuchet MS"/>
          <w:color w:val="102031" w:themeColor="text2"/>
          <w:szCs w:val="21"/>
        </w:rPr>
      </w:pPr>
      <w:r w:rsidRPr="008A55C3">
        <w:rPr>
          <w:rStyle w:val="KeinLeerraumZchn"/>
          <w:i/>
          <w:iCs/>
          <w:noProof/>
        </w:rPr>
        <mc:AlternateContent>
          <mc:Choice Requires="wps">
            <w:drawing>
              <wp:anchor distT="45720" distB="45720" distL="114300" distR="114300" simplePos="0" relativeHeight="251669504" behindDoc="0" locked="0" layoutInCell="1" allowOverlap="1" wp14:anchorId="67599542" wp14:editId="72BFE050">
                <wp:simplePos x="0" y="0"/>
                <wp:positionH relativeFrom="column">
                  <wp:posOffset>1281430</wp:posOffset>
                </wp:positionH>
                <wp:positionV relativeFrom="page">
                  <wp:posOffset>10478770</wp:posOffset>
                </wp:positionV>
                <wp:extent cx="3276600" cy="21336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13360"/>
                        </a:xfrm>
                        <a:prstGeom prst="rect">
                          <a:avLst/>
                        </a:prstGeom>
                        <a:solidFill>
                          <a:srgbClr val="FFFFFF"/>
                        </a:solidFill>
                        <a:ln w="9525">
                          <a:noFill/>
                          <a:miter lim="800000"/>
                          <a:headEnd/>
                          <a:tailEnd/>
                        </a:ln>
                      </wps:spPr>
                      <wps:txbx>
                        <w:txbxContent>
                          <w:p w14:paraId="2F8C4B29" w14:textId="77777777" w:rsidR="00822DAD" w:rsidRPr="008A55C3" w:rsidRDefault="00822DAD" w:rsidP="00822DAD">
                            <w:pPr>
                              <w:jc w:val="center"/>
                              <w:rPr>
                                <w:sz w:val="12"/>
                                <w:szCs w:val="12"/>
                              </w:rPr>
                            </w:pPr>
                            <w:r w:rsidRPr="008A55C3">
                              <w:rPr>
                                <w:sz w:val="12"/>
                                <w:szCs w:val="12"/>
                              </w:rPr>
                              <w:t>Template: 4.01_Einführungskonzept_abasERP_Vorlage_REV</w:t>
                            </w:r>
                            <w:r w:rsidR="00E91EBC" w:rsidRPr="008A55C3">
                              <w:rPr>
                                <w:sz w:val="12"/>
                                <w:szCs w:val="12"/>
                              </w:rPr>
                              <w:t>9</w:t>
                            </w:r>
                            <w:r w:rsidRPr="008A55C3">
                              <w:rPr>
                                <w:sz w:val="12"/>
                                <w:szCs w:val="12"/>
                              </w:rPr>
                              <w:t xml:space="preserve"> | REV</w:t>
                            </w:r>
                            <w:r w:rsidR="00E91EBC" w:rsidRPr="008A55C3">
                              <w:rPr>
                                <w:sz w:val="12"/>
                                <w:szCs w:val="12"/>
                              </w:rPr>
                              <w:t>9</w:t>
                            </w:r>
                            <w:r w:rsidRPr="008A55C3">
                              <w:rPr>
                                <w:sz w:val="12"/>
                                <w:szCs w:val="12"/>
                              </w:rPr>
                              <w:t xml:space="preserve"> |</w:t>
                            </w:r>
                            <w:r w:rsidR="00F7243B" w:rsidRPr="008A55C3">
                              <w:rPr>
                                <w:sz w:val="12"/>
                                <w:szCs w:val="12"/>
                              </w:rPr>
                              <w:t xml:space="preserve"> </w:t>
                            </w:r>
                            <w:r w:rsidRPr="008A55C3">
                              <w:rPr>
                                <w:sz w:val="12"/>
                                <w:szCs w:val="12"/>
                              </w:rPr>
                              <w:t>Stand 2</w:t>
                            </w:r>
                            <w:r w:rsidR="00E91EBC" w:rsidRPr="008A55C3">
                              <w:rPr>
                                <w:sz w:val="12"/>
                                <w:szCs w:val="12"/>
                              </w:rPr>
                              <w:t>9.04</w:t>
                            </w:r>
                            <w:r w:rsidRPr="008A55C3">
                              <w:rPr>
                                <w:sz w:val="12"/>
                                <w:szCs w:val="12"/>
                              </w:rPr>
                              <w:t>.202</w:t>
                            </w:r>
                            <w:r w:rsidR="00E91EBC" w:rsidRPr="008A55C3">
                              <w:rPr>
                                <w:sz w:val="12"/>
                                <w:szCs w:val="1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599542" id="_x0000_t202" coordsize="21600,21600" o:spt="202" path="m,l,21600r21600,l21600,xe">
                <v:stroke joinstyle="miter"/>
                <v:path gradientshapeok="t" o:connecttype="rect"/>
              </v:shapetype>
              <v:shape id="Textfeld 2" o:spid="_x0000_s1026" type="#_x0000_t202" style="position:absolute;margin-left:100.9pt;margin-top:825.1pt;width:258pt;height:16.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" stroked="f">
                <v:textbox>
                  <w:txbxContent>
                    <w:p w14:paraId="2F8C4B29" w14:textId="77777777" w:rsidR="00822DAD" w:rsidRPr="008A55C3" w:rsidRDefault="00822DAD" w:rsidP="00822DAD">
                      <w:pPr>
                        <w:jc w:val="center"/>
                        <w:rPr>
                          <w:sz w:val="12"/>
                          <w:szCs w:val="12"/>
                        </w:rPr>
                      </w:pPr>
                      <w:r w:rsidRPr="008A55C3">
                        <w:rPr>
                          <w:sz w:val="12"/>
                          <w:szCs w:val="12"/>
                        </w:rPr>
                        <w:t>Template: 4.01_Einführungskonzept_abasERP_Vorlage_REV</w:t>
                      </w:r>
                      <w:r w:rsidR="00E91EBC" w:rsidRPr="008A55C3">
                        <w:rPr>
                          <w:sz w:val="12"/>
                          <w:szCs w:val="12"/>
                        </w:rPr>
                        <w:t>9</w:t>
                      </w:r>
                      <w:r w:rsidRPr="008A55C3">
                        <w:rPr>
                          <w:sz w:val="12"/>
                          <w:szCs w:val="12"/>
                        </w:rPr>
                        <w:t xml:space="preserve"> | REV</w:t>
                      </w:r>
                      <w:r w:rsidR="00E91EBC" w:rsidRPr="008A55C3">
                        <w:rPr>
                          <w:sz w:val="12"/>
                          <w:szCs w:val="12"/>
                        </w:rPr>
                        <w:t>9</w:t>
                      </w:r>
                      <w:r w:rsidRPr="008A55C3">
                        <w:rPr>
                          <w:sz w:val="12"/>
                          <w:szCs w:val="12"/>
                        </w:rPr>
                        <w:t xml:space="preserve"> |</w:t>
                      </w:r>
                      <w:r w:rsidR="00F7243B" w:rsidRPr="008A55C3">
                        <w:rPr>
                          <w:sz w:val="12"/>
                          <w:szCs w:val="12"/>
                        </w:rPr>
                        <w:t xml:space="preserve"> </w:t>
                      </w:r>
                      <w:r w:rsidRPr="008A55C3">
                        <w:rPr>
                          <w:sz w:val="12"/>
                          <w:szCs w:val="12"/>
                        </w:rPr>
                        <w:t>Stand 2</w:t>
                      </w:r>
                      <w:r w:rsidR="00E91EBC" w:rsidRPr="008A55C3">
                        <w:rPr>
                          <w:sz w:val="12"/>
                          <w:szCs w:val="12"/>
                        </w:rPr>
                        <w:t>9.04</w:t>
                      </w:r>
                      <w:r w:rsidRPr="008A55C3">
                        <w:rPr>
                          <w:sz w:val="12"/>
                          <w:szCs w:val="12"/>
                        </w:rPr>
                        <w:t>.202</w:t>
                      </w:r>
                      <w:r w:rsidR="00E91EBC" w:rsidRPr="008A55C3">
                        <w:rPr>
                          <w:sz w:val="12"/>
                          <w:szCs w:val="12"/>
                        </w:rPr>
                        <w:t>6</w:t>
                      </w:r>
                    </w:p>
                  </w:txbxContent>
                </v:textbox>
                <w10:wrap type="square" anchory="page"/>
              </v:shape>
            </w:pict>
          </mc:Fallback>
        </mc:AlternateContent>
      </w:r>
      <w:r w:rsidRPr="008A55C3">
        <w:rPr>
          <w:noProof/>
        </w:rPr>
        <mc:AlternateContent>
          <mc:Choice Requires="wps">
            <w:drawing>
              <wp:anchor distT="0" distB="0" distL="114300" distR="114300" simplePos="0" relativeHeight="251665408" behindDoc="0" locked="0" layoutInCell="1" allowOverlap="1" wp14:anchorId="460D4703" wp14:editId="066A11F0">
                <wp:simplePos x="0" y="0"/>
                <wp:positionH relativeFrom="margin">
                  <wp:align>left</wp:align>
                </wp:positionH>
                <wp:positionV relativeFrom="page">
                  <wp:posOffset>6811010</wp:posOffset>
                </wp:positionV>
                <wp:extent cx="6315075" cy="2084070"/>
                <wp:effectExtent l="0" t="0" r="0" b="11430"/>
                <wp:wrapSquare wrapText="bothSides"/>
                <wp:docPr id="3" name="Text Box 3"/>
                <wp:cNvGraphicFramePr/>
                <a:graphic xmlns:a="http://schemas.openxmlformats.org/drawingml/2006/main">
                  <a:graphicData uri="http://schemas.microsoft.com/office/word/2010/wordprocessingShape">
                    <wps:wsp>
                      <wps:cNvSpPr txBox="1"/>
                      <wps:spPr>
                        <a:xfrm>
                          <a:off x="0" y="0"/>
                          <a:ext cx="6315075" cy="2084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0E8C8" w14:textId="77777777" w:rsidR="00625397" w:rsidRPr="008A55C3" w:rsidRDefault="00D86658" w:rsidP="00625397">
                            <w:pPr>
                              <w:pStyle w:val="Titel"/>
                            </w:pPr>
                            <w:sdt>
                              <w:sdtPr>
                                <w:alias w:val="Title"/>
                                <w:tag w:val=""/>
                                <w:id w:val="-882713825"/>
                                <w:dataBinding w:prefixMappings="xmlns:ns0='http://purl.org/dc/elements/1.1/' xmlns:ns1='http://schemas.openxmlformats.org/package/2006/metadata/core-properties' " w:xpath="/ns1:coreProperties[1]/ns0:title[1]" w:storeItemID="{6C3C8BC8-F283-45AE-878A-BAB7291924A1}"/>
                                <w:text w:multiLine="1"/>
                              </w:sdtPr>
                              <w:sdtEndPr/>
                              <w:sdtContent>
                                <w:r w:rsidR="00625397" w:rsidRPr="008A55C3">
                                  <w:t>KONZEPT ZUR EINFÜHRUNG VON ABAS ERP</w:t>
                                </w:r>
                              </w:sdtContent>
                            </w:sdt>
                          </w:p>
                          <w:sdt>
                            <w:sdtPr>
                              <w:alias w:val="Subtitle"/>
                              <w:tag w:val=""/>
                              <w:id w:val="-1321496059"/>
                              <w:dataBinding w:prefixMappings="xmlns:ns0='http://purl.org/dc/elements/1.1/' xmlns:ns1='http://schemas.openxmlformats.org/package/2006/metadata/core-properties' " w:xpath="/ns1:coreProperties[1]/ns0:subject[1]" w:storeItemID="{6C3C8BC8-F283-45AE-878A-BAB7291924A1}"/>
                              <w:text/>
                            </w:sdtPr>
                            <w:sdtEndPr/>
                            <w:sdtContent>
                              <w:p w14:paraId="298F0704" w14:textId="3D4F4E4E" w:rsidR="00491327" w:rsidRPr="008A55C3" w:rsidRDefault="00DA34A5" w:rsidP="00A278D5">
                                <w:pPr>
                                  <w:pStyle w:val="Untertitel"/>
                                  <w:rPr>
                                    <w:smallCaps/>
                                  </w:rPr>
                                </w:pPr>
                                <w:r w:rsidRPr="008A55C3">
                                  <w:t>Profil Dekor GmbH</w:t>
                                </w:r>
                                <w:r w:rsidR="00822DAD" w:rsidRPr="008A55C3">
                                  <w:t xml:space="preserve"> | </w:t>
                                </w:r>
                                <w:r w:rsidRPr="008A55C3">
                                  <w:t>Büren</w:t>
                                </w:r>
                              </w:p>
                            </w:sdtContent>
                          </w:sdt>
                        </w:txbxContent>
                      </wps:txbx>
                      <wps:bodyPr rot="0" spcFirstLastPara="0" vertOverflow="overflow" horzOverflow="overflow" vert="horz" wrap="square" lIns="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0D4703" id="Text Box 3" o:spid="_x0000_s1027" type="#_x0000_t202" style="position:absolute;margin-left:0;margin-top:536.3pt;width:497.25pt;height:164.1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" filled="f" stroked="f" strokeweight=".5pt">
                <v:textbox inset="0,0,54pt,0">
                  <w:txbxContent>
                    <w:p w14:paraId="2020E8C8" w14:textId="77777777" w:rsidR="00625397" w:rsidRPr="008A55C3" w:rsidRDefault="00D86658" w:rsidP="00625397">
                      <w:pPr>
                        <w:pStyle w:val="Titel"/>
                      </w:pPr>
                      <w:sdt>
                        <w:sdtPr>
                          <w:alias w:val="Title"/>
                          <w:tag w:val=""/>
                          <w:id w:val="-882713825"/>
                          <w:dataBinding w:prefixMappings="xmlns:ns0='http://purl.org/dc/elements/1.1/' xmlns:ns1='http://schemas.openxmlformats.org/package/2006/metadata/core-properties' " w:xpath="/ns1:coreProperties[1]/ns0:title[1]" w:storeItemID="{6C3C8BC8-F283-45AE-878A-BAB7291924A1}"/>
                          <w:text w:multiLine="1"/>
                        </w:sdtPr>
                        <w:sdtEndPr/>
                        <w:sdtContent>
                          <w:r w:rsidR="00625397" w:rsidRPr="008A55C3">
                            <w:t>KONZEPT ZUR EINFÜHRUNG VON ABAS ERP</w:t>
                          </w:r>
                        </w:sdtContent>
                      </w:sdt>
                    </w:p>
                    <w:sdt>
                      <w:sdtPr>
                        <w:alias w:val="Subtitle"/>
                        <w:tag w:val=""/>
                        <w:id w:val="-1321496059"/>
                        <w:dataBinding w:prefixMappings="xmlns:ns0='http://purl.org/dc/elements/1.1/' xmlns:ns1='http://schemas.openxmlformats.org/package/2006/metadata/core-properties' " w:xpath="/ns1:coreProperties[1]/ns0:subject[1]" w:storeItemID="{6C3C8BC8-F283-45AE-878A-BAB7291924A1}"/>
                        <w:text/>
                      </w:sdtPr>
                      <w:sdtEndPr/>
                      <w:sdtContent>
                        <w:p w14:paraId="298F0704" w14:textId="3D4F4E4E" w:rsidR="00491327" w:rsidRPr="008A55C3" w:rsidRDefault="00DA34A5" w:rsidP="00A278D5">
                          <w:pPr>
                            <w:pStyle w:val="Untertitel"/>
                            <w:rPr>
                              <w:smallCaps/>
                            </w:rPr>
                          </w:pPr>
                          <w:r w:rsidRPr="008A55C3">
                            <w:t>Profil Dekor GmbH</w:t>
                          </w:r>
                          <w:r w:rsidR="00822DAD" w:rsidRPr="008A55C3">
                            <w:t xml:space="preserve"> | </w:t>
                          </w:r>
                          <w:r w:rsidRPr="008A55C3">
                            <w:t>Büren</w:t>
                          </w:r>
                        </w:p>
                      </w:sdtContent>
                    </w:sdt>
                  </w:txbxContent>
                </v:textbox>
                <w10:wrap type="square" anchorx="margin" anchory="page"/>
              </v:shape>
            </w:pict>
          </mc:Fallback>
        </mc:AlternateContent>
      </w:r>
      <w:r w:rsidR="00BD740C" w:rsidRPr="008A55C3">
        <w:rPr>
          <w:noProof/>
        </w:rPr>
        <mc:AlternateContent>
          <mc:Choice Requires="wps">
            <w:drawing>
              <wp:anchor distT="0" distB="0" distL="114300" distR="114300" simplePos="0" relativeHeight="251667456" behindDoc="0" locked="0" layoutInCell="1" allowOverlap="1" wp14:anchorId="2E3EE17B" wp14:editId="3D5CF57D">
                <wp:simplePos x="0" y="0"/>
                <wp:positionH relativeFrom="margin">
                  <wp:align>left</wp:align>
                </wp:positionH>
                <wp:positionV relativeFrom="margin">
                  <wp:align>bottom</wp:align>
                </wp:positionV>
                <wp:extent cx="3986373" cy="914400"/>
                <wp:effectExtent l="0" t="0" r="0" b="6985"/>
                <wp:wrapSquare wrapText="bothSides"/>
                <wp:docPr id="6" name="Text Box 6"/>
                <wp:cNvGraphicFramePr/>
                <a:graphic xmlns:a="http://schemas.openxmlformats.org/drawingml/2006/main">
                  <a:graphicData uri="http://schemas.microsoft.com/office/word/2010/wordprocessingShape">
                    <wps:wsp>
                      <wps:cNvSpPr txBox="1"/>
                      <wps:spPr>
                        <a:xfrm>
                          <a:off x="0" y="0"/>
                          <a:ext cx="398637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FD9204" w14:textId="77777777" w:rsidR="00BF110E" w:rsidRPr="008A55C3" w:rsidRDefault="00822DAD" w:rsidP="00C668D8">
                            <w:pPr>
                              <w:pStyle w:val="KeinLeerraum"/>
                              <w:rPr>
                                <w:color w:val="4164B2" w:themeColor="accent1"/>
                                <w:sz w:val="28"/>
                                <w:szCs w:val="28"/>
                                <w:lang w:val="de-DE"/>
                              </w:rPr>
                            </w:pPr>
                            <w:r w:rsidRPr="008A55C3">
                              <w:rPr>
                                <w:color w:val="4164B2" w:themeColor="accent1"/>
                                <w:sz w:val="28"/>
                                <w:szCs w:val="28"/>
                                <w:lang w:val="de-DE"/>
                              </w:rPr>
                              <w:t xml:space="preserve">Ersteller: </w:t>
                            </w:r>
                            <w:r w:rsidRPr="008A55C3">
                              <w:rPr>
                                <w:color w:val="4164B2" w:themeColor="accent1"/>
                                <w:sz w:val="28"/>
                                <w:szCs w:val="28"/>
                                <w:lang w:val="de-DE"/>
                              </w:rPr>
                              <w:fldChar w:fldCharType="begin"/>
                            </w:r>
                            <w:r w:rsidRPr="008A55C3">
                              <w:rPr>
                                <w:color w:val="4164B2" w:themeColor="accent1"/>
                                <w:sz w:val="28"/>
                                <w:szCs w:val="28"/>
                                <w:lang w:val="de-DE"/>
                              </w:rPr>
                              <w:instrText xml:space="preserve"> AUTHOR   \* MERGEFORMAT </w:instrText>
                            </w:r>
                            <w:r w:rsidRPr="008A55C3">
                              <w:rPr>
                                <w:color w:val="4164B2" w:themeColor="accent1"/>
                                <w:sz w:val="28"/>
                                <w:szCs w:val="28"/>
                                <w:lang w:val="de-DE"/>
                              </w:rPr>
                              <w:fldChar w:fldCharType="separate"/>
                            </w:r>
                            <w:r w:rsidR="00517180" w:rsidRPr="008A55C3">
                              <w:rPr>
                                <w:color w:val="4164B2" w:themeColor="accent1"/>
                                <w:sz w:val="28"/>
                                <w:szCs w:val="28"/>
                                <w:lang w:val="de-DE"/>
                              </w:rPr>
                              <w:t>Tobias Höltring</w:t>
                            </w:r>
                            <w:r w:rsidRPr="008A55C3">
                              <w:rPr>
                                <w:color w:val="4164B2" w:themeColor="accent1"/>
                                <w:sz w:val="28"/>
                                <w:szCs w:val="28"/>
                                <w:lang w:val="de-DE"/>
                              </w:rPr>
                              <w:fldChar w:fldCharType="end"/>
                            </w:r>
                          </w:p>
                          <w:p w14:paraId="63D7836F" w14:textId="65790E9C" w:rsidR="00BF110E" w:rsidRPr="008A55C3" w:rsidRDefault="00822DAD" w:rsidP="00C668D8">
                            <w:pPr>
                              <w:pStyle w:val="KeinLeerraum"/>
                              <w:rPr>
                                <w:color w:val="4164B2" w:themeColor="accent1"/>
                                <w:sz w:val="28"/>
                                <w:szCs w:val="28"/>
                                <w:lang w:val="de-DE"/>
                              </w:rPr>
                            </w:pPr>
                            <w:r w:rsidRPr="008A55C3">
                              <w:rPr>
                                <w:color w:val="4164B2" w:themeColor="accent1"/>
                                <w:sz w:val="28"/>
                                <w:szCs w:val="28"/>
                                <w:lang w:val="de-DE"/>
                              </w:rPr>
                              <w:t>Ort | Datum:  Karlsruhe |</w:t>
                            </w:r>
                            <w:r w:rsidR="00DA34A5" w:rsidRPr="008A55C3">
                              <w:rPr>
                                <w:color w:val="4164B2" w:themeColor="accent1"/>
                                <w:sz w:val="28"/>
                                <w:szCs w:val="28"/>
                                <w:lang w:val="de-DE"/>
                              </w:rPr>
                              <w:t xml:space="preserve"> 10.06.2026</w:t>
                            </w:r>
                          </w:p>
                          <w:p w14:paraId="5DDA2D50" w14:textId="77777777" w:rsidR="00822DAD" w:rsidRPr="008A55C3" w:rsidRDefault="00822DAD" w:rsidP="00C668D8">
                            <w:pPr>
                              <w:pStyle w:val="KeinLeerraum"/>
                              <w:rPr>
                                <w:color w:val="4164B2" w:themeColor="accent1"/>
                                <w:sz w:val="28"/>
                                <w:szCs w:val="28"/>
                                <w:lang w:val="de-DE"/>
                              </w:rPr>
                            </w:pPr>
                            <w:r w:rsidRPr="008A55C3">
                              <w:rPr>
                                <w:color w:val="4164B2" w:themeColor="accent1"/>
                                <w:sz w:val="28"/>
                                <w:szCs w:val="28"/>
                                <w:lang w:val="de-DE"/>
                              </w:rPr>
                              <w:t>Version: 1.0</w:t>
                            </w:r>
                          </w:p>
                        </w:txbxContent>
                      </wps:txbx>
                      <wps:bodyPr rot="0" spcFirstLastPara="0" vertOverflow="overflow" horzOverflow="overflow" vert="horz" wrap="square" lIns="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2E3EE17B" id="Text Box 6" o:spid="_x0000_s1028" type="#_x0000_t202" style="position:absolute;margin-left:0;margin-top:0;width:313.9pt;height:1in;z-index:251667456;visibility:visible;mso-wrap-style:square;mso-width-percent:0;mso-height-percent:92;mso-wrap-distance-left:9pt;mso-wrap-distance-top:0;mso-wrap-distance-right:9pt;mso-wrap-distance-bottom:0;mso-position-horizontal:left;mso-position-horizontal-relative:margin;mso-position-vertical:bottom;mso-position-vertical-relative:margin;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" filled="f" stroked="f" strokeweight=".5pt">
                <v:textbox inset="0,0,54pt,0">
                  <w:txbxContent>
                    <w:p w14:paraId="5DFD9204" w14:textId="77777777" w:rsidR="00BF110E" w:rsidRPr="008A55C3" w:rsidRDefault="00822DAD" w:rsidP="00C668D8">
                      <w:pPr>
                        <w:pStyle w:val="KeinLeerraum"/>
                        <w:rPr>
                          <w:color w:val="4164B2" w:themeColor="accent1"/>
                          <w:sz w:val="28"/>
                          <w:szCs w:val="28"/>
                          <w:lang w:val="de-DE"/>
                        </w:rPr>
                      </w:pPr>
                      <w:r w:rsidRPr="008A55C3">
                        <w:rPr>
                          <w:color w:val="4164B2" w:themeColor="accent1"/>
                          <w:sz w:val="28"/>
                          <w:szCs w:val="28"/>
                          <w:lang w:val="de-DE"/>
                        </w:rPr>
                        <w:t xml:space="preserve">Ersteller: </w:t>
                      </w:r>
                      <w:r w:rsidRPr="008A55C3">
                        <w:rPr>
                          <w:color w:val="4164B2" w:themeColor="accent1"/>
                          <w:sz w:val="28"/>
                          <w:szCs w:val="28"/>
                          <w:lang w:val="de-DE"/>
                        </w:rPr>
                        <w:fldChar w:fldCharType="begin"/>
                      </w:r>
                      <w:r w:rsidRPr="008A55C3">
                        <w:rPr>
                          <w:color w:val="4164B2" w:themeColor="accent1"/>
                          <w:sz w:val="28"/>
                          <w:szCs w:val="28"/>
                          <w:lang w:val="de-DE"/>
                        </w:rPr>
                        <w:instrText xml:space="preserve"> AUTHOR   \* MERGEFORMAT </w:instrText>
                      </w:r>
                      <w:r w:rsidRPr="008A55C3">
                        <w:rPr>
                          <w:color w:val="4164B2" w:themeColor="accent1"/>
                          <w:sz w:val="28"/>
                          <w:szCs w:val="28"/>
                          <w:lang w:val="de-DE"/>
                        </w:rPr>
                        <w:fldChar w:fldCharType="separate"/>
                      </w:r>
                      <w:r w:rsidR="00517180" w:rsidRPr="008A55C3">
                        <w:rPr>
                          <w:color w:val="4164B2" w:themeColor="accent1"/>
                          <w:sz w:val="28"/>
                          <w:szCs w:val="28"/>
                          <w:lang w:val="de-DE"/>
                        </w:rPr>
                        <w:t>Tobias Höltring</w:t>
                      </w:r>
                      <w:r w:rsidRPr="008A55C3">
                        <w:rPr>
                          <w:color w:val="4164B2" w:themeColor="accent1"/>
                          <w:sz w:val="28"/>
                          <w:szCs w:val="28"/>
                          <w:lang w:val="de-DE"/>
                        </w:rPr>
                        <w:fldChar w:fldCharType="end"/>
                      </w:r>
                    </w:p>
                    <w:p w14:paraId="63D7836F" w14:textId="65790E9C" w:rsidR="00BF110E" w:rsidRPr="008A55C3" w:rsidRDefault="00822DAD" w:rsidP="00C668D8">
                      <w:pPr>
                        <w:pStyle w:val="KeinLeerraum"/>
                        <w:rPr>
                          <w:color w:val="4164B2" w:themeColor="accent1"/>
                          <w:sz w:val="28"/>
                          <w:szCs w:val="28"/>
                          <w:lang w:val="de-DE"/>
                        </w:rPr>
                      </w:pPr>
                      <w:r w:rsidRPr="008A55C3">
                        <w:rPr>
                          <w:color w:val="4164B2" w:themeColor="accent1"/>
                          <w:sz w:val="28"/>
                          <w:szCs w:val="28"/>
                          <w:lang w:val="de-DE"/>
                        </w:rPr>
                        <w:t>Ort | Datum:  Karlsruhe |</w:t>
                      </w:r>
                      <w:r w:rsidR="00DA34A5" w:rsidRPr="008A55C3">
                        <w:rPr>
                          <w:color w:val="4164B2" w:themeColor="accent1"/>
                          <w:sz w:val="28"/>
                          <w:szCs w:val="28"/>
                          <w:lang w:val="de-DE"/>
                        </w:rPr>
                        <w:t xml:space="preserve"> 10.06.2026</w:t>
                      </w:r>
                    </w:p>
                    <w:p w14:paraId="5DDA2D50" w14:textId="77777777" w:rsidR="00822DAD" w:rsidRPr="008A55C3" w:rsidRDefault="00822DAD" w:rsidP="00C668D8">
                      <w:pPr>
                        <w:pStyle w:val="KeinLeerraum"/>
                        <w:rPr>
                          <w:color w:val="4164B2" w:themeColor="accent1"/>
                          <w:sz w:val="28"/>
                          <w:szCs w:val="28"/>
                          <w:lang w:val="de-DE"/>
                        </w:rPr>
                      </w:pPr>
                      <w:r w:rsidRPr="008A55C3">
                        <w:rPr>
                          <w:color w:val="4164B2" w:themeColor="accent1"/>
                          <w:sz w:val="28"/>
                          <w:szCs w:val="28"/>
                          <w:lang w:val="de-DE"/>
                        </w:rPr>
                        <w:t>Version: 1.0</w:t>
                      </w:r>
                    </w:p>
                  </w:txbxContent>
                </v:textbox>
                <w10:wrap type="square" anchorx="margin" anchory="margin"/>
              </v:shape>
            </w:pict>
          </mc:Fallback>
        </mc:AlternateContent>
      </w:r>
      <w:r w:rsidR="00BF110E" w:rsidRPr="008A55C3">
        <w:br w:type="page"/>
      </w:r>
    </w:p>
    <w:p w14:paraId="4D21FBEE" w14:textId="77777777" w:rsidR="00822DAD" w:rsidRPr="008A55C3" w:rsidRDefault="00822DAD" w:rsidP="00EC52D9">
      <w:pPr>
        <w:pStyle w:val="berschrift1"/>
        <w:numPr>
          <w:ilvl w:val="0"/>
          <w:numId w:val="0"/>
        </w:numPr>
      </w:pPr>
      <w:bookmarkStart w:id="0" w:name="_Toc157148319"/>
      <w:r w:rsidRPr="008A55C3">
        <w:lastRenderedPageBreak/>
        <w:t>Vorwort</w:t>
      </w:r>
      <w:bookmarkEnd w:id="0"/>
    </w:p>
    <w:p w14:paraId="2BCAB673" w14:textId="77777777" w:rsidR="00822DAD" w:rsidRPr="008A55C3" w:rsidRDefault="00822DAD" w:rsidP="00822DAD"/>
    <w:p w14:paraId="1AC61D37" w14:textId="5EF3F5D8" w:rsidR="00822DAD" w:rsidRPr="008A55C3" w:rsidRDefault="00822DAD" w:rsidP="00822DAD">
      <w:pPr>
        <w:ind w:right="-1"/>
      </w:pPr>
      <w:r w:rsidRPr="008A55C3">
        <w:t xml:space="preserve">Das vorliegende Einführungskonzept als Bestandteil des Projektes „Einführung </w:t>
      </w:r>
      <w:r w:rsidR="00F7243B" w:rsidRPr="008A55C3">
        <w:t>A</w:t>
      </w:r>
      <w:r w:rsidRPr="008A55C3">
        <w:t xml:space="preserve">bas ERP bei </w:t>
      </w:r>
      <w:r w:rsidR="00DA34A5" w:rsidRPr="008A55C3">
        <w:rPr>
          <w:b/>
        </w:rPr>
        <w:t>Profil Dekor</w:t>
      </w:r>
      <w:r w:rsidRPr="008A55C3">
        <w:rPr>
          <w:b/>
        </w:rPr>
        <w:t xml:space="preserve"> GmbH</w:t>
      </w:r>
      <w:r w:rsidRPr="008A55C3">
        <w:t xml:space="preserve"> ist das Ergebnis der Organisationsgespräche, die mit den Key-Usern des Unternehmens </w:t>
      </w:r>
      <w:r w:rsidR="00DA34A5" w:rsidRPr="008A55C3">
        <w:t>Profil Dekor</w:t>
      </w:r>
      <w:r w:rsidRPr="008A55C3">
        <w:t xml:space="preserve"> GmbH im Zeitraum </w:t>
      </w:r>
      <w:r w:rsidRPr="008A55C3">
        <w:rPr>
          <w:b/>
        </w:rPr>
        <w:t>TT.MM.JJJJ – TT.MM.JJJJ</w:t>
      </w:r>
      <w:r w:rsidRPr="008A55C3">
        <w:t xml:space="preserve"> durchgeführt wurden. Die Basis dieses Konzeptes sind die Protokolle aus diesen Organisationsgesprächen.</w:t>
      </w:r>
    </w:p>
    <w:p w14:paraId="3D5B8CBD" w14:textId="77777777" w:rsidR="00822DAD" w:rsidRPr="008A55C3" w:rsidRDefault="00822DAD" w:rsidP="00822DAD">
      <w:r w:rsidRPr="008A55C3">
        <w:t>In diesem Konzept konnten nur die Sachverhalte einfließen, die auch besprochen wurden.</w:t>
      </w:r>
    </w:p>
    <w:p w14:paraId="7C330C9E" w14:textId="77777777" w:rsidR="00822DAD" w:rsidRPr="008A55C3" w:rsidRDefault="00822DAD" w:rsidP="00822DAD">
      <w:r w:rsidRPr="008A55C3">
        <w:t xml:space="preserve">Die Themen und Anforderungen, die bis zum </w:t>
      </w:r>
      <w:r w:rsidRPr="008A55C3">
        <w:rPr>
          <w:b/>
        </w:rPr>
        <w:t>TT.MM.JJJJ</w:t>
      </w:r>
      <w:r w:rsidRPr="008A55C3">
        <w:t xml:space="preserve"> nicht diskutiert wurden, sind somit nicht Bestandteil dieses Konzepts.</w:t>
      </w:r>
    </w:p>
    <w:p w14:paraId="4D78010F" w14:textId="77777777" w:rsidR="00822DAD" w:rsidRPr="008A55C3" w:rsidRDefault="00822DAD" w:rsidP="00822DAD">
      <w:r w:rsidRPr="008A55C3">
        <w:rPr>
          <w:rFonts w:cs="Times New Roman"/>
          <w:b/>
          <w:color w:val="FCCD0C" w:themeColor="accent3"/>
        </w:rPr>
        <w:t>*** nur bei separatem Konzept für bestimmte Themenbereiche  ***</w:t>
      </w:r>
      <w:r w:rsidRPr="008A55C3">
        <w:rPr>
          <w:rFonts w:cs="Times New Roman"/>
          <w:b/>
          <w:color w:val="FCCD0C" w:themeColor="accent3"/>
        </w:rPr>
        <w:br/>
      </w:r>
      <w:r w:rsidRPr="008A55C3">
        <w:t xml:space="preserve">Die Anforderungen der Bereiche </w:t>
      </w:r>
      <w:r w:rsidRPr="008A55C3">
        <w:rPr>
          <w:b/>
        </w:rPr>
        <w:t>XXXXX</w:t>
      </w:r>
      <w:r w:rsidRPr="008A55C3">
        <w:t xml:space="preserve"> werden in diesem Konzept nicht berücksichtigt. Hierfür wird ein eigenes Einführungskonzept erstellt, auf welches in einigen Kapiteln verwiesen wird.</w:t>
      </w:r>
    </w:p>
    <w:p w14:paraId="0FCD7970" w14:textId="77777777" w:rsidR="00822DAD" w:rsidRPr="008A55C3" w:rsidRDefault="00822DAD" w:rsidP="00822DAD">
      <w:pPr>
        <w:rPr>
          <w:rFonts w:cs="Times New Roman"/>
          <w:b/>
        </w:rPr>
      </w:pPr>
      <w:r w:rsidRPr="008A55C3">
        <w:rPr>
          <w:rFonts w:cs="Times New Roman"/>
          <w:b/>
          <w:color w:val="FCCD0C" w:themeColor="accent3"/>
        </w:rPr>
        <w:t>*** ***</w:t>
      </w:r>
    </w:p>
    <w:p w14:paraId="58B8811F" w14:textId="77777777" w:rsidR="00822DAD" w:rsidRPr="008A55C3" w:rsidRDefault="00822DAD" w:rsidP="00822DAD">
      <w:r w:rsidRPr="008A55C3">
        <w:t xml:space="preserve">Vor Durchführung der Organisationsgespräche wurden die Key-User in der Bedienung der Software sowie in der Abbildung der Geschäftsprozesse in </w:t>
      </w:r>
      <w:r w:rsidR="00F7243B" w:rsidRPr="008A55C3">
        <w:t>A</w:t>
      </w:r>
      <w:r w:rsidRPr="008A55C3">
        <w:t>bas ERP geschult.</w:t>
      </w:r>
    </w:p>
    <w:p w14:paraId="393E6E62" w14:textId="4123994F" w:rsidR="00822DAD" w:rsidRPr="008A55C3" w:rsidRDefault="00822DAD" w:rsidP="00822DAD">
      <w:r w:rsidRPr="008A55C3">
        <w:t xml:space="preserve">Die mit den Key-Usern der Firma </w:t>
      </w:r>
      <w:r w:rsidR="00DA34A5" w:rsidRPr="008A55C3">
        <w:rPr>
          <w:b/>
        </w:rPr>
        <w:t>Profil Dekor</w:t>
      </w:r>
      <w:r w:rsidRPr="008A55C3">
        <w:rPr>
          <w:b/>
        </w:rPr>
        <w:t xml:space="preserve"> GmbH</w:t>
      </w:r>
      <w:r w:rsidRPr="008A55C3">
        <w:t xml:space="preserve"> durchgeführten Organisationsgespräche fanden „am System“ statt. Dies heißt, dass die formulierten Anforderungen und betrieblichen Abläufe mit </w:t>
      </w:r>
      <w:r w:rsidR="00F7243B" w:rsidRPr="008A55C3">
        <w:t>A</w:t>
      </w:r>
      <w:r w:rsidRPr="008A55C3">
        <w:t xml:space="preserve">bas ERP durchgeführt und nachvollzogen wurden. </w:t>
      </w:r>
    </w:p>
    <w:p w14:paraId="2B1D8390" w14:textId="59A7D09F" w:rsidR="00822DAD" w:rsidRPr="008A55C3" w:rsidRDefault="00822DAD" w:rsidP="00822DAD">
      <w:r w:rsidRPr="008A55C3">
        <w:t xml:space="preserve">Daher beschreibt dieses Konzept nicht die vorhandenen Funktionalitäten von </w:t>
      </w:r>
      <w:r w:rsidR="00F7243B" w:rsidRPr="008A55C3">
        <w:t>A</w:t>
      </w:r>
      <w:r w:rsidRPr="008A55C3">
        <w:t xml:space="preserve">bas ERP und somit auch nicht alle Funktionalitäten, die zur Abbildung der Arbeitsprozesse bei </w:t>
      </w:r>
      <w:r w:rsidR="00DA34A5" w:rsidRPr="008A55C3">
        <w:rPr>
          <w:b/>
        </w:rPr>
        <w:t>Profil Dekor</w:t>
      </w:r>
      <w:r w:rsidRPr="008A55C3">
        <w:rPr>
          <w:b/>
        </w:rPr>
        <w:t xml:space="preserve"> GmbH</w:t>
      </w:r>
      <w:r w:rsidRPr="008A55C3">
        <w:t xml:space="preserve"> in </w:t>
      </w:r>
      <w:r w:rsidR="00F7243B" w:rsidRPr="008A55C3">
        <w:t>A</w:t>
      </w:r>
      <w:r w:rsidRPr="008A55C3">
        <w:t xml:space="preserve">bas ERP notwendig sind. Es werden ausschließlich die Abweichungen zwischen der vorhandenen Funktionalität der Software und den spezifischen Anforderungen der </w:t>
      </w:r>
      <w:r w:rsidR="00DA34A5" w:rsidRPr="008A55C3">
        <w:rPr>
          <w:b/>
        </w:rPr>
        <w:t>Profil Dekor</w:t>
      </w:r>
      <w:r w:rsidRPr="008A55C3">
        <w:rPr>
          <w:b/>
        </w:rPr>
        <w:t xml:space="preserve"> GmbH</w:t>
      </w:r>
      <w:r w:rsidRPr="008A55C3">
        <w:t xml:space="preserve"> an das ERP-System beschrieben.</w:t>
      </w:r>
    </w:p>
    <w:p w14:paraId="264CFC9D" w14:textId="77777777" w:rsidR="00822DAD" w:rsidRPr="008A55C3" w:rsidRDefault="00822DAD" w:rsidP="00822DAD">
      <w:r w:rsidRPr="008A55C3">
        <w:t>Dieses Einführungskonzept soll einen Überblick über die benötigten monetären und personellen Kapazitäten zur Durchführung dieses Projekts geben. Die Realisierung und Abnahme erfolgt in Arbeitspaketen, die basierend auf diesem Konzept erstellt werden.</w:t>
      </w:r>
    </w:p>
    <w:p w14:paraId="7283C995" w14:textId="77777777" w:rsidR="00822DAD" w:rsidRPr="008A55C3" w:rsidRDefault="00822DAD" w:rsidP="00822DAD">
      <w:r w:rsidRPr="008A55C3">
        <w:t>Die aufgeführten Maßnahmen sind mit den folgenden Prioritäten versehen worden:</w:t>
      </w:r>
    </w:p>
    <w:p w14:paraId="44D93BF6" w14:textId="77777777" w:rsidR="00822DAD" w:rsidRPr="008A55C3" w:rsidRDefault="00822DAD" w:rsidP="00822DAD">
      <w:pPr>
        <w:numPr>
          <w:ilvl w:val="0"/>
          <w:numId w:val="21"/>
        </w:numPr>
        <w:spacing w:after="200" w:line="276" w:lineRule="auto"/>
      </w:pPr>
      <w:r w:rsidRPr="008A55C3">
        <w:t>Realisierung und Abnahme muss vor Echtstart erfolgen</w:t>
      </w:r>
    </w:p>
    <w:p w14:paraId="5CDE1652" w14:textId="77777777" w:rsidR="00822DAD" w:rsidRPr="008A55C3" w:rsidRDefault="00822DAD" w:rsidP="00822DAD">
      <w:pPr>
        <w:numPr>
          <w:ilvl w:val="0"/>
          <w:numId w:val="21"/>
        </w:numPr>
        <w:spacing w:after="200" w:line="276" w:lineRule="auto"/>
      </w:pPr>
      <w:r w:rsidRPr="008A55C3">
        <w:t>Realisierung und Abnahme kann vor Echtstart erfolgen, muss aber nicht</w:t>
      </w:r>
    </w:p>
    <w:p w14:paraId="4F0B2C58" w14:textId="77777777" w:rsidR="00822DAD" w:rsidRPr="008A55C3" w:rsidRDefault="00822DAD" w:rsidP="00822DAD">
      <w:pPr>
        <w:numPr>
          <w:ilvl w:val="0"/>
          <w:numId w:val="21"/>
        </w:numPr>
        <w:spacing w:after="200" w:line="276" w:lineRule="auto"/>
      </w:pPr>
      <w:r w:rsidRPr="008A55C3">
        <w:t>Realisierung und Abnahme erfolgt nach Echtstart</w:t>
      </w:r>
    </w:p>
    <w:p w14:paraId="7AB0FCAA" w14:textId="77777777" w:rsidR="00822DAD" w:rsidRPr="008A55C3" w:rsidRDefault="00822DAD" w:rsidP="00822DAD">
      <w:r w:rsidRPr="008A55C3">
        <w:t>Die Prioritäten 2 und 3 benötigen eine separate Freigabe zur Umsetzung.</w:t>
      </w:r>
    </w:p>
    <w:p w14:paraId="72D9F7A5" w14:textId="77777777" w:rsidR="00BF110E" w:rsidRPr="008A55C3" w:rsidRDefault="00BF110E"/>
    <w:sdt>
      <w:sdtPr>
        <w:rPr>
          <w:rFonts w:eastAsiaTheme="minorHAnsi" w:cstheme="minorBidi"/>
          <w:b w:val="0"/>
          <w:bCs w:val="0"/>
          <w:color w:val="auto"/>
          <w:sz w:val="24"/>
          <w:szCs w:val="24"/>
        </w:rPr>
        <w:id w:val="-1839760563"/>
        <w:docPartObj>
          <w:docPartGallery w:val="Table of Contents"/>
          <w:docPartUnique/>
        </w:docPartObj>
      </w:sdtPr>
      <w:sdtEndPr/>
      <w:sdtContent>
        <w:p w14:paraId="2EFE78BE" w14:textId="77777777" w:rsidR="00822DAD" w:rsidRPr="008A55C3" w:rsidRDefault="00822DAD" w:rsidP="00EC52D9">
          <w:pPr>
            <w:pStyle w:val="Inhaltsverzeichnisberschrift"/>
            <w:numPr>
              <w:ilvl w:val="0"/>
              <w:numId w:val="0"/>
            </w:numPr>
          </w:pPr>
          <w:r w:rsidRPr="008A55C3">
            <w:t>Inhalt</w:t>
          </w:r>
        </w:p>
        <w:p w14:paraId="736AD7FA" w14:textId="77777777" w:rsidR="00EC52D9" w:rsidRPr="008A55C3" w:rsidRDefault="00822DAD">
          <w:pPr>
            <w:pStyle w:val="Verzeichnis1"/>
            <w:tabs>
              <w:tab w:val="right" w:leader="dot" w:pos="9050"/>
            </w:tabs>
            <w:rPr>
              <w:rFonts w:asciiTheme="minorHAnsi" w:eastAsiaTheme="minorEastAsia" w:hAnsiTheme="minorHAnsi"/>
              <w:b w:val="0"/>
              <w:bCs w:val="0"/>
              <w:i w:val="0"/>
              <w:iCs w:val="0"/>
              <w:color w:val="auto"/>
              <w:kern w:val="2"/>
              <w:lang w:eastAsia="de-DE"/>
              <w14:ligatures w14:val="standardContextual"/>
            </w:rPr>
          </w:pPr>
          <w:r w:rsidRPr="008A55C3">
            <w:fldChar w:fldCharType="begin"/>
          </w:r>
          <w:r w:rsidRPr="008A55C3">
            <w:instrText xml:space="preserve"> TOC \o "1-3" \h \z \u </w:instrText>
          </w:r>
          <w:r w:rsidRPr="008A55C3">
            <w:fldChar w:fldCharType="separate"/>
          </w:r>
          <w:hyperlink w:anchor="_Toc157148319" w:history="1">
            <w:r w:rsidR="00EC52D9" w:rsidRPr="008A55C3">
              <w:rPr>
                <w:rStyle w:val="Hyperlink"/>
              </w:rPr>
              <w:t>Vorwort</w:t>
            </w:r>
            <w:r w:rsidR="00EC52D9" w:rsidRPr="008A55C3">
              <w:rPr>
                <w:webHidden/>
              </w:rPr>
              <w:tab/>
            </w:r>
            <w:r w:rsidR="00EC52D9" w:rsidRPr="008A55C3">
              <w:rPr>
                <w:webHidden/>
              </w:rPr>
              <w:fldChar w:fldCharType="begin"/>
            </w:r>
            <w:r w:rsidR="00EC52D9" w:rsidRPr="008A55C3">
              <w:rPr>
                <w:webHidden/>
              </w:rPr>
              <w:instrText xml:space="preserve"> PAGEREF _Toc157148319 \h </w:instrText>
            </w:r>
            <w:r w:rsidR="00EC52D9" w:rsidRPr="008A55C3">
              <w:rPr>
                <w:webHidden/>
              </w:rPr>
            </w:r>
            <w:r w:rsidR="00EC52D9" w:rsidRPr="008A55C3">
              <w:rPr>
                <w:webHidden/>
              </w:rPr>
              <w:fldChar w:fldCharType="separate"/>
            </w:r>
            <w:r w:rsidR="00E91EBC" w:rsidRPr="008A55C3">
              <w:rPr>
                <w:webHidden/>
              </w:rPr>
              <w:t>2</w:t>
            </w:r>
            <w:r w:rsidR="00EC52D9" w:rsidRPr="008A55C3">
              <w:rPr>
                <w:webHidden/>
              </w:rPr>
              <w:fldChar w:fldCharType="end"/>
            </w:r>
          </w:hyperlink>
        </w:p>
        <w:p w14:paraId="64EC928C" w14:textId="77777777" w:rsidR="00EC52D9" w:rsidRPr="008A55C3" w:rsidRDefault="00EC52D9">
          <w:pPr>
            <w:pStyle w:val="Verzeichnis1"/>
            <w:tabs>
              <w:tab w:val="left" w:pos="480"/>
              <w:tab w:val="right" w:leader="dot" w:pos="9050"/>
            </w:tabs>
            <w:rPr>
              <w:rFonts w:asciiTheme="minorHAnsi" w:eastAsiaTheme="minorEastAsia" w:hAnsiTheme="minorHAnsi"/>
              <w:b w:val="0"/>
              <w:bCs w:val="0"/>
              <w:i w:val="0"/>
              <w:iCs w:val="0"/>
              <w:color w:val="auto"/>
              <w:kern w:val="2"/>
              <w:lang w:eastAsia="de-DE"/>
              <w14:ligatures w14:val="standardContextual"/>
            </w:rPr>
          </w:pPr>
          <w:hyperlink w:anchor="_Toc157148320" w:history="1">
            <w:r w:rsidRPr="008A55C3">
              <w:rPr>
                <w:rStyle w:val="Hyperlink"/>
              </w:rPr>
              <w:t>1</w:t>
            </w:r>
            <w:r w:rsidRPr="008A55C3">
              <w:rPr>
                <w:rFonts w:asciiTheme="minorHAnsi" w:eastAsiaTheme="minorEastAsia" w:hAnsiTheme="minorHAnsi"/>
                <w:b w:val="0"/>
                <w:bCs w:val="0"/>
                <w:i w:val="0"/>
                <w:iCs w:val="0"/>
                <w:color w:val="auto"/>
                <w:kern w:val="2"/>
                <w:lang w:eastAsia="de-DE"/>
                <w14:ligatures w14:val="standardContextual"/>
              </w:rPr>
              <w:tab/>
            </w:r>
            <w:r w:rsidRPr="008A55C3">
              <w:rPr>
                <w:rStyle w:val="Hyperlink"/>
              </w:rPr>
              <w:t>Allgemeines</w:t>
            </w:r>
            <w:r w:rsidRPr="008A55C3">
              <w:rPr>
                <w:webHidden/>
              </w:rPr>
              <w:tab/>
            </w:r>
            <w:r w:rsidRPr="008A55C3">
              <w:rPr>
                <w:webHidden/>
              </w:rPr>
              <w:fldChar w:fldCharType="begin"/>
            </w:r>
            <w:r w:rsidRPr="008A55C3">
              <w:rPr>
                <w:webHidden/>
              </w:rPr>
              <w:instrText xml:space="preserve"> PAGEREF _Toc157148320 \h </w:instrText>
            </w:r>
            <w:r w:rsidRPr="008A55C3">
              <w:rPr>
                <w:webHidden/>
              </w:rPr>
            </w:r>
            <w:r w:rsidRPr="008A55C3">
              <w:rPr>
                <w:webHidden/>
              </w:rPr>
              <w:fldChar w:fldCharType="separate"/>
            </w:r>
            <w:r w:rsidR="00E91EBC" w:rsidRPr="008A55C3">
              <w:rPr>
                <w:webHidden/>
              </w:rPr>
              <w:t>4</w:t>
            </w:r>
            <w:r w:rsidRPr="008A55C3">
              <w:rPr>
                <w:webHidden/>
              </w:rPr>
              <w:fldChar w:fldCharType="end"/>
            </w:r>
          </w:hyperlink>
        </w:p>
        <w:p w14:paraId="62BEE118"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1" w:history="1">
            <w:r w:rsidRPr="008A55C3">
              <w:rPr>
                <w:rStyle w:val="Hyperlink"/>
              </w:rPr>
              <w:t>1.1</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Betriebsdaten / Betriebskalender</w:t>
            </w:r>
            <w:r w:rsidRPr="008A55C3">
              <w:rPr>
                <w:webHidden/>
              </w:rPr>
              <w:tab/>
            </w:r>
            <w:r w:rsidRPr="008A55C3">
              <w:rPr>
                <w:webHidden/>
              </w:rPr>
              <w:fldChar w:fldCharType="begin"/>
            </w:r>
            <w:r w:rsidRPr="008A55C3">
              <w:rPr>
                <w:webHidden/>
              </w:rPr>
              <w:instrText xml:space="preserve"> PAGEREF _Toc157148321 \h </w:instrText>
            </w:r>
            <w:r w:rsidRPr="008A55C3">
              <w:rPr>
                <w:webHidden/>
              </w:rPr>
            </w:r>
            <w:r w:rsidRPr="008A55C3">
              <w:rPr>
                <w:webHidden/>
              </w:rPr>
              <w:fldChar w:fldCharType="separate"/>
            </w:r>
            <w:r w:rsidR="00E91EBC" w:rsidRPr="008A55C3">
              <w:rPr>
                <w:webHidden/>
              </w:rPr>
              <w:t>4</w:t>
            </w:r>
            <w:r w:rsidRPr="008A55C3">
              <w:rPr>
                <w:webHidden/>
              </w:rPr>
              <w:fldChar w:fldCharType="end"/>
            </w:r>
          </w:hyperlink>
        </w:p>
        <w:p w14:paraId="4FCE468F"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2" w:history="1">
            <w:r w:rsidRPr="008A55C3">
              <w:rPr>
                <w:rStyle w:val="Hyperlink"/>
              </w:rPr>
              <w:t>1.2</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Maskenanpassungen</w:t>
            </w:r>
            <w:r w:rsidRPr="008A55C3">
              <w:rPr>
                <w:webHidden/>
              </w:rPr>
              <w:tab/>
            </w:r>
            <w:r w:rsidRPr="008A55C3">
              <w:rPr>
                <w:webHidden/>
              </w:rPr>
              <w:fldChar w:fldCharType="begin"/>
            </w:r>
            <w:r w:rsidRPr="008A55C3">
              <w:rPr>
                <w:webHidden/>
              </w:rPr>
              <w:instrText xml:space="preserve"> PAGEREF _Toc157148322 \h </w:instrText>
            </w:r>
            <w:r w:rsidRPr="008A55C3">
              <w:rPr>
                <w:webHidden/>
              </w:rPr>
            </w:r>
            <w:r w:rsidRPr="008A55C3">
              <w:rPr>
                <w:webHidden/>
              </w:rPr>
              <w:fldChar w:fldCharType="separate"/>
            </w:r>
            <w:r w:rsidR="00E91EBC" w:rsidRPr="008A55C3">
              <w:rPr>
                <w:webHidden/>
              </w:rPr>
              <w:t>4</w:t>
            </w:r>
            <w:r w:rsidRPr="008A55C3">
              <w:rPr>
                <w:webHidden/>
              </w:rPr>
              <w:fldChar w:fldCharType="end"/>
            </w:r>
          </w:hyperlink>
        </w:p>
        <w:p w14:paraId="3775CAEB"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3" w:history="1">
            <w:r w:rsidRPr="008A55C3">
              <w:rPr>
                <w:rStyle w:val="Hyperlink"/>
              </w:rPr>
              <w:t>1.3</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Benutzermenüs</w:t>
            </w:r>
            <w:r w:rsidRPr="008A55C3">
              <w:rPr>
                <w:webHidden/>
              </w:rPr>
              <w:tab/>
            </w:r>
            <w:r w:rsidRPr="008A55C3">
              <w:rPr>
                <w:webHidden/>
              </w:rPr>
              <w:fldChar w:fldCharType="begin"/>
            </w:r>
            <w:r w:rsidRPr="008A55C3">
              <w:rPr>
                <w:webHidden/>
              </w:rPr>
              <w:instrText xml:space="preserve"> PAGEREF _Toc157148323 \h </w:instrText>
            </w:r>
            <w:r w:rsidRPr="008A55C3">
              <w:rPr>
                <w:webHidden/>
              </w:rPr>
            </w:r>
            <w:r w:rsidRPr="008A55C3">
              <w:rPr>
                <w:webHidden/>
              </w:rPr>
              <w:fldChar w:fldCharType="separate"/>
            </w:r>
            <w:r w:rsidR="00E91EBC" w:rsidRPr="008A55C3">
              <w:rPr>
                <w:webHidden/>
              </w:rPr>
              <w:t>5</w:t>
            </w:r>
            <w:r w:rsidRPr="008A55C3">
              <w:rPr>
                <w:webHidden/>
              </w:rPr>
              <w:fldChar w:fldCharType="end"/>
            </w:r>
          </w:hyperlink>
        </w:p>
        <w:p w14:paraId="3CF67396"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4" w:history="1">
            <w:r w:rsidRPr="008A55C3">
              <w:rPr>
                <w:rStyle w:val="Hyperlink"/>
              </w:rPr>
              <w:t>1.4</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Rechteverwaltung</w:t>
            </w:r>
            <w:r w:rsidRPr="008A55C3">
              <w:rPr>
                <w:webHidden/>
              </w:rPr>
              <w:tab/>
            </w:r>
            <w:r w:rsidRPr="008A55C3">
              <w:rPr>
                <w:webHidden/>
              </w:rPr>
              <w:fldChar w:fldCharType="begin"/>
            </w:r>
            <w:r w:rsidRPr="008A55C3">
              <w:rPr>
                <w:webHidden/>
              </w:rPr>
              <w:instrText xml:space="preserve"> PAGEREF _Toc157148324 \h </w:instrText>
            </w:r>
            <w:r w:rsidRPr="008A55C3">
              <w:rPr>
                <w:webHidden/>
              </w:rPr>
            </w:r>
            <w:r w:rsidRPr="008A55C3">
              <w:rPr>
                <w:webHidden/>
              </w:rPr>
              <w:fldChar w:fldCharType="separate"/>
            </w:r>
            <w:r w:rsidR="00E91EBC" w:rsidRPr="008A55C3">
              <w:rPr>
                <w:webHidden/>
              </w:rPr>
              <w:t>5</w:t>
            </w:r>
            <w:r w:rsidRPr="008A55C3">
              <w:rPr>
                <w:webHidden/>
              </w:rPr>
              <w:fldChar w:fldCharType="end"/>
            </w:r>
          </w:hyperlink>
        </w:p>
        <w:p w14:paraId="55BD0FA4"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5" w:history="1">
            <w:r w:rsidRPr="008A55C3">
              <w:rPr>
                <w:rStyle w:val="Hyperlink"/>
              </w:rPr>
              <w:t>1.5</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Infosysteme</w:t>
            </w:r>
            <w:r w:rsidRPr="008A55C3">
              <w:rPr>
                <w:webHidden/>
              </w:rPr>
              <w:tab/>
            </w:r>
            <w:r w:rsidRPr="008A55C3">
              <w:rPr>
                <w:webHidden/>
              </w:rPr>
              <w:fldChar w:fldCharType="begin"/>
            </w:r>
            <w:r w:rsidRPr="008A55C3">
              <w:rPr>
                <w:webHidden/>
              </w:rPr>
              <w:instrText xml:space="preserve"> PAGEREF _Toc157148325 \h </w:instrText>
            </w:r>
            <w:r w:rsidRPr="008A55C3">
              <w:rPr>
                <w:webHidden/>
              </w:rPr>
            </w:r>
            <w:r w:rsidRPr="008A55C3">
              <w:rPr>
                <w:webHidden/>
              </w:rPr>
              <w:fldChar w:fldCharType="separate"/>
            </w:r>
            <w:r w:rsidR="00E91EBC" w:rsidRPr="008A55C3">
              <w:rPr>
                <w:webHidden/>
              </w:rPr>
              <w:t>6</w:t>
            </w:r>
            <w:r w:rsidRPr="008A55C3">
              <w:rPr>
                <w:webHidden/>
              </w:rPr>
              <w:fldChar w:fldCharType="end"/>
            </w:r>
          </w:hyperlink>
        </w:p>
        <w:p w14:paraId="510DF1BA"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6" w:history="1">
            <w:r w:rsidRPr="008A55C3">
              <w:rPr>
                <w:rStyle w:val="Hyperlink"/>
              </w:rPr>
              <w:t>1.6</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Korrespondenzsprachen</w:t>
            </w:r>
            <w:r w:rsidRPr="008A55C3">
              <w:rPr>
                <w:webHidden/>
              </w:rPr>
              <w:tab/>
            </w:r>
            <w:r w:rsidRPr="008A55C3">
              <w:rPr>
                <w:webHidden/>
              </w:rPr>
              <w:fldChar w:fldCharType="begin"/>
            </w:r>
            <w:r w:rsidRPr="008A55C3">
              <w:rPr>
                <w:webHidden/>
              </w:rPr>
              <w:instrText xml:space="preserve"> PAGEREF _Toc157148326 \h </w:instrText>
            </w:r>
            <w:r w:rsidRPr="008A55C3">
              <w:rPr>
                <w:webHidden/>
              </w:rPr>
            </w:r>
            <w:r w:rsidRPr="008A55C3">
              <w:rPr>
                <w:webHidden/>
              </w:rPr>
              <w:fldChar w:fldCharType="separate"/>
            </w:r>
            <w:r w:rsidR="00E91EBC" w:rsidRPr="008A55C3">
              <w:rPr>
                <w:webHidden/>
              </w:rPr>
              <w:t>6</w:t>
            </w:r>
            <w:r w:rsidRPr="008A55C3">
              <w:rPr>
                <w:webHidden/>
              </w:rPr>
              <w:fldChar w:fldCharType="end"/>
            </w:r>
          </w:hyperlink>
        </w:p>
        <w:p w14:paraId="1EFF3CAC"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7" w:history="1">
            <w:r w:rsidRPr="008A55C3">
              <w:rPr>
                <w:rStyle w:val="Hyperlink"/>
              </w:rPr>
              <w:t>1.7</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Bediensprachen</w:t>
            </w:r>
            <w:r w:rsidRPr="008A55C3">
              <w:rPr>
                <w:webHidden/>
              </w:rPr>
              <w:tab/>
            </w:r>
            <w:r w:rsidRPr="008A55C3">
              <w:rPr>
                <w:webHidden/>
              </w:rPr>
              <w:fldChar w:fldCharType="begin"/>
            </w:r>
            <w:r w:rsidRPr="008A55C3">
              <w:rPr>
                <w:webHidden/>
              </w:rPr>
              <w:instrText xml:space="preserve"> PAGEREF _Toc157148327 \h </w:instrText>
            </w:r>
            <w:r w:rsidRPr="008A55C3">
              <w:rPr>
                <w:webHidden/>
              </w:rPr>
            </w:r>
            <w:r w:rsidRPr="008A55C3">
              <w:rPr>
                <w:webHidden/>
              </w:rPr>
              <w:fldChar w:fldCharType="separate"/>
            </w:r>
            <w:r w:rsidR="00E91EBC" w:rsidRPr="008A55C3">
              <w:rPr>
                <w:webHidden/>
              </w:rPr>
              <w:t>7</w:t>
            </w:r>
            <w:r w:rsidRPr="008A55C3">
              <w:rPr>
                <w:webHidden/>
              </w:rPr>
              <w:fldChar w:fldCharType="end"/>
            </w:r>
          </w:hyperlink>
        </w:p>
        <w:p w14:paraId="40C74CA1"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8" w:history="1">
            <w:r w:rsidRPr="008A55C3">
              <w:rPr>
                <w:rStyle w:val="Hyperlink"/>
              </w:rPr>
              <w:t>1.8</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Währungen</w:t>
            </w:r>
            <w:r w:rsidRPr="008A55C3">
              <w:rPr>
                <w:webHidden/>
              </w:rPr>
              <w:tab/>
            </w:r>
            <w:r w:rsidRPr="008A55C3">
              <w:rPr>
                <w:webHidden/>
              </w:rPr>
              <w:fldChar w:fldCharType="begin"/>
            </w:r>
            <w:r w:rsidRPr="008A55C3">
              <w:rPr>
                <w:webHidden/>
              </w:rPr>
              <w:instrText xml:space="preserve"> PAGEREF _Toc157148328 \h </w:instrText>
            </w:r>
            <w:r w:rsidRPr="008A55C3">
              <w:rPr>
                <w:webHidden/>
              </w:rPr>
            </w:r>
            <w:r w:rsidRPr="008A55C3">
              <w:rPr>
                <w:webHidden/>
              </w:rPr>
              <w:fldChar w:fldCharType="separate"/>
            </w:r>
            <w:r w:rsidR="00E91EBC" w:rsidRPr="008A55C3">
              <w:rPr>
                <w:webHidden/>
              </w:rPr>
              <w:t>7</w:t>
            </w:r>
            <w:r w:rsidRPr="008A55C3">
              <w:rPr>
                <w:webHidden/>
              </w:rPr>
              <w:fldChar w:fldCharType="end"/>
            </w:r>
          </w:hyperlink>
        </w:p>
        <w:p w14:paraId="38D39488"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29" w:history="1">
            <w:r w:rsidRPr="008A55C3">
              <w:rPr>
                <w:rStyle w:val="Hyperlink"/>
              </w:rPr>
              <w:t>1.9</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Individuelle Aufzählungen</w:t>
            </w:r>
            <w:r w:rsidRPr="008A55C3">
              <w:rPr>
                <w:webHidden/>
              </w:rPr>
              <w:tab/>
            </w:r>
            <w:r w:rsidRPr="008A55C3">
              <w:rPr>
                <w:webHidden/>
              </w:rPr>
              <w:fldChar w:fldCharType="begin"/>
            </w:r>
            <w:r w:rsidRPr="008A55C3">
              <w:rPr>
                <w:webHidden/>
              </w:rPr>
              <w:instrText xml:space="preserve"> PAGEREF _Toc157148329 \h </w:instrText>
            </w:r>
            <w:r w:rsidRPr="008A55C3">
              <w:rPr>
                <w:webHidden/>
              </w:rPr>
            </w:r>
            <w:r w:rsidRPr="008A55C3">
              <w:rPr>
                <w:webHidden/>
              </w:rPr>
              <w:fldChar w:fldCharType="separate"/>
            </w:r>
            <w:r w:rsidR="00E91EBC" w:rsidRPr="008A55C3">
              <w:rPr>
                <w:webHidden/>
              </w:rPr>
              <w:t>7</w:t>
            </w:r>
            <w:r w:rsidRPr="008A55C3">
              <w:rPr>
                <w:webHidden/>
              </w:rPr>
              <w:fldChar w:fldCharType="end"/>
            </w:r>
          </w:hyperlink>
        </w:p>
        <w:p w14:paraId="27F5E94B"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30" w:history="1">
            <w:r w:rsidRPr="008A55C3">
              <w:rPr>
                <w:rStyle w:val="Hyperlink"/>
              </w:rPr>
              <w:t>1.10</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Mandantenabgleich</w:t>
            </w:r>
            <w:r w:rsidRPr="008A55C3">
              <w:rPr>
                <w:webHidden/>
              </w:rPr>
              <w:tab/>
            </w:r>
            <w:r w:rsidRPr="008A55C3">
              <w:rPr>
                <w:webHidden/>
              </w:rPr>
              <w:fldChar w:fldCharType="begin"/>
            </w:r>
            <w:r w:rsidRPr="008A55C3">
              <w:rPr>
                <w:webHidden/>
              </w:rPr>
              <w:instrText xml:space="preserve"> PAGEREF _Toc157148330 \h </w:instrText>
            </w:r>
            <w:r w:rsidRPr="008A55C3">
              <w:rPr>
                <w:webHidden/>
              </w:rPr>
            </w:r>
            <w:r w:rsidRPr="008A55C3">
              <w:rPr>
                <w:webHidden/>
              </w:rPr>
              <w:fldChar w:fldCharType="separate"/>
            </w:r>
            <w:r w:rsidR="00E91EBC" w:rsidRPr="008A55C3">
              <w:rPr>
                <w:webHidden/>
              </w:rPr>
              <w:t>7</w:t>
            </w:r>
            <w:r w:rsidRPr="008A55C3">
              <w:rPr>
                <w:webHidden/>
              </w:rPr>
              <w:fldChar w:fldCharType="end"/>
            </w:r>
          </w:hyperlink>
        </w:p>
        <w:p w14:paraId="2003AB74"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31" w:history="1">
            <w:r w:rsidRPr="008A55C3">
              <w:rPr>
                <w:rStyle w:val="Hyperlink"/>
              </w:rPr>
              <w:t>1.11</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Upgrade vor Konfigurationsphase</w:t>
            </w:r>
            <w:r w:rsidRPr="008A55C3">
              <w:rPr>
                <w:webHidden/>
              </w:rPr>
              <w:tab/>
            </w:r>
            <w:r w:rsidRPr="008A55C3">
              <w:rPr>
                <w:webHidden/>
              </w:rPr>
              <w:fldChar w:fldCharType="begin"/>
            </w:r>
            <w:r w:rsidRPr="008A55C3">
              <w:rPr>
                <w:webHidden/>
              </w:rPr>
              <w:instrText xml:space="preserve"> PAGEREF _Toc157148331 \h </w:instrText>
            </w:r>
            <w:r w:rsidRPr="008A55C3">
              <w:rPr>
                <w:webHidden/>
              </w:rPr>
            </w:r>
            <w:r w:rsidRPr="008A55C3">
              <w:rPr>
                <w:webHidden/>
              </w:rPr>
              <w:fldChar w:fldCharType="separate"/>
            </w:r>
            <w:r w:rsidR="00E91EBC" w:rsidRPr="008A55C3">
              <w:rPr>
                <w:webHidden/>
              </w:rPr>
              <w:t>8</w:t>
            </w:r>
            <w:r w:rsidRPr="008A55C3">
              <w:rPr>
                <w:webHidden/>
              </w:rPr>
              <w:fldChar w:fldCharType="end"/>
            </w:r>
          </w:hyperlink>
        </w:p>
        <w:p w14:paraId="47D54660" w14:textId="77777777" w:rsidR="00EC52D9" w:rsidRPr="008A55C3" w:rsidRDefault="00EC52D9">
          <w:pPr>
            <w:pStyle w:val="Verzeichnis2"/>
            <w:tabs>
              <w:tab w:val="left" w:pos="960"/>
              <w:tab w:val="right" w:leader="dot" w:pos="9050"/>
            </w:tabs>
            <w:rPr>
              <w:rFonts w:asciiTheme="minorHAnsi" w:eastAsiaTheme="minorEastAsia" w:hAnsiTheme="minorHAnsi"/>
              <w:b w:val="0"/>
              <w:bCs w:val="0"/>
              <w:kern w:val="2"/>
              <w:sz w:val="24"/>
              <w:szCs w:val="24"/>
              <w:lang w:eastAsia="de-DE"/>
              <w14:ligatures w14:val="standardContextual"/>
            </w:rPr>
          </w:pPr>
          <w:hyperlink w:anchor="_Toc157148332" w:history="1">
            <w:r w:rsidRPr="008A55C3">
              <w:rPr>
                <w:rStyle w:val="Hyperlink"/>
              </w:rPr>
              <w:t>1.12</w:t>
            </w:r>
            <w:r w:rsidRPr="008A55C3">
              <w:rPr>
                <w:rFonts w:asciiTheme="minorHAnsi" w:eastAsiaTheme="minorEastAsia" w:hAnsiTheme="minorHAnsi"/>
                <w:b w:val="0"/>
                <w:bCs w:val="0"/>
                <w:kern w:val="2"/>
                <w:sz w:val="24"/>
                <w:szCs w:val="24"/>
                <w:lang w:eastAsia="de-DE"/>
                <w14:ligatures w14:val="standardContextual"/>
              </w:rPr>
              <w:tab/>
            </w:r>
            <w:r w:rsidRPr="008A55C3">
              <w:rPr>
                <w:rStyle w:val="Hyperlink"/>
              </w:rPr>
              <w:t>Upgrade vor Echtstart</w:t>
            </w:r>
            <w:r w:rsidRPr="008A55C3">
              <w:rPr>
                <w:webHidden/>
              </w:rPr>
              <w:tab/>
            </w:r>
            <w:r w:rsidRPr="008A55C3">
              <w:rPr>
                <w:webHidden/>
              </w:rPr>
              <w:fldChar w:fldCharType="begin"/>
            </w:r>
            <w:r w:rsidRPr="008A55C3">
              <w:rPr>
                <w:webHidden/>
              </w:rPr>
              <w:instrText xml:space="preserve"> PAGEREF _Toc157148332 \h </w:instrText>
            </w:r>
            <w:r w:rsidRPr="008A55C3">
              <w:rPr>
                <w:webHidden/>
              </w:rPr>
            </w:r>
            <w:r w:rsidRPr="008A55C3">
              <w:rPr>
                <w:webHidden/>
              </w:rPr>
              <w:fldChar w:fldCharType="separate"/>
            </w:r>
            <w:r w:rsidR="00E91EBC" w:rsidRPr="008A55C3">
              <w:rPr>
                <w:webHidden/>
              </w:rPr>
              <w:t>9</w:t>
            </w:r>
            <w:r w:rsidRPr="008A55C3">
              <w:rPr>
                <w:webHidden/>
              </w:rPr>
              <w:fldChar w:fldCharType="end"/>
            </w:r>
          </w:hyperlink>
        </w:p>
        <w:p w14:paraId="5BF9A46B" w14:textId="77777777" w:rsidR="00EC52D9" w:rsidRPr="008A55C3" w:rsidRDefault="00EC52D9">
          <w:pPr>
            <w:pStyle w:val="Verzeichnis1"/>
            <w:tabs>
              <w:tab w:val="left" w:pos="480"/>
              <w:tab w:val="right" w:leader="dot" w:pos="9050"/>
            </w:tabs>
            <w:rPr>
              <w:rFonts w:asciiTheme="minorHAnsi" w:eastAsiaTheme="minorEastAsia" w:hAnsiTheme="minorHAnsi"/>
              <w:b w:val="0"/>
              <w:bCs w:val="0"/>
              <w:i w:val="0"/>
              <w:iCs w:val="0"/>
              <w:color w:val="auto"/>
              <w:kern w:val="2"/>
              <w:lang w:eastAsia="de-DE"/>
              <w14:ligatures w14:val="standardContextual"/>
            </w:rPr>
          </w:pPr>
          <w:hyperlink w:anchor="_Toc157148333" w:history="1">
            <w:r w:rsidRPr="008A55C3">
              <w:rPr>
                <w:rStyle w:val="Hyperlink"/>
              </w:rPr>
              <w:t>2</w:t>
            </w:r>
            <w:r w:rsidRPr="008A55C3">
              <w:rPr>
                <w:rFonts w:asciiTheme="minorHAnsi" w:eastAsiaTheme="minorEastAsia" w:hAnsiTheme="minorHAnsi"/>
                <w:b w:val="0"/>
                <w:bCs w:val="0"/>
                <w:i w:val="0"/>
                <w:iCs w:val="0"/>
                <w:color w:val="auto"/>
                <w:kern w:val="2"/>
                <w:lang w:eastAsia="de-DE"/>
                <w14:ligatures w14:val="standardContextual"/>
              </w:rPr>
              <w:tab/>
            </w:r>
            <w:r w:rsidRPr="008A55C3">
              <w:rPr>
                <w:rStyle w:val="Hyperlink"/>
              </w:rPr>
              <w:t>Abkürzungsverzeichnis</w:t>
            </w:r>
            <w:r w:rsidRPr="008A55C3">
              <w:rPr>
                <w:webHidden/>
              </w:rPr>
              <w:tab/>
            </w:r>
            <w:r w:rsidRPr="008A55C3">
              <w:rPr>
                <w:webHidden/>
              </w:rPr>
              <w:fldChar w:fldCharType="begin"/>
            </w:r>
            <w:r w:rsidRPr="008A55C3">
              <w:rPr>
                <w:webHidden/>
              </w:rPr>
              <w:instrText xml:space="preserve"> PAGEREF _Toc157148333 \h </w:instrText>
            </w:r>
            <w:r w:rsidRPr="008A55C3">
              <w:rPr>
                <w:webHidden/>
              </w:rPr>
            </w:r>
            <w:r w:rsidRPr="008A55C3">
              <w:rPr>
                <w:webHidden/>
              </w:rPr>
              <w:fldChar w:fldCharType="separate"/>
            </w:r>
            <w:r w:rsidR="00E91EBC" w:rsidRPr="008A55C3">
              <w:rPr>
                <w:webHidden/>
              </w:rPr>
              <w:t>10</w:t>
            </w:r>
            <w:r w:rsidRPr="008A55C3">
              <w:rPr>
                <w:webHidden/>
              </w:rPr>
              <w:fldChar w:fldCharType="end"/>
            </w:r>
          </w:hyperlink>
        </w:p>
        <w:p w14:paraId="13258B05" w14:textId="77777777" w:rsidR="00822DAD" w:rsidRPr="008A55C3" w:rsidRDefault="00822DAD">
          <w:r w:rsidRPr="008A55C3">
            <w:rPr>
              <w:b/>
              <w:bCs/>
            </w:rPr>
            <w:fldChar w:fldCharType="end"/>
          </w:r>
        </w:p>
      </w:sdtContent>
    </w:sdt>
    <w:p w14:paraId="2252F2BE" w14:textId="77777777" w:rsidR="00822DAD" w:rsidRPr="008A55C3" w:rsidRDefault="00822DAD">
      <w:r w:rsidRPr="008A55C3">
        <w:br w:type="page"/>
      </w:r>
    </w:p>
    <w:p w14:paraId="63373824" w14:textId="77777777" w:rsidR="00822DAD" w:rsidRPr="008A55C3" w:rsidRDefault="00822DAD" w:rsidP="00822DAD">
      <w:pPr>
        <w:pStyle w:val="berschrift1"/>
      </w:pPr>
      <w:bookmarkStart w:id="1" w:name="_Toc211416569"/>
      <w:bookmarkStart w:id="2" w:name="_Toc234975517"/>
      <w:bookmarkStart w:id="3" w:name="_Toc33004082"/>
      <w:bookmarkStart w:id="4" w:name="_Toc141694811"/>
      <w:bookmarkStart w:id="5" w:name="_Toc157148320"/>
      <w:bookmarkStart w:id="6" w:name="_Toc31189756"/>
      <w:bookmarkStart w:id="7" w:name="_Toc211416477"/>
      <w:r w:rsidRPr="008A55C3">
        <w:lastRenderedPageBreak/>
        <w:t>Allgemeines</w:t>
      </w:r>
      <w:bookmarkEnd w:id="1"/>
      <w:bookmarkEnd w:id="2"/>
      <w:bookmarkEnd w:id="3"/>
      <w:bookmarkEnd w:id="4"/>
      <w:bookmarkEnd w:id="5"/>
    </w:p>
    <w:p w14:paraId="5871A41A" w14:textId="77777777" w:rsidR="00822DAD" w:rsidRPr="008A55C3" w:rsidRDefault="00822DAD" w:rsidP="00822DAD">
      <w:pPr>
        <w:pStyle w:val="berschrift2"/>
      </w:pPr>
      <w:bookmarkStart w:id="8" w:name="_Toc463174668"/>
      <w:bookmarkStart w:id="9" w:name="_Toc463191988"/>
      <w:bookmarkStart w:id="10" w:name="_Toc33004083"/>
      <w:bookmarkStart w:id="11" w:name="_Toc141694812"/>
      <w:bookmarkStart w:id="12" w:name="_Toc157148321"/>
      <w:bookmarkStart w:id="13" w:name="AP001"/>
      <w:bookmarkEnd w:id="6"/>
      <w:bookmarkEnd w:id="7"/>
      <w:r w:rsidRPr="008A55C3">
        <w:t>Betriebsdaten / Betriebskalender</w:t>
      </w:r>
      <w:bookmarkEnd w:id="8"/>
      <w:bookmarkEnd w:id="9"/>
      <w:bookmarkEnd w:id="10"/>
      <w:bookmarkEnd w:id="11"/>
      <w:bookmarkEnd w:id="12"/>
    </w:p>
    <w:bookmarkEnd w:id="13"/>
    <w:p w14:paraId="1AB17049" w14:textId="64D2B375" w:rsidR="00822DAD" w:rsidRPr="008A55C3" w:rsidRDefault="00822DAD" w:rsidP="00822DAD">
      <w:r w:rsidRPr="008A55C3">
        <w:t xml:space="preserve">Das Objekt „Betriebsdaten“ und der zugehörige allgemeine Kalender werden durch den Systemadministrator der Firma </w:t>
      </w:r>
      <w:r w:rsidR="00DA34A5" w:rsidRPr="008A55C3">
        <w:rPr>
          <w:b/>
        </w:rPr>
        <w:t>Profil Dekor</w:t>
      </w:r>
      <w:r w:rsidRPr="008A55C3">
        <w:rPr>
          <w:b/>
        </w:rPr>
        <w:t xml:space="preserve"> GmbH</w:t>
      </w:r>
      <w:r w:rsidRPr="008A55C3">
        <w:t xml:space="preserve"> gepfleg</w:t>
      </w:r>
      <w:bookmarkStart w:id="14" w:name="_Toc78270099"/>
      <w:r w:rsidRPr="008A55C3">
        <w:t>t.</w:t>
      </w:r>
    </w:p>
    <w:p w14:paraId="242D5725" w14:textId="77777777" w:rsidR="00822DAD" w:rsidRPr="008A55C3" w:rsidRDefault="00822DAD" w:rsidP="00822DAD"/>
    <w:tbl>
      <w:tblPr>
        <w:tblStyle w:val="Tabellenraster"/>
        <w:tblW w:w="9085" w:type="dxa"/>
        <w:tblLook w:val="04A0" w:firstRow="1" w:lastRow="0" w:firstColumn="1" w:lastColumn="0" w:noHBand="0" w:noVBand="1"/>
      </w:tblPr>
      <w:tblGrid>
        <w:gridCol w:w="8018"/>
        <w:gridCol w:w="1067"/>
      </w:tblGrid>
      <w:tr w:rsidR="00822DAD" w:rsidRPr="008A55C3" w14:paraId="2E61402C" w14:textId="77777777" w:rsidTr="003E05EF">
        <w:tc>
          <w:tcPr>
            <w:tcW w:w="8018" w:type="dxa"/>
            <w:shd w:val="clear" w:color="auto" w:fill="DCEEA3" w:themeFill="accent6" w:themeFillTint="99"/>
          </w:tcPr>
          <w:p w14:paraId="7A74E9E0" w14:textId="77777777" w:rsidR="00822DAD" w:rsidRPr="008A55C3" w:rsidRDefault="00822DAD" w:rsidP="001278E2">
            <w:r w:rsidRPr="008A55C3">
              <w:t>Auswirkungen der Customization/Extension</w:t>
            </w:r>
          </w:p>
        </w:tc>
        <w:tc>
          <w:tcPr>
            <w:tcW w:w="1067" w:type="dxa"/>
            <w:shd w:val="clear" w:color="auto" w:fill="DCEEA3" w:themeFill="accent6" w:themeFillTint="99"/>
          </w:tcPr>
          <w:p w14:paraId="723D227E" w14:textId="77777777" w:rsidR="00822DAD" w:rsidRPr="008A55C3" w:rsidRDefault="00822DAD" w:rsidP="001278E2">
            <w:r w:rsidRPr="008A55C3">
              <w:t>Antwort</w:t>
            </w:r>
          </w:p>
        </w:tc>
      </w:tr>
      <w:tr w:rsidR="003E05EF" w:rsidRPr="008A55C3" w14:paraId="02F4ACBC" w14:textId="77777777" w:rsidTr="003E05EF">
        <w:tc>
          <w:tcPr>
            <w:tcW w:w="8018" w:type="dxa"/>
          </w:tcPr>
          <w:p w14:paraId="63E7B053" w14:textId="77777777" w:rsidR="003E05EF" w:rsidRPr="008A55C3" w:rsidRDefault="003E05EF" w:rsidP="001278E2">
            <w:pPr>
              <w:rPr>
                <w:sz w:val="20"/>
                <w:szCs w:val="20"/>
              </w:rPr>
            </w:pPr>
            <w:r w:rsidRPr="008A55C3">
              <w:rPr>
                <w:sz w:val="20"/>
                <w:szCs w:val="20"/>
              </w:rPr>
              <w:t>Im Scope des Projekts enthalten</w:t>
            </w:r>
          </w:p>
        </w:tc>
        <w:tc>
          <w:tcPr>
            <w:tcW w:w="1067" w:type="dxa"/>
          </w:tcPr>
          <w:p w14:paraId="4A643FE9" w14:textId="77777777" w:rsidR="003E05EF" w:rsidRPr="008A55C3" w:rsidRDefault="003E05EF" w:rsidP="001278E2">
            <w:pPr>
              <w:rPr>
                <w:sz w:val="20"/>
                <w:szCs w:val="20"/>
              </w:rPr>
            </w:pPr>
            <w:r w:rsidRPr="008A55C3">
              <w:rPr>
                <w:sz w:val="20"/>
                <w:szCs w:val="20"/>
              </w:rPr>
              <w:t>Ja/Nein</w:t>
            </w:r>
          </w:p>
        </w:tc>
      </w:tr>
      <w:tr w:rsidR="003E05EF" w:rsidRPr="008A55C3" w14:paraId="49DF6638" w14:textId="77777777" w:rsidTr="003E05EF">
        <w:tc>
          <w:tcPr>
            <w:tcW w:w="8018" w:type="dxa"/>
          </w:tcPr>
          <w:p w14:paraId="7F9348AA" w14:textId="77777777" w:rsidR="003E05EF" w:rsidRPr="008A55C3" w:rsidRDefault="00E91EBC" w:rsidP="001278E2">
            <w:pPr>
              <w:rPr>
                <w:sz w:val="20"/>
                <w:szCs w:val="20"/>
              </w:rPr>
            </w:pPr>
            <w:r w:rsidRPr="008A55C3">
              <w:rPr>
                <w:sz w:val="20"/>
                <w:szCs w:val="20"/>
              </w:rPr>
              <w:t>Ist eine Komfortfunktion und für den Prozess technisch nicht notwendig</w:t>
            </w:r>
          </w:p>
        </w:tc>
        <w:tc>
          <w:tcPr>
            <w:tcW w:w="1067" w:type="dxa"/>
          </w:tcPr>
          <w:p w14:paraId="50578D95" w14:textId="77777777" w:rsidR="003E05EF" w:rsidRPr="008A55C3" w:rsidRDefault="00E91EBC" w:rsidP="001278E2">
            <w:pPr>
              <w:rPr>
                <w:sz w:val="20"/>
                <w:szCs w:val="20"/>
              </w:rPr>
            </w:pPr>
            <w:r w:rsidRPr="008A55C3">
              <w:rPr>
                <w:sz w:val="20"/>
                <w:szCs w:val="20"/>
              </w:rPr>
              <w:t>Ja/Nein</w:t>
            </w:r>
          </w:p>
        </w:tc>
      </w:tr>
      <w:tr w:rsidR="00822DAD" w:rsidRPr="008A55C3" w14:paraId="2D68DC6B" w14:textId="77777777" w:rsidTr="003E05EF">
        <w:tc>
          <w:tcPr>
            <w:tcW w:w="8018" w:type="dxa"/>
          </w:tcPr>
          <w:p w14:paraId="1A614B10" w14:textId="77777777" w:rsidR="00822DAD" w:rsidRPr="008A55C3" w:rsidRDefault="00822DAD" w:rsidP="001278E2">
            <w:pPr>
              <w:rPr>
                <w:sz w:val="20"/>
                <w:szCs w:val="20"/>
              </w:rPr>
            </w:pPr>
            <w:r w:rsidRPr="008A55C3">
              <w:rPr>
                <w:sz w:val="20"/>
                <w:szCs w:val="20"/>
              </w:rPr>
              <w:t xml:space="preserve">Keine besonderen Auswirkungen </w:t>
            </w:r>
          </w:p>
        </w:tc>
        <w:tc>
          <w:tcPr>
            <w:tcW w:w="1067" w:type="dxa"/>
          </w:tcPr>
          <w:p w14:paraId="21895AB0" w14:textId="77777777" w:rsidR="00822DAD" w:rsidRPr="008A55C3" w:rsidRDefault="00822DAD" w:rsidP="001278E2">
            <w:pPr>
              <w:rPr>
                <w:sz w:val="20"/>
                <w:szCs w:val="20"/>
              </w:rPr>
            </w:pPr>
            <w:r w:rsidRPr="008A55C3">
              <w:rPr>
                <w:sz w:val="20"/>
                <w:szCs w:val="20"/>
              </w:rPr>
              <w:t>Ja/Nein</w:t>
            </w:r>
          </w:p>
        </w:tc>
      </w:tr>
      <w:tr w:rsidR="00822DAD" w:rsidRPr="008A55C3" w14:paraId="365614EC" w14:textId="77777777" w:rsidTr="003E05EF">
        <w:tc>
          <w:tcPr>
            <w:tcW w:w="8018" w:type="dxa"/>
          </w:tcPr>
          <w:p w14:paraId="2ADCBD7A"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67" w:type="dxa"/>
          </w:tcPr>
          <w:p w14:paraId="715DCB88" w14:textId="77777777" w:rsidR="00822DAD" w:rsidRPr="008A55C3" w:rsidRDefault="00822DAD" w:rsidP="001278E2">
            <w:pPr>
              <w:rPr>
                <w:sz w:val="20"/>
                <w:szCs w:val="20"/>
              </w:rPr>
            </w:pPr>
            <w:r w:rsidRPr="008A55C3">
              <w:rPr>
                <w:sz w:val="20"/>
                <w:szCs w:val="20"/>
              </w:rPr>
              <w:t>Ja/Nein</w:t>
            </w:r>
          </w:p>
        </w:tc>
      </w:tr>
      <w:tr w:rsidR="00822DAD" w:rsidRPr="008A55C3" w14:paraId="4BAF48E8" w14:textId="77777777" w:rsidTr="003E05EF">
        <w:tc>
          <w:tcPr>
            <w:tcW w:w="8018" w:type="dxa"/>
          </w:tcPr>
          <w:p w14:paraId="1F6D6699"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67" w:type="dxa"/>
          </w:tcPr>
          <w:p w14:paraId="4305AC49" w14:textId="77777777" w:rsidR="00822DAD" w:rsidRPr="008A55C3" w:rsidRDefault="00822DAD" w:rsidP="001278E2">
            <w:pPr>
              <w:rPr>
                <w:sz w:val="20"/>
                <w:szCs w:val="20"/>
              </w:rPr>
            </w:pPr>
            <w:r w:rsidRPr="008A55C3">
              <w:rPr>
                <w:sz w:val="20"/>
                <w:szCs w:val="20"/>
              </w:rPr>
              <w:t>Ja/Nein</w:t>
            </w:r>
          </w:p>
        </w:tc>
      </w:tr>
      <w:tr w:rsidR="00822DAD" w:rsidRPr="008A55C3" w14:paraId="7D88224A" w14:textId="77777777" w:rsidTr="003E05EF">
        <w:tc>
          <w:tcPr>
            <w:tcW w:w="8018" w:type="dxa"/>
          </w:tcPr>
          <w:p w14:paraId="1E8CC4B3"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67" w:type="dxa"/>
          </w:tcPr>
          <w:p w14:paraId="1962C765" w14:textId="77777777" w:rsidR="00822DAD" w:rsidRPr="008A55C3" w:rsidRDefault="00822DAD" w:rsidP="001278E2">
            <w:pPr>
              <w:rPr>
                <w:sz w:val="20"/>
                <w:szCs w:val="20"/>
              </w:rPr>
            </w:pPr>
            <w:r w:rsidRPr="008A55C3">
              <w:rPr>
                <w:sz w:val="20"/>
                <w:szCs w:val="20"/>
              </w:rPr>
              <w:t>Ja/Nein</w:t>
            </w:r>
          </w:p>
        </w:tc>
      </w:tr>
      <w:tr w:rsidR="00822DAD" w:rsidRPr="008A55C3" w14:paraId="2FAC0C5A" w14:textId="77777777" w:rsidTr="003E05EF">
        <w:tc>
          <w:tcPr>
            <w:tcW w:w="8018" w:type="dxa"/>
          </w:tcPr>
          <w:p w14:paraId="6A985E5A"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67" w:type="dxa"/>
          </w:tcPr>
          <w:p w14:paraId="72688B11" w14:textId="77777777" w:rsidR="00822DAD" w:rsidRPr="008A55C3" w:rsidRDefault="00822DAD" w:rsidP="001278E2">
            <w:pPr>
              <w:rPr>
                <w:sz w:val="20"/>
                <w:szCs w:val="20"/>
              </w:rPr>
            </w:pPr>
            <w:r w:rsidRPr="008A55C3">
              <w:rPr>
                <w:sz w:val="20"/>
                <w:szCs w:val="20"/>
              </w:rPr>
              <w:t>Ja/Nein</w:t>
            </w:r>
          </w:p>
        </w:tc>
      </w:tr>
    </w:tbl>
    <w:tbl>
      <w:tblPr>
        <w:tblW w:w="9069"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410"/>
        <w:gridCol w:w="967"/>
        <w:gridCol w:w="975"/>
        <w:gridCol w:w="975"/>
        <w:gridCol w:w="2469"/>
      </w:tblGrid>
      <w:tr w:rsidR="00822DAD" w:rsidRPr="008A55C3" w14:paraId="711D8219" w14:textId="77777777" w:rsidTr="001278E2">
        <w:trPr>
          <w:trHeight w:hRule="exact" w:val="624"/>
        </w:trPr>
        <w:tc>
          <w:tcPr>
            <w:tcW w:w="1273" w:type="dxa"/>
            <w:shd w:val="clear" w:color="auto" w:fill="D5D5D5" w:themeFill="background2"/>
            <w:tcMar>
              <w:bottom w:w="57" w:type="dxa"/>
            </w:tcMar>
          </w:tcPr>
          <w:p w14:paraId="7662B83A" w14:textId="77777777" w:rsidR="00822DAD" w:rsidRPr="008A55C3" w:rsidRDefault="00822DAD" w:rsidP="001278E2">
            <w:pPr>
              <w:rPr>
                <w:b/>
                <w:sz w:val="20"/>
                <w:szCs w:val="20"/>
              </w:rPr>
            </w:pPr>
            <w:r w:rsidRPr="008A55C3">
              <w:rPr>
                <w:b/>
                <w:sz w:val="20"/>
                <w:szCs w:val="20"/>
              </w:rPr>
              <w:t>Priorität</w:t>
            </w:r>
          </w:p>
        </w:tc>
        <w:tc>
          <w:tcPr>
            <w:tcW w:w="2410" w:type="dxa"/>
            <w:shd w:val="clear" w:color="auto" w:fill="D5D5D5" w:themeFill="background2"/>
            <w:tcMar>
              <w:bottom w:w="57" w:type="dxa"/>
            </w:tcMar>
          </w:tcPr>
          <w:p w14:paraId="4442799D" w14:textId="77777777" w:rsidR="00822DAD" w:rsidRPr="008A55C3" w:rsidRDefault="00822DAD" w:rsidP="001278E2">
            <w:pPr>
              <w:rPr>
                <w:b/>
                <w:sz w:val="20"/>
                <w:szCs w:val="20"/>
              </w:rPr>
            </w:pPr>
            <w:r w:rsidRPr="008A55C3">
              <w:rPr>
                <w:b/>
                <w:sz w:val="20"/>
                <w:szCs w:val="20"/>
              </w:rPr>
              <w:t>Realisierung</w:t>
            </w:r>
          </w:p>
        </w:tc>
        <w:tc>
          <w:tcPr>
            <w:tcW w:w="967" w:type="dxa"/>
            <w:shd w:val="clear" w:color="auto" w:fill="D5D5D5" w:themeFill="background2"/>
            <w:tcMar>
              <w:bottom w:w="57" w:type="dxa"/>
            </w:tcMar>
          </w:tcPr>
          <w:p w14:paraId="45404F48" w14:textId="77777777" w:rsidR="00822DAD" w:rsidRPr="008A55C3" w:rsidRDefault="00822DAD" w:rsidP="001278E2">
            <w:pPr>
              <w:rPr>
                <w:b/>
                <w:sz w:val="20"/>
                <w:szCs w:val="20"/>
              </w:rPr>
            </w:pPr>
            <w:r w:rsidRPr="008A55C3">
              <w:rPr>
                <w:b/>
                <w:sz w:val="20"/>
                <w:szCs w:val="20"/>
              </w:rPr>
              <w:t>Dauer (ca./h)</w:t>
            </w:r>
          </w:p>
        </w:tc>
        <w:tc>
          <w:tcPr>
            <w:tcW w:w="975" w:type="dxa"/>
            <w:shd w:val="clear" w:color="auto" w:fill="D5D5D5" w:themeFill="background2"/>
            <w:tcMar>
              <w:bottom w:w="57" w:type="dxa"/>
            </w:tcMar>
          </w:tcPr>
          <w:p w14:paraId="4F2E4F6D"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75" w:type="dxa"/>
            <w:shd w:val="clear" w:color="auto" w:fill="D5D5D5" w:themeFill="background2"/>
            <w:tcMar>
              <w:bottom w:w="57" w:type="dxa"/>
            </w:tcMar>
          </w:tcPr>
          <w:p w14:paraId="3EA9F35F"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469" w:type="dxa"/>
            <w:shd w:val="clear" w:color="auto" w:fill="D5D5D5" w:themeFill="background2"/>
            <w:tcMar>
              <w:bottom w:w="57" w:type="dxa"/>
            </w:tcMar>
          </w:tcPr>
          <w:p w14:paraId="18EA5722" w14:textId="77777777" w:rsidR="00822DAD" w:rsidRPr="008A55C3" w:rsidRDefault="00822DAD" w:rsidP="001278E2">
            <w:pPr>
              <w:rPr>
                <w:b/>
                <w:sz w:val="20"/>
                <w:szCs w:val="20"/>
              </w:rPr>
            </w:pPr>
            <w:r w:rsidRPr="008A55C3">
              <w:rPr>
                <w:b/>
                <w:sz w:val="20"/>
                <w:szCs w:val="20"/>
              </w:rPr>
              <w:t>Bereich</w:t>
            </w:r>
          </w:p>
        </w:tc>
      </w:tr>
      <w:tr w:rsidR="00822DAD" w:rsidRPr="008A55C3" w14:paraId="1B9C6B0E" w14:textId="77777777" w:rsidTr="001278E2">
        <w:trPr>
          <w:trHeight w:val="454"/>
        </w:trPr>
        <w:tc>
          <w:tcPr>
            <w:tcW w:w="1273" w:type="dxa"/>
            <w:shd w:val="clear" w:color="auto" w:fill="FFFFFF"/>
            <w:tcMar>
              <w:bottom w:w="57" w:type="dxa"/>
            </w:tcMar>
          </w:tcPr>
          <w:p w14:paraId="1414F59E"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410" w:type="dxa"/>
            <w:shd w:val="clear" w:color="auto" w:fill="FFFFFF"/>
            <w:tcMar>
              <w:bottom w:w="57" w:type="dxa"/>
            </w:tcMar>
          </w:tcPr>
          <w:p w14:paraId="031F5DAF"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Kunde</w:t>
            </w:r>
          </w:p>
        </w:tc>
        <w:tc>
          <w:tcPr>
            <w:tcW w:w="967" w:type="dxa"/>
            <w:shd w:val="clear" w:color="auto" w:fill="FFFFFF"/>
            <w:tcMar>
              <w:bottom w:w="57" w:type="dxa"/>
            </w:tcMar>
          </w:tcPr>
          <w:p w14:paraId="6559A74A"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1,00</w:t>
            </w:r>
          </w:p>
        </w:tc>
        <w:tc>
          <w:tcPr>
            <w:tcW w:w="975" w:type="dxa"/>
            <w:shd w:val="clear" w:color="auto" w:fill="FFFFFF"/>
            <w:tcMar>
              <w:bottom w:w="57" w:type="dxa"/>
            </w:tcMar>
          </w:tcPr>
          <w:p w14:paraId="3B739BE0"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75" w:type="dxa"/>
            <w:shd w:val="clear" w:color="auto" w:fill="FFFFFF"/>
            <w:tcMar>
              <w:bottom w:w="57" w:type="dxa"/>
            </w:tcMar>
          </w:tcPr>
          <w:p w14:paraId="5D2FB09F"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1,00</w:t>
            </w:r>
          </w:p>
        </w:tc>
        <w:tc>
          <w:tcPr>
            <w:tcW w:w="2469" w:type="dxa"/>
            <w:shd w:val="clear" w:color="auto" w:fill="FFFFFF"/>
            <w:tcMar>
              <w:bottom w:w="57" w:type="dxa"/>
            </w:tcMar>
          </w:tcPr>
          <w:p w14:paraId="0997B236"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5AC3BCB8" w14:textId="77777777" w:rsidR="00822DAD" w:rsidRPr="008A55C3" w:rsidRDefault="00822DAD" w:rsidP="00822DAD">
      <w:bookmarkStart w:id="15" w:name="_Toc442865243"/>
      <w:bookmarkStart w:id="16" w:name="_Toc463174669"/>
      <w:bookmarkStart w:id="17" w:name="_Toc463191989"/>
      <w:bookmarkStart w:id="18" w:name="_Toc33004084"/>
    </w:p>
    <w:p w14:paraId="222BC75F" w14:textId="77777777" w:rsidR="00822DAD" w:rsidRPr="008A55C3" w:rsidRDefault="00822DAD" w:rsidP="00822DAD">
      <w:pPr>
        <w:pStyle w:val="berschrift2"/>
        <w:spacing w:before="400"/>
        <w:ind w:left="567" w:hanging="567"/>
      </w:pPr>
      <w:bookmarkStart w:id="19" w:name="_Toc141694813"/>
      <w:bookmarkStart w:id="20" w:name="_Toc157148322"/>
      <w:r w:rsidRPr="008A55C3">
        <w:t>Maskenanpassungen</w:t>
      </w:r>
      <w:bookmarkEnd w:id="15"/>
      <w:bookmarkEnd w:id="16"/>
      <w:bookmarkEnd w:id="17"/>
      <w:bookmarkEnd w:id="18"/>
      <w:bookmarkEnd w:id="19"/>
      <w:bookmarkEnd w:id="20"/>
    </w:p>
    <w:p w14:paraId="048C49E7" w14:textId="3EBD8A30" w:rsidR="00822DAD" w:rsidRPr="008A55C3" w:rsidRDefault="00822DAD" w:rsidP="00822DAD">
      <w:r w:rsidRPr="008A55C3">
        <w:t>Sofern in nachfolgenden Kapiteln die Einrichtung von Zusatzfeldern in Bildschirmmasken erwähnt wird, so bedeutet dies, dass jeweils pro Bildschirmmaske ein „Karteireiter“ mit der Beschriftung „</w:t>
      </w:r>
      <w:r w:rsidR="00DA34A5" w:rsidRPr="008A55C3">
        <w:t>Profil Dekor</w:t>
      </w:r>
      <w:r w:rsidRPr="008A55C3">
        <w:t xml:space="preserve"> GmbH“ eingerichtet wird, auf welchem die Zusatzfelder dargestellt werden.</w:t>
      </w:r>
    </w:p>
    <w:p w14:paraId="14FBD3D9" w14:textId="77777777" w:rsidR="00822DAD" w:rsidRPr="008A55C3" w:rsidRDefault="00822DAD" w:rsidP="00822DAD"/>
    <w:p w14:paraId="1BFAF6C3" w14:textId="77777777" w:rsidR="00822DAD" w:rsidRPr="008A55C3" w:rsidRDefault="00822DAD" w:rsidP="00822DAD">
      <w:r w:rsidRPr="008A55C3">
        <w:br w:type="page"/>
      </w:r>
    </w:p>
    <w:p w14:paraId="05D962E5" w14:textId="77777777" w:rsidR="00822DAD" w:rsidRPr="008A55C3" w:rsidRDefault="00822DAD" w:rsidP="00822DAD">
      <w:pPr>
        <w:pStyle w:val="berschrift2"/>
        <w:spacing w:before="400"/>
        <w:ind w:left="567" w:hanging="567"/>
      </w:pPr>
      <w:bookmarkStart w:id="21" w:name="_Toc211416571"/>
      <w:bookmarkStart w:id="22" w:name="_Toc234975519"/>
      <w:bookmarkStart w:id="23" w:name="_Toc442865244"/>
      <w:bookmarkStart w:id="24" w:name="_Toc463174670"/>
      <w:bookmarkStart w:id="25" w:name="_Toc463191990"/>
      <w:bookmarkStart w:id="26" w:name="_Toc33004085"/>
      <w:bookmarkStart w:id="27" w:name="_Toc141694814"/>
      <w:bookmarkStart w:id="28" w:name="_Toc157148323"/>
      <w:bookmarkStart w:id="29" w:name="AP002"/>
      <w:r w:rsidRPr="008A55C3">
        <w:lastRenderedPageBreak/>
        <w:t>Benutzermenüs</w:t>
      </w:r>
      <w:bookmarkEnd w:id="21"/>
      <w:bookmarkEnd w:id="22"/>
      <w:bookmarkEnd w:id="23"/>
      <w:bookmarkEnd w:id="24"/>
      <w:bookmarkEnd w:id="25"/>
      <w:bookmarkEnd w:id="26"/>
      <w:bookmarkEnd w:id="27"/>
      <w:bookmarkEnd w:id="28"/>
    </w:p>
    <w:bookmarkEnd w:id="29"/>
    <w:p w14:paraId="7FB3ACAD" w14:textId="14C00DEF" w:rsidR="00822DAD" w:rsidRPr="008A55C3" w:rsidRDefault="00822DAD" w:rsidP="00822DAD">
      <w:r w:rsidRPr="008A55C3">
        <w:t xml:space="preserve">Die Anlage, Pflege und Verwaltung von Benutzer- sowie Gruppenmenüs erfolgt durch die Projektleitung oder durch die Key User der Firma </w:t>
      </w:r>
      <w:r w:rsidR="00DA34A5" w:rsidRPr="008A55C3">
        <w:t>Profil Dekor</w:t>
      </w:r>
      <w:r w:rsidRPr="008A55C3">
        <w:t xml:space="preserve"> GmbH.</w:t>
      </w:r>
    </w:p>
    <w:tbl>
      <w:tblPr>
        <w:tblStyle w:val="Tabellenraster"/>
        <w:tblW w:w="9085" w:type="dxa"/>
        <w:tblLook w:val="04A0" w:firstRow="1" w:lastRow="0" w:firstColumn="1" w:lastColumn="0" w:noHBand="0" w:noVBand="1"/>
      </w:tblPr>
      <w:tblGrid>
        <w:gridCol w:w="8018"/>
        <w:gridCol w:w="1067"/>
      </w:tblGrid>
      <w:tr w:rsidR="00822DAD" w:rsidRPr="008A55C3" w14:paraId="5C5762BA" w14:textId="77777777" w:rsidTr="001278E2">
        <w:tc>
          <w:tcPr>
            <w:tcW w:w="8077" w:type="dxa"/>
            <w:shd w:val="clear" w:color="auto" w:fill="DCEEA3" w:themeFill="accent6" w:themeFillTint="99"/>
          </w:tcPr>
          <w:p w14:paraId="2AF45F9C" w14:textId="77777777" w:rsidR="00822DAD" w:rsidRPr="008A55C3" w:rsidRDefault="00822DAD" w:rsidP="001278E2">
            <w:r w:rsidRPr="008A55C3">
              <w:t>Auswirkungen der Customization/Extension</w:t>
            </w:r>
          </w:p>
        </w:tc>
        <w:tc>
          <w:tcPr>
            <w:tcW w:w="1008" w:type="dxa"/>
            <w:shd w:val="clear" w:color="auto" w:fill="DCEEA3" w:themeFill="accent6" w:themeFillTint="99"/>
          </w:tcPr>
          <w:p w14:paraId="7C04B9C3" w14:textId="77777777" w:rsidR="00822DAD" w:rsidRPr="008A55C3" w:rsidRDefault="00822DAD" w:rsidP="001278E2">
            <w:r w:rsidRPr="008A55C3">
              <w:t>Antwort</w:t>
            </w:r>
          </w:p>
        </w:tc>
      </w:tr>
      <w:tr w:rsidR="00822DAD" w:rsidRPr="008A55C3" w14:paraId="36E8AB33" w14:textId="77777777" w:rsidTr="001278E2">
        <w:tc>
          <w:tcPr>
            <w:tcW w:w="8077" w:type="dxa"/>
          </w:tcPr>
          <w:p w14:paraId="1F736133" w14:textId="77777777" w:rsidR="00822DAD" w:rsidRPr="008A55C3" w:rsidRDefault="00822DAD" w:rsidP="001278E2">
            <w:pPr>
              <w:rPr>
                <w:sz w:val="20"/>
                <w:szCs w:val="20"/>
              </w:rPr>
            </w:pPr>
            <w:r w:rsidRPr="008A55C3">
              <w:rPr>
                <w:sz w:val="20"/>
                <w:szCs w:val="20"/>
              </w:rPr>
              <w:t xml:space="preserve">Keine besonderen Auswirkungen </w:t>
            </w:r>
          </w:p>
        </w:tc>
        <w:tc>
          <w:tcPr>
            <w:tcW w:w="1008" w:type="dxa"/>
          </w:tcPr>
          <w:p w14:paraId="28649D06" w14:textId="77777777" w:rsidR="00822DAD" w:rsidRPr="008A55C3" w:rsidRDefault="00822DAD" w:rsidP="001278E2">
            <w:pPr>
              <w:rPr>
                <w:sz w:val="20"/>
                <w:szCs w:val="20"/>
              </w:rPr>
            </w:pPr>
            <w:r w:rsidRPr="008A55C3">
              <w:rPr>
                <w:sz w:val="20"/>
                <w:szCs w:val="20"/>
              </w:rPr>
              <w:t>Ja/Nein</w:t>
            </w:r>
          </w:p>
        </w:tc>
      </w:tr>
      <w:tr w:rsidR="00822DAD" w:rsidRPr="008A55C3" w14:paraId="103F6000" w14:textId="77777777" w:rsidTr="001278E2">
        <w:tc>
          <w:tcPr>
            <w:tcW w:w="8077" w:type="dxa"/>
          </w:tcPr>
          <w:p w14:paraId="16FC89F6"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71457250" w14:textId="77777777" w:rsidR="00822DAD" w:rsidRPr="008A55C3" w:rsidRDefault="00822DAD" w:rsidP="001278E2">
            <w:pPr>
              <w:rPr>
                <w:sz w:val="20"/>
                <w:szCs w:val="20"/>
              </w:rPr>
            </w:pPr>
            <w:r w:rsidRPr="008A55C3">
              <w:rPr>
                <w:sz w:val="20"/>
                <w:szCs w:val="20"/>
              </w:rPr>
              <w:t>Ja/Nein</w:t>
            </w:r>
          </w:p>
        </w:tc>
      </w:tr>
      <w:tr w:rsidR="00822DAD" w:rsidRPr="008A55C3" w14:paraId="19C5D00B" w14:textId="77777777" w:rsidTr="001278E2">
        <w:tc>
          <w:tcPr>
            <w:tcW w:w="8077" w:type="dxa"/>
          </w:tcPr>
          <w:p w14:paraId="6A529A11"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7DED759C" w14:textId="77777777" w:rsidR="00822DAD" w:rsidRPr="008A55C3" w:rsidRDefault="00822DAD" w:rsidP="001278E2">
            <w:pPr>
              <w:rPr>
                <w:sz w:val="20"/>
                <w:szCs w:val="20"/>
              </w:rPr>
            </w:pPr>
            <w:r w:rsidRPr="008A55C3">
              <w:rPr>
                <w:sz w:val="20"/>
                <w:szCs w:val="20"/>
              </w:rPr>
              <w:t>Ja/Nein</w:t>
            </w:r>
          </w:p>
        </w:tc>
      </w:tr>
      <w:tr w:rsidR="00822DAD" w:rsidRPr="008A55C3" w14:paraId="78757E9B" w14:textId="77777777" w:rsidTr="001278E2">
        <w:tc>
          <w:tcPr>
            <w:tcW w:w="8077" w:type="dxa"/>
          </w:tcPr>
          <w:p w14:paraId="54CAFEE6"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0AA1B3A5" w14:textId="77777777" w:rsidR="00822DAD" w:rsidRPr="008A55C3" w:rsidRDefault="00822DAD" w:rsidP="001278E2">
            <w:pPr>
              <w:rPr>
                <w:sz w:val="20"/>
                <w:szCs w:val="20"/>
              </w:rPr>
            </w:pPr>
            <w:r w:rsidRPr="008A55C3">
              <w:rPr>
                <w:sz w:val="20"/>
                <w:szCs w:val="20"/>
              </w:rPr>
              <w:t>Ja/Nein</w:t>
            </w:r>
          </w:p>
        </w:tc>
      </w:tr>
      <w:tr w:rsidR="00822DAD" w:rsidRPr="008A55C3" w14:paraId="2C2D7502" w14:textId="77777777" w:rsidTr="001278E2">
        <w:tc>
          <w:tcPr>
            <w:tcW w:w="8077" w:type="dxa"/>
          </w:tcPr>
          <w:p w14:paraId="4E86ECF4"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293D352B" w14:textId="77777777" w:rsidR="00822DAD" w:rsidRPr="008A55C3" w:rsidRDefault="00822DAD" w:rsidP="001278E2">
            <w:pPr>
              <w:rPr>
                <w:sz w:val="20"/>
                <w:szCs w:val="20"/>
              </w:rPr>
            </w:pPr>
            <w:r w:rsidRPr="008A55C3">
              <w:rPr>
                <w:sz w:val="20"/>
                <w:szCs w:val="20"/>
              </w:rPr>
              <w:t>Ja/Nein</w:t>
            </w:r>
          </w:p>
        </w:tc>
      </w:tr>
    </w:tbl>
    <w:tbl>
      <w:tblPr>
        <w:tblW w:w="9069"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552"/>
        <w:gridCol w:w="967"/>
        <w:gridCol w:w="975"/>
        <w:gridCol w:w="975"/>
        <w:gridCol w:w="2469"/>
      </w:tblGrid>
      <w:tr w:rsidR="00822DAD" w:rsidRPr="008A55C3" w14:paraId="6627005B" w14:textId="77777777" w:rsidTr="001278E2">
        <w:trPr>
          <w:trHeight w:hRule="exact" w:val="624"/>
        </w:trPr>
        <w:tc>
          <w:tcPr>
            <w:tcW w:w="1131" w:type="dxa"/>
            <w:shd w:val="clear" w:color="auto" w:fill="D5D5D5" w:themeFill="background2"/>
            <w:tcMar>
              <w:bottom w:w="57" w:type="dxa"/>
            </w:tcMar>
          </w:tcPr>
          <w:p w14:paraId="66EEA504" w14:textId="77777777" w:rsidR="00822DAD" w:rsidRPr="008A55C3" w:rsidRDefault="00822DAD" w:rsidP="001278E2">
            <w:pPr>
              <w:rPr>
                <w:b/>
                <w:sz w:val="20"/>
                <w:szCs w:val="20"/>
              </w:rPr>
            </w:pPr>
            <w:bookmarkStart w:id="30" w:name="_Toc211416572"/>
            <w:bookmarkStart w:id="31" w:name="_Toc234975520"/>
            <w:bookmarkStart w:id="32" w:name="_Toc442865245"/>
            <w:bookmarkStart w:id="33" w:name="_Toc463174671"/>
            <w:bookmarkStart w:id="34" w:name="_Toc463191991"/>
            <w:r w:rsidRPr="008A55C3">
              <w:rPr>
                <w:b/>
                <w:sz w:val="20"/>
                <w:szCs w:val="20"/>
              </w:rPr>
              <w:t>Priorität</w:t>
            </w:r>
          </w:p>
        </w:tc>
        <w:tc>
          <w:tcPr>
            <w:tcW w:w="2552" w:type="dxa"/>
            <w:shd w:val="clear" w:color="auto" w:fill="D5D5D5" w:themeFill="background2"/>
            <w:tcMar>
              <w:bottom w:w="57" w:type="dxa"/>
            </w:tcMar>
          </w:tcPr>
          <w:p w14:paraId="6C3D7BBE" w14:textId="77777777" w:rsidR="00822DAD" w:rsidRPr="008A55C3" w:rsidRDefault="00822DAD" w:rsidP="001278E2">
            <w:pPr>
              <w:rPr>
                <w:b/>
                <w:sz w:val="20"/>
                <w:szCs w:val="20"/>
              </w:rPr>
            </w:pPr>
            <w:r w:rsidRPr="008A55C3">
              <w:rPr>
                <w:b/>
                <w:sz w:val="20"/>
                <w:szCs w:val="20"/>
              </w:rPr>
              <w:t>Realisierung</w:t>
            </w:r>
          </w:p>
        </w:tc>
        <w:tc>
          <w:tcPr>
            <w:tcW w:w="967" w:type="dxa"/>
            <w:shd w:val="clear" w:color="auto" w:fill="D5D5D5" w:themeFill="background2"/>
            <w:tcMar>
              <w:bottom w:w="57" w:type="dxa"/>
            </w:tcMar>
          </w:tcPr>
          <w:p w14:paraId="0DC11A71" w14:textId="77777777" w:rsidR="00822DAD" w:rsidRPr="008A55C3" w:rsidRDefault="00822DAD" w:rsidP="001278E2">
            <w:pPr>
              <w:rPr>
                <w:b/>
                <w:sz w:val="20"/>
                <w:szCs w:val="20"/>
              </w:rPr>
            </w:pPr>
            <w:r w:rsidRPr="008A55C3">
              <w:rPr>
                <w:b/>
                <w:sz w:val="20"/>
                <w:szCs w:val="20"/>
              </w:rPr>
              <w:t>Dauer (ca./h)</w:t>
            </w:r>
          </w:p>
        </w:tc>
        <w:tc>
          <w:tcPr>
            <w:tcW w:w="975" w:type="dxa"/>
            <w:shd w:val="clear" w:color="auto" w:fill="D5D5D5" w:themeFill="background2"/>
            <w:tcMar>
              <w:bottom w:w="57" w:type="dxa"/>
            </w:tcMar>
          </w:tcPr>
          <w:p w14:paraId="4420229D"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75" w:type="dxa"/>
            <w:shd w:val="clear" w:color="auto" w:fill="D5D5D5" w:themeFill="background2"/>
            <w:tcMar>
              <w:bottom w:w="57" w:type="dxa"/>
            </w:tcMar>
          </w:tcPr>
          <w:p w14:paraId="1FDCB867"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469" w:type="dxa"/>
            <w:shd w:val="clear" w:color="auto" w:fill="D5D5D5" w:themeFill="background2"/>
            <w:tcMar>
              <w:bottom w:w="57" w:type="dxa"/>
            </w:tcMar>
          </w:tcPr>
          <w:p w14:paraId="719B1950" w14:textId="77777777" w:rsidR="00822DAD" w:rsidRPr="008A55C3" w:rsidRDefault="00822DAD" w:rsidP="001278E2">
            <w:pPr>
              <w:rPr>
                <w:b/>
                <w:sz w:val="20"/>
                <w:szCs w:val="20"/>
              </w:rPr>
            </w:pPr>
            <w:r w:rsidRPr="008A55C3">
              <w:rPr>
                <w:b/>
                <w:sz w:val="20"/>
                <w:szCs w:val="20"/>
              </w:rPr>
              <w:t>Bereich</w:t>
            </w:r>
          </w:p>
        </w:tc>
      </w:tr>
      <w:tr w:rsidR="00822DAD" w:rsidRPr="008A55C3" w14:paraId="34C12763" w14:textId="77777777" w:rsidTr="001278E2">
        <w:trPr>
          <w:trHeight w:val="454"/>
        </w:trPr>
        <w:tc>
          <w:tcPr>
            <w:tcW w:w="1131" w:type="dxa"/>
            <w:shd w:val="clear" w:color="auto" w:fill="FFFFFF"/>
            <w:tcMar>
              <w:bottom w:w="57" w:type="dxa"/>
            </w:tcMar>
          </w:tcPr>
          <w:p w14:paraId="01458B4A"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552" w:type="dxa"/>
            <w:shd w:val="clear" w:color="auto" w:fill="FFFFFF"/>
            <w:tcMar>
              <w:bottom w:w="57" w:type="dxa"/>
            </w:tcMar>
          </w:tcPr>
          <w:p w14:paraId="63FD3C65"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Kunde</w:t>
            </w:r>
          </w:p>
        </w:tc>
        <w:tc>
          <w:tcPr>
            <w:tcW w:w="967" w:type="dxa"/>
            <w:shd w:val="clear" w:color="auto" w:fill="FFFFFF"/>
            <w:tcMar>
              <w:bottom w:w="57" w:type="dxa"/>
            </w:tcMar>
          </w:tcPr>
          <w:p w14:paraId="0502D679"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975" w:type="dxa"/>
            <w:shd w:val="clear" w:color="auto" w:fill="FFFFFF"/>
            <w:tcMar>
              <w:bottom w:w="57" w:type="dxa"/>
            </w:tcMar>
          </w:tcPr>
          <w:p w14:paraId="58EA8E7C"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75" w:type="dxa"/>
            <w:shd w:val="clear" w:color="auto" w:fill="FFFFFF"/>
            <w:tcMar>
              <w:bottom w:w="57" w:type="dxa"/>
            </w:tcMar>
          </w:tcPr>
          <w:p w14:paraId="39692388"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2469" w:type="dxa"/>
            <w:shd w:val="clear" w:color="auto" w:fill="FFFFFF"/>
            <w:tcMar>
              <w:bottom w:w="57" w:type="dxa"/>
            </w:tcMar>
          </w:tcPr>
          <w:p w14:paraId="1184F53F"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7110CEF6" w14:textId="77777777" w:rsidR="00822DAD" w:rsidRPr="008A55C3" w:rsidRDefault="00822DAD" w:rsidP="00822DAD">
      <w:bookmarkStart w:id="35" w:name="_Toc33004086"/>
    </w:p>
    <w:p w14:paraId="2CE0B6F1" w14:textId="77777777" w:rsidR="00822DAD" w:rsidRPr="008A55C3" w:rsidRDefault="00822DAD" w:rsidP="00822DAD">
      <w:pPr>
        <w:pStyle w:val="berschrift2"/>
        <w:spacing w:before="400"/>
        <w:ind w:left="567" w:hanging="567"/>
      </w:pPr>
      <w:bookmarkStart w:id="36" w:name="_Toc141694815"/>
      <w:bookmarkStart w:id="37" w:name="_Toc157148324"/>
      <w:r w:rsidRPr="008A55C3">
        <w:t>Rechteverwaltung</w:t>
      </w:r>
      <w:bookmarkEnd w:id="30"/>
      <w:bookmarkEnd w:id="31"/>
      <w:bookmarkEnd w:id="32"/>
      <w:bookmarkEnd w:id="33"/>
      <w:bookmarkEnd w:id="34"/>
      <w:bookmarkEnd w:id="35"/>
      <w:bookmarkEnd w:id="36"/>
      <w:bookmarkEnd w:id="37"/>
    </w:p>
    <w:p w14:paraId="43D713E4" w14:textId="77DB9752" w:rsidR="00822DAD" w:rsidRPr="008A55C3" w:rsidRDefault="00822DAD" w:rsidP="00822DAD">
      <w:r w:rsidRPr="008A55C3">
        <w:t xml:space="preserve">Die Administration und Umsetzung von Rechtekonzepten innerhalb von </w:t>
      </w:r>
      <w:r w:rsidR="00F7243B" w:rsidRPr="008A55C3">
        <w:t>A</w:t>
      </w:r>
      <w:r w:rsidRPr="008A55C3">
        <w:t xml:space="preserve">bas ERP erfolgt durch die Firma </w:t>
      </w:r>
      <w:r w:rsidR="00DA34A5" w:rsidRPr="008A55C3">
        <w:rPr>
          <w:b/>
        </w:rPr>
        <w:t>Profil Dekor</w:t>
      </w:r>
      <w:r w:rsidRPr="008A55C3">
        <w:rPr>
          <w:b/>
        </w:rPr>
        <w:t xml:space="preserve"> GmbH</w:t>
      </w:r>
      <w:r w:rsidRPr="008A55C3">
        <w:t xml:space="preserve">. Die Unterstützung in diesem Bereich durch die </w:t>
      </w:r>
      <w:r w:rsidR="00260BE1" w:rsidRPr="008A55C3">
        <w:t xml:space="preserve">Forterro Deutschland Abas GmbH </w:t>
      </w:r>
      <w:r w:rsidRPr="008A55C3">
        <w:t>wird nach Aufwand berechnet und ist separat zu beauftragen.</w:t>
      </w:r>
    </w:p>
    <w:tbl>
      <w:tblPr>
        <w:tblStyle w:val="Tabellenraster"/>
        <w:tblW w:w="9085" w:type="dxa"/>
        <w:tblLook w:val="04A0" w:firstRow="1" w:lastRow="0" w:firstColumn="1" w:lastColumn="0" w:noHBand="0" w:noVBand="1"/>
      </w:tblPr>
      <w:tblGrid>
        <w:gridCol w:w="8018"/>
        <w:gridCol w:w="1067"/>
      </w:tblGrid>
      <w:tr w:rsidR="00822DAD" w:rsidRPr="008A55C3" w14:paraId="418C8280" w14:textId="77777777" w:rsidTr="001278E2">
        <w:tc>
          <w:tcPr>
            <w:tcW w:w="8077" w:type="dxa"/>
            <w:shd w:val="clear" w:color="auto" w:fill="DCEEA3" w:themeFill="accent6" w:themeFillTint="99"/>
          </w:tcPr>
          <w:p w14:paraId="2D22F197" w14:textId="77777777" w:rsidR="00822DAD" w:rsidRPr="008A55C3" w:rsidRDefault="00822DAD" w:rsidP="001278E2">
            <w:r w:rsidRPr="008A55C3">
              <w:t>Auswirkungen der Customization/Extension</w:t>
            </w:r>
          </w:p>
        </w:tc>
        <w:tc>
          <w:tcPr>
            <w:tcW w:w="1008" w:type="dxa"/>
            <w:shd w:val="clear" w:color="auto" w:fill="DCEEA3" w:themeFill="accent6" w:themeFillTint="99"/>
          </w:tcPr>
          <w:p w14:paraId="309AE694" w14:textId="77777777" w:rsidR="00822DAD" w:rsidRPr="008A55C3" w:rsidRDefault="00822DAD" w:rsidP="001278E2">
            <w:r w:rsidRPr="008A55C3">
              <w:t>Antwort</w:t>
            </w:r>
          </w:p>
        </w:tc>
      </w:tr>
      <w:tr w:rsidR="00822DAD" w:rsidRPr="008A55C3" w14:paraId="3C8A5BEC" w14:textId="77777777" w:rsidTr="001278E2">
        <w:tc>
          <w:tcPr>
            <w:tcW w:w="8077" w:type="dxa"/>
          </w:tcPr>
          <w:p w14:paraId="46772DF5" w14:textId="77777777" w:rsidR="00822DAD" w:rsidRPr="008A55C3" w:rsidRDefault="00822DAD" w:rsidP="001278E2">
            <w:pPr>
              <w:rPr>
                <w:sz w:val="20"/>
                <w:szCs w:val="20"/>
              </w:rPr>
            </w:pPr>
            <w:r w:rsidRPr="008A55C3">
              <w:rPr>
                <w:sz w:val="20"/>
                <w:szCs w:val="20"/>
              </w:rPr>
              <w:t xml:space="preserve">Keine besonderen Auswirkungen </w:t>
            </w:r>
          </w:p>
        </w:tc>
        <w:tc>
          <w:tcPr>
            <w:tcW w:w="1008" w:type="dxa"/>
          </w:tcPr>
          <w:p w14:paraId="652AF874" w14:textId="77777777" w:rsidR="00822DAD" w:rsidRPr="008A55C3" w:rsidRDefault="00822DAD" w:rsidP="001278E2">
            <w:pPr>
              <w:rPr>
                <w:sz w:val="20"/>
                <w:szCs w:val="20"/>
              </w:rPr>
            </w:pPr>
            <w:r w:rsidRPr="008A55C3">
              <w:rPr>
                <w:sz w:val="20"/>
                <w:szCs w:val="20"/>
              </w:rPr>
              <w:t>Ja/Nein</w:t>
            </w:r>
          </w:p>
        </w:tc>
      </w:tr>
      <w:tr w:rsidR="00822DAD" w:rsidRPr="008A55C3" w14:paraId="6FF72CFE" w14:textId="77777777" w:rsidTr="001278E2">
        <w:tc>
          <w:tcPr>
            <w:tcW w:w="8077" w:type="dxa"/>
          </w:tcPr>
          <w:p w14:paraId="22F54826"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36DDA45C" w14:textId="77777777" w:rsidR="00822DAD" w:rsidRPr="008A55C3" w:rsidRDefault="00822DAD" w:rsidP="001278E2">
            <w:pPr>
              <w:rPr>
                <w:sz w:val="20"/>
                <w:szCs w:val="20"/>
              </w:rPr>
            </w:pPr>
            <w:r w:rsidRPr="008A55C3">
              <w:rPr>
                <w:sz w:val="20"/>
                <w:szCs w:val="20"/>
              </w:rPr>
              <w:t>Ja/Nein</w:t>
            </w:r>
          </w:p>
        </w:tc>
      </w:tr>
      <w:tr w:rsidR="00822DAD" w:rsidRPr="008A55C3" w14:paraId="15929C14" w14:textId="77777777" w:rsidTr="001278E2">
        <w:tc>
          <w:tcPr>
            <w:tcW w:w="8077" w:type="dxa"/>
          </w:tcPr>
          <w:p w14:paraId="788608BA"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4909BC88" w14:textId="77777777" w:rsidR="00822DAD" w:rsidRPr="008A55C3" w:rsidRDefault="00822DAD" w:rsidP="001278E2">
            <w:pPr>
              <w:rPr>
                <w:sz w:val="20"/>
                <w:szCs w:val="20"/>
              </w:rPr>
            </w:pPr>
            <w:r w:rsidRPr="008A55C3">
              <w:rPr>
                <w:sz w:val="20"/>
                <w:szCs w:val="20"/>
              </w:rPr>
              <w:t>Ja/Nein</w:t>
            </w:r>
          </w:p>
        </w:tc>
      </w:tr>
      <w:tr w:rsidR="00822DAD" w:rsidRPr="008A55C3" w14:paraId="3D7F3033" w14:textId="77777777" w:rsidTr="001278E2">
        <w:tc>
          <w:tcPr>
            <w:tcW w:w="8077" w:type="dxa"/>
          </w:tcPr>
          <w:p w14:paraId="347A699B"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57323DF1" w14:textId="77777777" w:rsidR="00822DAD" w:rsidRPr="008A55C3" w:rsidRDefault="00822DAD" w:rsidP="001278E2">
            <w:pPr>
              <w:rPr>
                <w:sz w:val="20"/>
                <w:szCs w:val="20"/>
              </w:rPr>
            </w:pPr>
            <w:r w:rsidRPr="008A55C3">
              <w:rPr>
                <w:sz w:val="20"/>
                <w:szCs w:val="20"/>
              </w:rPr>
              <w:t>Ja/Nein</w:t>
            </w:r>
          </w:p>
        </w:tc>
      </w:tr>
      <w:tr w:rsidR="00822DAD" w:rsidRPr="008A55C3" w14:paraId="75491856" w14:textId="77777777" w:rsidTr="001278E2">
        <w:tc>
          <w:tcPr>
            <w:tcW w:w="8077" w:type="dxa"/>
          </w:tcPr>
          <w:p w14:paraId="5368F2B6"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7C341651" w14:textId="77777777" w:rsidR="00822DAD" w:rsidRPr="008A55C3" w:rsidRDefault="00822DAD" w:rsidP="001278E2">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65"/>
        <w:gridCol w:w="912"/>
        <w:gridCol w:w="919"/>
        <w:gridCol w:w="919"/>
        <w:gridCol w:w="2826"/>
      </w:tblGrid>
      <w:tr w:rsidR="00822DAD" w:rsidRPr="008A55C3" w14:paraId="0BB3DF36" w14:textId="77777777" w:rsidTr="001278E2">
        <w:trPr>
          <w:trHeight w:hRule="exact" w:val="624"/>
        </w:trPr>
        <w:tc>
          <w:tcPr>
            <w:tcW w:w="1131" w:type="dxa"/>
            <w:shd w:val="clear" w:color="auto" w:fill="D5D5D5" w:themeFill="background2"/>
            <w:tcMar>
              <w:bottom w:w="57" w:type="dxa"/>
            </w:tcMar>
          </w:tcPr>
          <w:p w14:paraId="10377F46" w14:textId="77777777" w:rsidR="00822DAD" w:rsidRPr="008A55C3" w:rsidRDefault="00822DAD" w:rsidP="001278E2">
            <w:pPr>
              <w:rPr>
                <w:b/>
                <w:sz w:val="20"/>
                <w:szCs w:val="20"/>
              </w:rPr>
            </w:pPr>
            <w:bookmarkStart w:id="38" w:name="_Toc211416574"/>
            <w:bookmarkStart w:id="39" w:name="_Toc234975521"/>
            <w:bookmarkStart w:id="40" w:name="_Toc442865246"/>
            <w:bookmarkStart w:id="41" w:name="_Toc463174672"/>
            <w:bookmarkStart w:id="42" w:name="_Toc463191992"/>
            <w:r w:rsidRPr="008A55C3">
              <w:rPr>
                <w:b/>
                <w:sz w:val="20"/>
                <w:szCs w:val="20"/>
              </w:rPr>
              <w:t>Priorität</w:t>
            </w:r>
          </w:p>
        </w:tc>
        <w:tc>
          <w:tcPr>
            <w:tcW w:w="2365" w:type="dxa"/>
            <w:shd w:val="clear" w:color="auto" w:fill="D5D5D5" w:themeFill="background2"/>
            <w:tcMar>
              <w:bottom w:w="57" w:type="dxa"/>
            </w:tcMar>
          </w:tcPr>
          <w:p w14:paraId="3C1A66CA" w14:textId="77777777" w:rsidR="00822DAD" w:rsidRPr="008A55C3" w:rsidRDefault="00822DAD" w:rsidP="001278E2">
            <w:pPr>
              <w:rPr>
                <w:b/>
                <w:sz w:val="20"/>
                <w:szCs w:val="20"/>
              </w:rPr>
            </w:pPr>
            <w:r w:rsidRPr="008A55C3">
              <w:rPr>
                <w:b/>
                <w:sz w:val="20"/>
                <w:szCs w:val="20"/>
              </w:rPr>
              <w:t>Realisierung</w:t>
            </w:r>
          </w:p>
        </w:tc>
        <w:tc>
          <w:tcPr>
            <w:tcW w:w="912" w:type="dxa"/>
            <w:shd w:val="clear" w:color="auto" w:fill="D5D5D5" w:themeFill="background2"/>
            <w:tcMar>
              <w:bottom w:w="57" w:type="dxa"/>
            </w:tcMar>
          </w:tcPr>
          <w:p w14:paraId="5BE61C5D" w14:textId="77777777" w:rsidR="00822DAD" w:rsidRPr="008A55C3" w:rsidRDefault="00822DAD" w:rsidP="001278E2">
            <w:pPr>
              <w:rPr>
                <w:b/>
                <w:sz w:val="20"/>
                <w:szCs w:val="20"/>
              </w:rPr>
            </w:pPr>
            <w:r w:rsidRPr="008A55C3">
              <w:rPr>
                <w:b/>
                <w:sz w:val="20"/>
                <w:szCs w:val="20"/>
              </w:rPr>
              <w:t>Dauer (ca./h)</w:t>
            </w:r>
          </w:p>
        </w:tc>
        <w:tc>
          <w:tcPr>
            <w:tcW w:w="919" w:type="dxa"/>
            <w:shd w:val="clear" w:color="auto" w:fill="D5D5D5" w:themeFill="background2"/>
            <w:tcMar>
              <w:bottom w:w="57" w:type="dxa"/>
            </w:tcMar>
          </w:tcPr>
          <w:p w14:paraId="25DAF27B"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19" w:type="dxa"/>
            <w:shd w:val="clear" w:color="auto" w:fill="D5D5D5" w:themeFill="background2"/>
            <w:tcMar>
              <w:bottom w:w="57" w:type="dxa"/>
            </w:tcMar>
          </w:tcPr>
          <w:p w14:paraId="5B95123A"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26" w:type="dxa"/>
            <w:shd w:val="clear" w:color="auto" w:fill="D5D5D5" w:themeFill="background2"/>
            <w:tcMar>
              <w:bottom w:w="57" w:type="dxa"/>
            </w:tcMar>
          </w:tcPr>
          <w:p w14:paraId="00E92818" w14:textId="77777777" w:rsidR="00822DAD" w:rsidRPr="008A55C3" w:rsidRDefault="00822DAD" w:rsidP="001278E2">
            <w:pPr>
              <w:rPr>
                <w:b/>
                <w:sz w:val="20"/>
                <w:szCs w:val="20"/>
              </w:rPr>
            </w:pPr>
            <w:r w:rsidRPr="008A55C3">
              <w:rPr>
                <w:b/>
                <w:sz w:val="20"/>
                <w:szCs w:val="20"/>
              </w:rPr>
              <w:t>Bereich</w:t>
            </w:r>
          </w:p>
        </w:tc>
      </w:tr>
      <w:tr w:rsidR="00822DAD" w:rsidRPr="008A55C3" w14:paraId="2E239598" w14:textId="77777777" w:rsidTr="001278E2">
        <w:trPr>
          <w:trHeight w:val="454"/>
        </w:trPr>
        <w:tc>
          <w:tcPr>
            <w:tcW w:w="1131" w:type="dxa"/>
            <w:shd w:val="clear" w:color="auto" w:fill="FFFFFF"/>
            <w:tcMar>
              <w:bottom w:w="57" w:type="dxa"/>
            </w:tcMar>
          </w:tcPr>
          <w:p w14:paraId="0E86E0D4"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365" w:type="dxa"/>
            <w:shd w:val="clear" w:color="auto" w:fill="FFFFFF"/>
            <w:tcMar>
              <w:bottom w:w="57" w:type="dxa"/>
            </w:tcMar>
          </w:tcPr>
          <w:p w14:paraId="676BEB8F"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Kunde</w:t>
            </w:r>
          </w:p>
        </w:tc>
        <w:tc>
          <w:tcPr>
            <w:tcW w:w="912" w:type="dxa"/>
            <w:shd w:val="clear" w:color="auto" w:fill="FFFFFF"/>
            <w:tcMar>
              <w:bottom w:w="57" w:type="dxa"/>
            </w:tcMar>
          </w:tcPr>
          <w:p w14:paraId="3238BA88"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919" w:type="dxa"/>
            <w:shd w:val="clear" w:color="auto" w:fill="FFFFFF"/>
            <w:tcMar>
              <w:bottom w:w="57" w:type="dxa"/>
            </w:tcMar>
          </w:tcPr>
          <w:p w14:paraId="4558D304"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19" w:type="dxa"/>
            <w:shd w:val="clear" w:color="auto" w:fill="FFFFFF"/>
            <w:tcMar>
              <w:bottom w:w="57" w:type="dxa"/>
            </w:tcMar>
          </w:tcPr>
          <w:p w14:paraId="7BA41199"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2826" w:type="dxa"/>
            <w:shd w:val="clear" w:color="auto" w:fill="FFFFFF"/>
            <w:tcMar>
              <w:bottom w:w="57" w:type="dxa"/>
            </w:tcMar>
          </w:tcPr>
          <w:p w14:paraId="60440FEB"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262EBF4A" w14:textId="77777777" w:rsidR="00822DAD" w:rsidRPr="008A55C3" w:rsidRDefault="00822DAD" w:rsidP="00822DAD"/>
    <w:p w14:paraId="6A6D2FE7" w14:textId="77777777" w:rsidR="00822DAD" w:rsidRPr="008A55C3" w:rsidRDefault="00822DAD" w:rsidP="00822DAD">
      <w:pPr>
        <w:rPr>
          <w:rFonts w:eastAsiaTheme="majorEastAsia" w:cstheme="majorBidi"/>
          <w:b/>
          <w:bCs/>
          <w:caps/>
          <w:szCs w:val="26"/>
        </w:rPr>
      </w:pPr>
      <w:r w:rsidRPr="008A55C3">
        <w:br w:type="page"/>
      </w:r>
    </w:p>
    <w:p w14:paraId="79D3AFB2" w14:textId="77777777" w:rsidR="00822DAD" w:rsidRPr="008A55C3" w:rsidRDefault="00822DAD" w:rsidP="00822DAD">
      <w:pPr>
        <w:pStyle w:val="berschrift2"/>
        <w:spacing w:before="400"/>
        <w:ind w:left="567" w:hanging="567"/>
      </w:pPr>
      <w:bookmarkStart w:id="43" w:name="_Toc210726690"/>
      <w:bookmarkStart w:id="44" w:name="_Toc211416575"/>
      <w:bookmarkStart w:id="45" w:name="_Toc234975522"/>
      <w:bookmarkStart w:id="46" w:name="_Toc442865247"/>
      <w:bookmarkStart w:id="47" w:name="_Toc463174673"/>
      <w:bookmarkStart w:id="48" w:name="_Toc463191993"/>
      <w:bookmarkStart w:id="49" w:name="_Toc33004087"/>
      <w:bookmarkStart w:id="50" w:name="_Toc141694816"/>
      <w:bookmarkStart w:id="51" w:name="_Toc157148325"/>
      <w:bookmarkEnd w:id="38"/>
      <w:bookmarkEnd w:id="39"/>
      <w:bookmarkEnd w:id="40"/>
      <w:bookmarkEnd w:id="41"/>
      <w:bookmarkEnd w:id="42"/>
      <w:r w:rsidRPr="008A55C3">
        <w:lastRenderedPageBreak/>
        <w:t>Infosysteme</w:t>
      </w:r>
      <w:bookmarkEnd w:id="43"/>
      <w:bookmarkEnd w:id="44"/>
      <w:bookmarkEnd w:id="45"/>
      <w:bookmarkEnd w:id="46"/>
      <w:bookmarkEnd w:id="47"/>
      <w:bookmarkEnd w:id="48"/>
      <w:bookmarkEnd w:id="49"/>
      <w:bookmarkEnd w:id="50"/>
      <w:bookmarkEnd w:id="51"/>
    </w:p>
    <w:p w14:paraId="49082664" w14:textId="77777777" w:rsidR="00822DAD" w:rsidRPr="008A55C3" w:rsidRDefault="00822DAD" w:rsidP="00822DAD">
      <w:r w:rsidRPr="008A55C3">
        <w:t>Es wird bei jedem Infosystem ein Standard-Ausdruck, eine Standard-MS Excel-Ausgabe und eine Standard-HTML-Ausgabe automatisiert generiert. Diese Ausgaben können auf Bedarf angepasst werden. Die Anpassung wird nach Aufwand berechnet und ist separat zu beauftragen.</w:t>
      </w:r>
    </w:p>
    <w:p w14:paraId="58B5A55D" w14:textId="77777777" w:rsidR="00822DAD" w:rsidRPr="008A55C3" w:rsidRDefault="00822DAD" w:rsidP="00822DAD">
      <w:pPr>
        <w:pStyle w:val="berschrift2"/>
        <w:spacing w:before="400"/>
        <w:ind w:left="567" w:hanging="567"/>
      </w:pPr>
      <w:bookmarkStart w:id="52" w:name="_Toc208722584"/>
      <w:bookmarkStart w:id="53" w:name="_Toc210726691"/>
      <w:bookmarkStart w:id="54" w:name="_Toc211416576"/>
      <w:bookmarkStart w:id="55" w:name="_Toc234975523"/>
      <w:bookmarkStart w:id="56" w:name="_Toc442865248"/>
      <w:bookmarkStart w:id="57" w:name="_Toc463174674"/>
      <w:bookmarkStart w:id="58" w:name="_Toc463191994"/>
      <w:bookmarkStart w:id="59" w:name="_Toc33004088"/>
      <w:bookmarkStart w:id="60" w:name="_Toc141694817"/>
      <w:bookmarkStart w:id="61" w:name="_Toc157148326"/>
      <w:bookmarkStart w:id="62" w:name="AP005"/>
      <w:r w:rsidRPr="008A55C3">
        <w:t>Korrespondenzsprachen</w:t>
      </w:r>
      <w:bookmarkEnd w:id="52"/>
      <w:bookmarkEnd w:id="53"/>
      <w:bookmarkEnd w:id="54"/>
      <w:bookmarkEnd w:id="55"/>
      <w:bookmarkEnd w:id="56"/>
      <w:bookmarkEnd w:id="57"/>
      <w:bookmarkEnd w:id="58"/>
      <w:bookmarkEnd w:id="59"/>
      <w:bookmarkEnd w:id="60"/>
      <w:bookmarkEnd w:id="61"/>
    </w:p>
    <w:bookmarkEnd w:id="62"/>
    <w:p w14:paraId="4B95D539" w14:textId="77777777" w:rsidR="00822DAD" w:rsidRPr="008A55C3" w:rsidRDefault="00822DAD" w:rsidP="00822DAD">
      <w:r w:rsidRPr="008A55C3">
        <w:t xml:space="preserve">Folgende Korrespondenzsprachen werden in </w:t>
      </w:r>
      <w:r w:rsidR="00F7243B" w:rsidRPr="008A55C3">
        <w:t>A</w:t>
      </w:r>
      <w:r w:rsidRPr="008A55C3">
        <w:t>bas ERP freigeschaltet:</w:t>
      </w:r>
    </w:p>
    <w:p w14:paraId="4E21CFE3" w14:textId="77777777" w:rsidR="00822DAD" w:rsidRPr="008A55C3" w:rsidRDefault="00822DAD" w:rsidP="00822DAD">
      <w:pPr>
        <w:pStyle w:val="Aufzhlung"/>
      </w:pPr>
      <w:r w:rsidRPr="008A55C3">
        <w:t>Deutsch</w:t>
      </w:r>
    </w:p>
    <w:p w14:paraId="02310BB0" w14:textId="77777777" w:rsidR="00822DAD" w:rsidRPr="008A55C3" w:rsidRDefault="00822DAD" w:rsidP="00822DAD">
      <w:pPr>
        <w:pStyle w:val="Aufzhlung"/>
      </w:pPr>
      <w:r w:rsidRPr="008A55C3">
        <w:t>Englisch</w:t>
      </w:r>
    </w:p>
    <w:p w14:paraId="2E9A18B5" w14:textId="77777777" w:rsidR="00822DAD" w:rsidRPr="008A55C3" w:rsidRDefault="00822DAD" w:rsidP="00822DAD">
      <w:pPr>
        <w:spacing w:before="120"/>
      </w:pPr>
      <w:r w:rsidRPr="008A55C3">
        <w:t>Formulare und Ausdrucke können in diesen Sprachen gedruckt werden. Die Freischaltung der Korrespondenzsprachen erfolgt direkt im ERP-Mandanten und für die Umsetzung der Formulargestaltung auch im Demo- und Entwicklungsmandanten.</w:t>
      </w:r>
    </w:p>
    <w:p w14:paraId="68B2B351" w14:textId="77777777" w:rsidR="00822DAD" w:rsidRPr="008A55C3" w:rsidRDefault="00822DAD" w:rsidP="00822DAD">
      <w:pPr>
        <w:pStyle w:val="PermanentMarkerkorall"/>
      </w:pPr>
      <w:r w:rsidRPr="008A55C3">
        <w:t>Hinweis</w:t>
      </w:r>
    </w:p>
    <w:p w14:paraId="2A9619EC" w14:textId="77777777" w:rsidR="00822DAD" w:rsidRPr="008A55C3" w:rsidRDefault="00822DAD" w:rsidP="00822DAD">
      <w:r w:rsidRPr="008A55C3">
        <w:t>Bezeichnungen von Datensätzen, z. B. die Verkaufsbezeichnung eines Artikels, fremdsprachige Kurztexte werden nicht übersetzt. Die entsprechenden fremdsprachigen Übersetzungen sind vom Anwender in den hierfür vorgesehenen Datenfeldern innerhalb der jeweiligen Datensätzen zu pflegen.</w:t>
      </w:r>
    </w:p>
    <w:p w14:paraId="5B6D3100" w14:textId="16ACDAFE" w:rsidR="00822DAD" w:rsidRPr="008A55C3" w:rsidRDefault="00822DAD" w:rsidP="00822DAD">
      <w:r w:rsidRPr="008A55C3">
        <w:t xml:space="preserve">Individuelle Bezeichnungen und Textbausteine in Formularen und Auswertungen, z.B. Mahntexte, fest hinterlegte individuelle Formulartexte werden in den Wörterbüchern </w:t>
      </w:r>
      <w:r w:rsidR="00F7243B" w:rsidRPr="008A55C3">
        <w:t>A</w:t>
      </w:r>
      <w:r w:rsidRPr="008A55C3">
        <w:t xml:space="preserve">bas ERP durch </w:t>
      </w:r>
      <w:r w:rsidR="00F7243B" w:rsidRPr="008A55C3">
        <w:t>A</w:t>
      </w:r>
      <w:r w:rsidRPr="008A55C3">
        <w:t>bas</w:t>
      </w:r>
      <w:r w:rsidRPr="008A55C3">
        <w:rPr>
          <w:color w:val="FF0000"/>
        </w:rPr>
        <w:t xml:space="preserve"> </w:t>
      </w:r>
      <w:r w:rsidRPr="008A55C3">
        <w:t xml:space="preserve">übernommen. Die Übersetzungen werden anschließend durch Firma </w:t>
      </w:r>
      <w:r w:rsidR="00DA34A5" w:rsidRPr="008A55C3">
        <w:t>Profil Dekor</w:t>
      </w:r>
      <w:r w:rsidRPr="008A55C3">
        <w:t xml:space="preserve"> GmbH innerhalb des Wörterbuchs gepflegt.</w:t>
      </w:r>
    </w:p>
    <w:tbl>
      <w:tblPr>
        <w:tblStyle w:val="Tabellenraster"/>
        <w:tblW w:w="9085" w:type="dxa"/>
        <w:tblLook w:val="04A0" w:firstRow="1" w:lastRow="0" w:firstColumn="1" w:lastColumn="0" w:noHBand="0" w:noVBand="1"/>
      </w:tblPr>
      <w:tblGrid>
        <w:gridCol w:w="8018"/>
        <w:gridCol w:w="1067"/>
      </w:tblGrid>
      <w:tr w:rsidR="00822DAD" w:rsidRPr="008A55C3" w14:paraId="469847DA" w14:textId="77777777" w:rsidTr="001278E2">
        <w:tc>
          <w:tcPr>
            <w:tcW w:w="8077" w:type="dxa"/>
            <w:shd w:val="clear" w:color="auto" w:fill="DCEEA3" w:themeFill="accent6" w:themeFillTint="99"/>
          </w:tcPr>
          <w:p w14:paraId="06FDA4AB" w14:textId="77777777" w:rsidR="00822DAD" w:rsidRPr="008A55C3" w:rsidRDefault="00822DAD" w:rsidP="001278E2">
            <w:r w:rsidRPr="008A55C3">
              <w:t>Auswirkungen der Customization/Extension</w:t>
            </w:r>
          </w:p>
        </w:tc>
        <w:tc>
          <w:tcPr>
            <w:tcW w:w="1008" w:type="dxa"/>
            <w:shd w:val="clear" w:color="auto" w:fill="DCEEA3" w:themeFill="accent6" w:themeFillTint="99"/>
          </w:tcPr>
          <w:p w14:paraId="4BA2FB87" w14:textId="77777777" w:rsidR="00822DAD" w:rsidRPr="008A55C3" w:rsidRDefault="00822DAD" w:rsidP="001278E2">
            <w:r w:rsidRPr="008A55C3">
              <w:t>Antwort</w:t>
            </w:r>
          </w:p>
        </w:tc>
      </w:tr>
      <w:tr w:rsidR="00822DAD" w:rsidRPr="008A55C3" w14:paraId="6641B9C2" w14:textId="77777777" w:rsidTr="001278E2">
        <w:tc>
          <w:tcPr>
            <w:tcW w:w="8077" w:type="dxa"/>
          </w:tcPr>
          <w:p w14:paraId="5B095FEB" w14:textId="77777777" w:rsidR="00822DAD" w:rsidRPr="008A55C3" w:rsidRDefault="00822DAD" w:rsidP="001278E2">
            <w:pPr>
              <w:rPr>
                <w:sz w:val="20"/>
                <w:szCs w:val="20"/>
              </w:rPr>
            </w:pPr>
            <w:r w:rsidRPr="008A55C3">
              <w:rPr>
                <w:sz w:val="20"/>
                <w:szCs w:val="20"/>
              </w:rPr>
              <w:t xml:space="preserve">Keine besonderen Auswirkungen </w:t>
            </w:r>
          </w:p>
        </w:tc>
        <w:tc>
          <w:tcPr>
            <w:tcW w:w="1008" w:type="dxa"/>
          </w:tcPr>
          <w:p w14:paraId="11B19F87" w14:textId="77777777" w:rsidR="00822DAD" w:rsidRPr="008A55C3" w:rsidRDefault="00822DAD" w:rsidP="001278E2">
            <w:pPr>
              <w:rPr>
                <w:sz w:val="20"/>
                <w:szCs w:val="20"/>
              </w:rPr>
            </w:pPr>
            <w:r w:rsidRPr="008A55C3">
              <w:rPr>
                <w:sz w:val="20"/>
                <w:szCs w:val="20"/>
              </w:rPr>
              <w:t>Ja/Nein</w:t>
            </w:r>
          </w:p>
        </w:tc>
      </w:tr>
      <w:tr w:rsidR="00822DAD" w:rsidRPr="008A55C3" w14:paraId="1F8F1182" w14:textId="77777777" w:rsidTr="001278E2">
        <w:tc>
          <w:tcPr>
            <w:tcW w:w="8077" w:type="dxa"/>
          </w:tcPr>
          <w:p w14:paraId="02803EC4"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0CF49F47" w14:textId="77777777" w:rsidR="00822DAD" w:rsidRPr="008A55C3" w:rsidRDefault="00822DAD" w:rsidP="001278E2">
            <w:pPr>
              <w:rPr>
                <w:sz w:val="20"/>
                <w:szCs w:val="20"/>
              </w:rPr>
            </w:pPr>
            <w:r w:rsidRPr="008A55C3">
              <w:rPr>
                <w:sz w:val="20"/>
                <w:szCs w:val="20"/>
              </w:rPr>
              <w:t>Ja/Nein</w:t>
            </w:r>
          </w:p>
        </w:tc>
      </w:tr>
      <w:tr w:rsidR="00822DAD" w:rsidRPr="008A55C3" w14:paraId="52258A5E" w14:textId="77777777" w:rsidTr="001278E2">
        <w:tc>
          <w:tcPr>
            <w:tcW w:w="8077" w:type="dxa"/>
          </w:tcPr>
          <w:p w14:paraId="4E9F60DD"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5353D52A" w14:textId="77777777" w:rsidR="00822DAD" w:rsidRPr="008A55C3" w:rsidRDefault="00822DAD" w:rsidP="001278E2">
            <w:pPr>
              <w:rPr>
                <w:sz w:val="20"/>
                <w:szCs w:val="20"/>
              </w:rPr>
            </w:pPr>
            <w:r w:rsidRPr="008A55C3">
              <w:rPr>
                <w:sz w:val="20"/>
                <w:szCs w:val="20"/>
              </w:rPr>
              <w:t>Ja/Nein</w:t>
            </w:r>
          </w:p>
        </w:tc>
      </w:tr>
      <w:tr w:rsidR="00822DAD" w:rsidRPr="008A55C3" w14:paraId="30453DA6" w14:textId="77777777" w:rsidTr="001278E2">
        <w:tc>
          <w:tcPr>
            <w:tcW w:w="8077" w:type="dxa"/>
          </w:tcPr>
          <w:p w14:paraId="053A1763"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209FDF46" w14:textId="77777777" w:rsidR="00822DAD" w:rsidRPr="008A55C3" w:rsidRDefault="00822DAD" w:rsidP="001278E2">
            <w:pPr>
              <w:rPr>
                <w:sz w:val="20"/>
                <w:szCs w:val="20"/>
              </w:rPr>
            </w:pPr>
            <w:r w:rsidRPr="008A55C3">
              <w:rPr>
                <w:sz w:val="20"/>
                <w:szCs w:val="20"/>
              </w:rPr>
              <w:t>Ja/Nein</w:t>
            </w:r>
          </w:p>
        </w:tc>
      </w:tr>
      <w:tr w:rsidR="00822DAD" w:rsidRPr="008A55C3" w14:paraId="2D0D3991" w14:textId="77777777" w:rsidTr="001278E2">
        <w:tc>
          <w:tcPr>
            <w:tcW w:w="8077" w:type="dxa"/>
          </w:tcPr>
          <w:p w14:paraId="6B5ACC23"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15565BD2" w14:textId="77777777" w:rsidR="00822DAD" w:rsidRPr="008A55C3" w:rsidRDefault="00822DAD" w:rsidP="001278E2">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822DAD" w:rsidRPr="008A55C3" w14:paraId="3CD163F4" w14:textId="77777777" w:rsidTr="001278E2">
        <w:trPr>
          <w:trHeight w:hRule="exact" w:val="624"/>
        </w:trPr>
        <w:tc>
          <w:tcPr>
            <w:tcW w:w="1131" w:type="dxa"/>
            <w:shd w:val="clear" w:color="auto" w:fill="D5D5D5" w:themeFill="background2"/>
            <w:tcMar>
              <w:bottom w:w="57" w:type="dxa"/>
            </w:tcMar>
          </w:tcPr>
          <w:p w14:paraId="6F6644F1" w14:textId="77777777" w:rsidR="00822DAD" w:rsidRPr="008A55C3" w:rsidRDefault="00822DAD" w:rsidP="001278E2">
            <w:pPr>
              <w:rPr>
                <w:b/>
                <w:sz w:val="20"/>
                <w:szCs w:val="20"/>
              </w:rPr>
            </w:pPr>
            <w:bookmarkStart w:id="63" w:name="_Toc208722585"/>
            <w:bookmarkStart w:id="64" w:name="_Toc210726692"/>
            <w:bookmarkStart w:id="65" w:name="_Toc211416577"/>
            <w:bookmarkStart w:id="66" w:name="_Toc234975524"/>
            <w:bookmarkStart w:id="67" w:name="_Toc442865249"/>
            <w:bookmarkStart w:id="68" w:name="_Toc463174675"/>
            <w:bookmarkStart w:id="69" w:name="_Toc463191995"/>
            <w:r w:rsidRPr="008A55C3">
              <w:rPr>
                <w:b/>
                <w:sz w:val="20"/>
                <w:szCs w:val="20"/>
              </w:rPr>
              <w:t>Priorität</w:t>
            </w:r>
          </w:p>
        </w:tc>
        <w:tc>
          <w:tcPr>
            <w:tcW w:w="2332" w:type="dxa"/>
            <w:shd w:val="clear" w:color="auto" w:fill="D5D5D5" w:themeFill="background2"/>
            <w:tcMar>
              <w:bottom w:w="57" w:type="dxa"/>
            </w:tcMar>
          </w:tcPr>
          <w:p w14:paraId="416FC684" w14:textId="77777777" w:rsidR="00822DAD" w:rsidRPr="008A55C3" w:rsidRDefault="00822DAD" w:rsidP="001278E2">
            <w:pPr>
              <w:rPr>
                <w:b/>
                <w:sz w:val="20"/>
                <w:szCs w:val="20"/>
              </w:rPr>
            </w:pPr>
            <w:r w:rsidRPr="008A55C3">
              <w:rPr>
                <w:b/>
                <w:sz w:val="20"/>
                <w:szCs w:val="20"/>
              </w:rPr>
              <w:t>Realisierung</w:t>
            </w:r>
          </w:p>
        </w:tc>
        <w:tc>
          <w:tcPr>
            <w:tcW w:w="917" w:type="dxa"/>
            <w:shd w:val="clear" w:color="auto" w:fill="D5D5D5" w:themeFill="background2"/>
            <w:tcMar>
              <w:bottom w:w="57" w:type="dxa"/>
            </w:tcMar>
          </w:tcPr>
          <w:p w14:paraId="781F7E41" w14:textId="77777777" w:rsidR="00822DAD" w:rsidRPr="008A55C3" w:rsidRDefault="00822DAD" w:rsidP="001278E2">
            <w:pPr>
              <w:rPr>
                <w:b/>
                <w:sz w:val="20"/>
                <w:szCs w:val="20"/>
              </w:rPr>
            </w:pPr>
            <w:r w:rsidRPr="008A55C3">
              <w:rPr>
                <w:b/>
                <w:sz w:val="20"/>
                <w:szCs w:val="20"/>
              </w:rPr>
              <w:t>Dauer (ca./h)</w:t>
            </w:r>
          </w:p>
        </w:tc>
        <w:tc>
          <w:tcPr>
            <w:tcW w:w="924" w:type="dxa"/>
            <w:shd w:val="clear" w:color="auto" w:fill="D5D5D5" w:themeFill="background2"/>
            <w:tcMar>
              <w:bottom w:w="57" w:type="dxa"/>
            </w:tcMar>
          </w:tcPr>
          <w:p w14:paraId="6B3B8EAE"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66DD87D8"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5BB15331" w14:textId="77777777" w:rsidR="00822DAD" w:rsidRPr="008A55C3" w:rsidRDefault="00822DAD" w:rsidP="001278E2">
            <w:pPr>
              <w:rPr>
                <w:b/>
                <w:sz w:val="20"/>
                <w:szCs w:val="20"/>
              </w:rPr>
            </w:pPr>
            <w:r w:rsidRPr="008A55C3">
              <w:rPr>
                <w:b/>
                <w:sz w:val="20"/>
                <w:szCs w:val="20"/>
              </w:rPr>
              <w:t>Bereich</w:t>
            </w:r>
          </w:p>
        </w:tc>
      </w:tr>
      <w:tr w:rsidR="00822DAD" w:rsidRPr="008A55C3" w14:paraId="4DB60E40" w14:textId="77777777" w:rsidTr="001278E2">
        <w:trPr>
          <w:trHeight w:val="454"/>
        </w:trPr>
        <w:tc>
          <w:tcPr>
            <w:tcW w:w="1131" w:type="dxa"/>
            <w:shd w:val="clear" w:color="auto" w:fill="FFFFFF"/>
            <w:tcMar>
              <w:bottom w:w="57" w:type="dxa"/>
            </w:tcMar>
          </w:tcPr>
          <w:p w14:paraId="47F469B9"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0688AF22" w14:textId="77777777" w:rsidR="00822DAD" w:rsidRPr="008A55C3" w:rsidRDefault="00F7243B" w:rsidP="001278E2">
            <w:pPr>
              <w:pStyle w:val="Tabelleninhalte"/>
              <w:jc w:val="left"/>
              <w:rPr>
                <w:color w:val="102031" w:themeColor="text2"/>
                <w:sz w:val="22"/>
                <w:szCs w:val="22"/>
              </w:rPr>
            </w:pPr>
            <w:r w:rsidRPr="008A55C3">
              <w:rPr>
                <w:color w:val="102031" w:themeColor="text2"/>
                <w:sz w:val="22"/>
                <w:szCs w:val="22"/>
              </w:rPr>
              <w:t>A</w:t>
            </w:r>
            <w:r w:rsidR="00822DAD" w:rsidRPr="008A55C3">
              <w:rPr>
                <w:color w:val="102031" w:themeColor="text2"/>
                <w:sz w:val="22"/>
                <w:szCs w:val="22"/>
              </w:rPr>
              <w:t>bas</w:t>
            </w:r>
          </w:p>
        </w:tc>
        <w:tc>
          <w:tcPr>
            <w:tcW w:w="917" w:type="dxa"/>
            <w:shd w:val="clear" w:color="auto" w:fill="FFFFFF"/>
            <w:tcMar>
              <w:bottom w:w="57" w:type="dxa"/>
            </w:tcMar>
          </w:tcPr>
          <w:p w14:paraId="44B3656C"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2,00</w:t>
            </w:r>
          </w:p>
        </w:tc>
        <w:tc>
          <w:tcPr>
            <w:tcW w:w="924" w:type="dxa"/>
            <w:shd w:val="clear" w:color="auto" w:fill="FFFFFF"/>
            <w:tcMar>
              <w:bottom w:w="57" w:type="dxa"/>
            </w:tcMar>
          </w:tcPr>
          <w:p w14:paraId="3146B14F"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000CEBB6"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2,00</w:t>
            </w:r>
          </w:p>
        </w:tc>
        <w:tc>
          <w:tcPr>
            <w:tcW w:w="2844" w:type="dxa"/>
            <w:shd w:val="clear" w:color="auto" w:fill="FFFFFF"/>
            <w:tcMar>
              <w:bottom w:w="57" w:type="dxa"/>
            </w:tcMar>
          </w:tcPr>
          <w:p w14:paraId="0ABB4796"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5C4D7CB1" w14:textId="77777777" w:rsidR="00822DAD" w:rsidRPr="008A55C3" w:rsidRDefault="00822DAD" w:rsidP="00822DAD">
      <w:bookmarkStart w:id="70" w:name="_Toc33004089"/>
    </w:p>
    <w:p w14:paraId="23B578F4" w14:textId="77777777" w:rsidR="00822DAD" w:rsidRPr="008A55C3" w:rsidRDefault="00822DAD" w:rsidP="00822DAD">
      <w:r w:rsidRPr="008A55C3">
        <w:br w:type="page"/>
      </w:r>
    </w:p>
    <w:p w14:paraId="03EDFCA4" w14:textId="77777777" w:rsidR="00822DAD" w:rsidRPr="008A55C3" w:rsidRDefault="00822DAD" w:rsidP="00822DAD">
      <w:pPr>
        <w:pStyle w:val="berschrift2"/>
        <w:spacing w:before="400"/>
        <w:ind w:left="567" w:hanging="567"/>
      </w:pPr>
      <w:bookmarkStart w:id="71" w:name="_Toc141694818"/>
      <w:bookmarkStart w:id="72" w:name="_Toc157148327"/>
      <w:r w:rsidRPr="008A55C3">
        <w:lastRenderedPageBreak/>
        <w:t>Bediensprachen</w:t>
      </w:r>
      <w:bookmarkEnd w:id="63"/>
      <w:bookmarkEnd w:id="64"/>
      <w:bookmarkEnd w:id="65"/>
      <w:bookmarkEnd w:id="66"/>
      <w:bookmarkEnd w:id="67"/>
      <w:bookmarkEnd w:id="68"/>
      <w:bookmarkEnd w:id="69"/>
      <w:bookmarkEnd w:id="70"/>
      <w:bookmarkEnd w:id="71"/>
      <w:bookmarkEnd w:id="72"/>
    </w:p>
    <w:p w14:paraId="5C01C471" w14:textId="77777777" w:rsidR="00822DAD" w:rsidRPr="008A55C3" w:rsidRDefault="00822DAD" w:rsidP="00822DAD">
      <w:pPr>
        <w:pStyle w:val="Absnachb"/>
        <w:jc w:val="left"/>
        <w:rPr>
          <w:rFonts w:ascii="Trebuchet MS" w:hAnsi="Trebuchet MS"/>
          <w:sz w:val="22"/>
          <w:szCs w:val="22"/>
        </w:rPr>
      </w:pPr>
      <w:r w:rsidRPr="008A55C3">
        <w:rPr>
          <w:rFonts w:ascii="Trebuchet MS" w:hAnsi="Trebuchet MS"/>
          <w:sz w:val="22"/>
          <w:szCs w:val="22"/>
        </w:rPr>
        <w:t>In abas ERP wird die Bediensprache „Deutsch“ konfiguriert. Im Rahmen dieses Projektes sind keine weiteren Bediensprachen geplant.</w:t>
      </w:r>
    </w:p>
    <w:p w14:paraId="4ADA0AFA" w14:textId="77777777" w:rsidR="00822DAD" w:rsidRPr="008A55C3" w:rsidRDefault="00822DAD" w:rsidP="00822DAD">
      <w:pPr>
        <w:pStyle w:val="berschrift2"/>
        <w:spacing w:before="400"/>
        <w:ind w:left="567" w:hanging="567"/>
      </w:pPr>
      <w:bookmarkStart w:id="73" w:name="_Toc188233387"/>
      <w:bookmarkStart w:id="74" w:name="_Toc208722586"/>
      <w:bookmarkStart w:id="75" w:name="_Toc210726693"/>
      <w:bookmarkStart w:id="76" w:name="_Toc211416578"/>
      <w:bookmarkStart w:id="77" w:name="_Toc234975525"/>
      <w:bookmarkStart w:id="78" w:name="_Toc442865250"/>
      <w:bookmarkStart w:id="79" w:name="_Toc463174676"/>
      <w:bookmarkStart w:id="80" w:name="_Toc463191996"/>
      <w:bookmarkStart w:id="81" w:name="_Toc33004090"/>
      <w:bookmarkStart w:id="82" w:name="_Toc141694819"/>
      <w:bookmarkStart w:id="83" w:name="_Toc157148328"/>
      <w:r w:rsidRPr="008A55C3">
        <w:t>Währungen</w:t>
      </w:r>
      <w:bookmarkEnd w:id="73"/>
      <w:bookmarkEnd w:id="74"/>
      <w:bookmarkEnd w:id="75"/>
      <w:bookmarkEnd w:id="76"/>
      <w:bookmarkEnd w:id="77"/>
      <w:bookmarkEnd w:id="78"/>
      <w:bookmarkEnd w:id="79"/>
      <w:bookmarkEnd w:id="80"/>
      <w:bookmarkEnd w:id="81"/>
      <w:bookmarkEnd w:id="82"/>
      <w:bookmarkEnd w:id="83"/>
    </w:p>
    <w:p w14:paraId="29E3F030" w14:textId="77777777" w:rsidR="00822DAD" w:rsidRPr="008A55C3" w:rsidRDefault="00822DAD" w:rsidP="00822DAD">
      <w:r w:rsidRPr="008A55C3">
        <w:t xml:space="preserve">In </w:t>
      </w:r>
      <w:r w:rsidR="00F7243B" w:rsidRPr="008A55C3">
        <w:t>Abas</w:t>
      </w:r>
      <w:r w:rsidRPr="008A55C3">
        <w:t xml:space="preserve"> ERP wird die Währung EURO als Hauswährung der Finanzbuchhaltung verwendet.</w:t>
      </w:r>
    </w:p>
    <w:p w14:paraId="28823356" w14:textId="77777777" w:rsidR="00822DAD" w:rsidRPr="008A55C3" w:rsidRDefault="00822DAD" w:rsidP="00822DAD">
      <w:r w:rsidRPr="008A55C3">
        <w:t>Bei individuellen Änderungen und Erweiterungen wird ausschließlich diese Währung berücksichtigt.</w:t>
      </w:r>
    </w:p>
    <w:p w14:paraId="25F8322D" w14:textId="77777777" w:rsidR="00822DAD" w:rsidRPr="008A55C3" w:rsidRDefault="00822DAD" w:rsidP="00822DAD">
      <w:pPr>
        <w:pStyle w:val="berschrift2"/>
        <w:spacing w:before="400"/>
        <w:ind w:left="567" w:hanging="567"/>
      </w:pPr>
      <w:bookmarkStart w:id="84" w:name="_Toc208722587"/>
      <w:bookmarkStart w:id="85" w:name="_Toc210726694"/>
      <w:bookmarkStart w:id="86" w:name="_Toc211416579"/>
      <w:bookmarkStart w:id="87" w:name="_Toc234975526"/>
      <w:bookmarkStart w:id="88" w:name="_Toc442865251"/>
      <w:bookmarkStart w:id="89" w:name="_Toc463174677"/>
      <w:bookmarkStart w:id="90" w:name="_Toc463191997"/>
      <w:bookmarkStart w:id="91" w:name="_Toc33004091"/>
      <w:bookmarkStart w:id="92" w:name="_Toc141694820"/>
      <w:bookmarkStart w:id="93" w:name="_Toc157148329"/>
      <w:r w:rsidRPr="008A55C3">
        <w:t>Individuelle Aufzählungen</w:t>
      </w:r>
      <w:bookmarkEnd w:id="84"/>
      <w:bookmarkEnd w:id="85"/>
      <w:bookmarkEnd w:id="86"/>
      <w:bookmarkEnd w:id="87"/>
      <w:bookmarkEnd w:id="88"/>
      <w:bookmarkEnd w:id="89"/>
      <w:bookmarkEnd w:id="90"/>
      <w:bookmarkEnd w:id="91"/>
      <w:bookmarkEnd w:id="92"/>
      <w:bookmarkEnd w:id="93"/>
    </w:p>
    <w:p w14:paraId="3DA9AA36" w14:textId="173B2CA8" w:rsidR="00822DAD" w:rsidRPr="008A55C3" w:rsidRDefault="00822DAD" w:rsidP="00822DAD">
      <w:r w:rsidRPr="008A55C3">
        <w:t xml:space="preserve">Die Pflege und Verwaltung von individuellen Aufzählungen erfolgt durch den Systembetreuer der Firma </w:t>
      </w:r>
      <w:r w:rsidR="00DA34A5" w:rsidRPr="008A55C3">
        <w:rPr>
          <w:b/>
        </w:rPr>
        <w:t>Profil Dekor</w:t>
      </w:r>
      <w:r w:rsidRPr="008A55C3">
        <w:rPr>
          <w:b/>
        </w:rPr>
        <w:t xml:space="preserve"> GmbH</w:t>
      </w:r>
      <w:r w:rsidRPr="008A55C3">
        <w:t xml:space="preserve">. Die Anlage der Aufzählungen ist der Inhalt der Schulung „Administration in </w:t>
      </w:r>
      <w:r w:rsidR="00F7243B" w:rsidRPr="008A55C3">
        <w:t>Abas</w:t>
      </w:r>
      <w:r w:rsidRPr="008A55C3">
        <w:t xml:space="preserve"> ERP“. </w:t>
      </w:r>
    </w:p>
    <w:p w14:paraId="30F3A67F" w14:textId="77777777" w:rsidR="00822DAD" w:rsidRPr="008A55C3" w:rsidRDefault="00822DAD" w:rsidP="00822DAD">
      <w:pPr>
        <w:pStyle w:val="berschrift2"/>
        <w:spacing w:before="400"/>
        <w:ind w:left="567" w:hanging="567"/>
      </w:pPr>
      <w:bookmarkStart w:id="94" w:name="_Toc442865253"/>
      <w:bookmarkStart w:id="95" w:name="_Toc463174679"/>
      <w:bookmarkStart w:id="96" w:name="_Toc463191999"/>
      <w:bookmarkStart w:id="97" w:name="_Toc33004093"/>
      <w:bookmarkStart w:id="98" w:name="_Toc141694821"/>
      <w:bookmarkStart w:id="99" w:name="_Toc157148330"/>
      <w:bookmarkStart w:id="100" w:name="AP006"/>
      <w:r w:rsidRPr="008A55C3">
        <w:t>Mandantenabgleich</w:t>
      </w:r>
      <w:bookmarkEnd w:id="94"/>
      <w:bookmarkEnd w:id="95"/>
      <w:bookmarkEnd w:id="96"/>
      <w:bookmarkEnd w:id="97"/>
      <w:bookmarkEnd w:id="98"/>
      <w:bookmarkEnd w:id="99"/>
    </w:p>
    <w:bookmarkEnd w:id="100"/>
    <w:p w14:paraId="0E47178D" w14:textId="77777777" w:rsidR="00822DAD" w:rsidRPr="008A55C3" w:rsidRDefault="00822DAD" w:rsidP="00822DAD">
      <w:r w:rsidRPr="008A55C3">
        <w:t>Im Laufe der Konfigurationsphase werden die individuellen Anpassungen mehrmals zwischen den Mandanten abgeglichen. Der Mandantenabgleich erfolgt immer in einer Richtung:</w:t>
      </w:r>
    </w:p>
    <w:p w14:paraId="585F45A7" w14:textId="77777777" w:rsidR="00822DAD" w:rsidRPr="008A55C3" w:rsidRDefault="00822DAD" w:rsidP="00822DAD">
      <w:r w:rsidRPr="008A55C3">
        <w:t>Entwicklungsmandant -&gt; Demomandant</w:t>
      </w:r>
    </w:p>
    <w:p w14:paraId="59FFF1CE" w14:textId="594D992B" w:rsidR="00822DAD" w:rsidRPr="008A55C3" w:rsidRDefault="00822DAD" w:rsidP="00822DAD">
      <w:r w:rsidRPr="008A55C3">
        <w:t xml:space="preserve">Die Arbeitspakete werden nach der Fertigstellung in den Demomandanten übernommen und stehen dort der Firma </w:t>
      </w:r>
      <w:r w:rsidR="00DA34A5" w:rsidRPr="008A55C3">
        <w:t>Profil Dekor</w:t>
      </w:r>
      <w:r w:rsidRPr="008A55C3">
        <w:t xml:space="preserve"> zum Testen zur Verfügung. </w:t>
      </w:r>
    </w:p>
    <w:p w14:paraId="4AEC5961" w14:textId="77777777" w:rsidR="00822DAD" w:rsidRPr="008A55C3" w:rsidRDefault="00822DAD" w:rsidP="00822DAD">
      <w:r w:rsidRPr="008A55C3">
        <w:t>Demomandant -&gt; ERP-Mandant</w:t>
      </w:r>
    </w:p>
    <w:p w14:paraId="682DCD81" w14:textId="5F35C8BE" w:rsidR="00822DAD" w:rsidRPr="008A55C3" w:rsidRDefault="00822DAD" w:rsidP="00822DAD">
      <w:r w:rsidRPr="008A55C3">
        <w:t xml:space="preserve">Nach der Abnahme der Anpassungen durch Firma </w:t>
      </w:r>
      <w:r w:rsidR="00DA34A5" w:rsidRPr="008A55C3">
        <w:t>Profil Dekor</w:t>
      </w:r>
      <w:r w:rsidRPr="008A55C3">
        <w:t xml:space="preserve"> werden die Arbeitspakete in den ERP-Mandanten übertragen. </w:t>
      </w:r>
    </w:p>
    <w:p w14:paraId="4031C3F3" w14:textId="77777777" w:rsidR="00822DAD" w:rsidRPr="008A55C3" w:rsidRDefault="00822DAD" w:rsidP="00822DAD">
      <w:r w:rsidRPr="008A55C3">
        <w:t>Hierbei werden folgende Daten übertragen:</w:t>
      </w:r>
    </w:p>
    <w:p w14:paraId="5037254E" w14:textId="77777777" w:rsidR="00822DAD" w:rsidRPr="008A55C3" w:rsidRDefault="00822DAD" w:rsidP="00822DAD">
      <w:pPr>
        <w:pStyle w:val="Aufzhlung"/>
      </w:pPr>
      <w:r w:rsidRPr="008A55C3">
        <w:t>Individuelle Aufzählungen</w:t>
      </w:r>
    </w:p>
    <w:p w14:paraId="6E9F0DFB" w14:textId="4A867337" w:rsidR="00822DAD" w:rsidRPr="008A55C3" w:rsidRDefault="00822DAD" w:rsidP="00822DAD">
      <w:pPr>
        <w:pStyle w:val="Aufzhlung"/>
      </w:pPr>
      <w:r w:rsidRPr="008A55C3">
        <w:t>UCM-Menüdatei „</w:t>
      </w:r>
      <w:r w:rsidR="00DA34A5" w:rsidRPr="008A55C3">
        <w:t>Profil Dekor</w:t>
      </w:r>
      <w:r w:rsidRPr="008A55C3">
        <w:t>“</w:t>
      </w:r>
    </w:p>
    <w:p w14:paraId="66E83E8F" w14:textId="77777777" w:rsidR="00822DAD" w:rsidRPr="008A55C3" w:rsidRDefault="00822DAD" w:rsidP="00822DAD">
      <w:pPr>
        <w:pStyle w:val="Aufzhlung"/>
      </w:pPr>
      <w:r w:rsidRPr="008A55C3">
        <w:t>Variablentabelle (individuelle Felder)</w:t>
      </w:r>
    </w:p>
    <w:p w14:paraId="76B4CED6" w14:textId="77777777" w:rsidR="00822DAD" w:rsidRPr="008A55C3" w:rsidRDefault="00822DAD" w:rsidP="00822DAD">
      <w:pPr>
        <w:pStyle w:val="Aufzhlung"/>
      </w:pPr>
      <w:r w:rsidRPr="008A55C3">
        <w:t>Individuelle Masken</w:t>
      </w:r>
    </w:p>
    <w:p w14:paraId="116FCE3F" w14:textId="77777777" w:rsidR="00822DAD" w:rsidRPr="008A55C3" w:rsidRDefault="00822DAD" w:rsidP="00822DAD">
      <w:pPr>
        <w:pStyle w:val="Aufzhlung"/>
      </w:pPr>
      <w:r w:rsidRPr="008A55C3">
        <w:t>FO-Programme</w:t>
      </w:r>
    </w:p>
    <w:p w14:paraId="09480CF3" w14:textId="77777777" w:rsidR="00822DAD" w:rsidRPr="008A55C3" w:rsidRDefault="00822DAD" w:rsidP="00822DAD">
      <w:pPr>
        <w:pStyle w:val="Aufzhlung"/>
      </w:pPr>
      <w:r w:rsidRPr="008A55C3">
        <w:t>Individuelle Selektionsleisten</w:t>
      </w:r>
    </w:p>
    <w:p w14:paraId="2C257363" w14:textId="77777777" w:rsidR="00822DAD" w:rsidRPr="008A55C3" w:rsidRDefault="00822DAD" w:rsidP="00822DAD">
      <w:pPr>
        <w:pStyle w:val="Aufzhlung"/>
      </w:pPr>
      <w:r w:rsidRPr="008A55C3">
        <w:t>Individuelle Suchschlüssel</w:t>
      </w:r>
    </w:p>
    <w:p w14:paraId="33C85DC7" w14:textId="77777777" w:rsidR="00822DAD" w:rsidRPr="008A55C3" w:rsidRDefault="00822DAD" w:rsidP="00822DAD">
      <w:pPr>
        <w:pStyle w:val="Aufzhlung"/>
      </w:pPr>
      <w:r w:rsidRPr="008A55C3">
        <w:t>Individuelle Aufrufparameter, AP-Listen</w:t>
      </w:r>
    </w:p>
    <w:p w14:paraId="28C279B4" w14:textId="77777777" w:rsidR="00822DAD" w:rsidRPr="00FC394D" w:rsidRDefault="00822DAD" w:rsidP="00822DAD">
      <w:pPr>
        <w:pStyle w:val="Aufzhlung"/>
        <w:rPr>
          <w:lang w:val="en-US"/>
        </w:rPr>
      </w:pPr>
      <w:r w:rsidRPr="00FC394D">
        <w:rPr>
          <w:lang w:val="en-US"/>
        </w:rPr>
        <w:t>Individuelle Formulare (Drucklayout, Parameterlayout, Sammellayout, Jasper-Layouts)</w:t>
      </w:r>
    </w:p>
    <w:p w14:paraId="47C3C322" w14:textId="77777777" w:rsidR="00822DAD" w:rsidRPr="00FC394D" w:rsidRDefault="00822DAD" w:rsidP="00822DAD">
      <w:pPr>
        <w:rPr>
          <w:lang w:val="en-US"/>
        </w:rPr>
      </w:pPr>
      <w:r w:rsidRPr="00FC394D">
        <w:rPr>
          <w:lang w:val="en-US"/>
        </w:rPr>
        <w:br w:type="page"/>
      </w:r>
    </w:p>
    <w:p w14:paraId="3C21D9E6" w14:textId="77777777" w:rsidR="00822DAD" w:rsidRPr="008A55C3" w:rsidRDefault="00822DAD" w:rsidP="00822DAD">
      <w:r w:rsidRPr="008A55C3">
        <w:lastRenderedPageBreak/>
        <w:t>Stammdaten, wie z.B. Artikel, Kunden, oder Mitarbeiterstamm werden bei diesem Mandantenabgleichen nicht berücksichtigt.</w:t>
      </w:r>
    </w:p>
    <w:p w14:paraId="79B131A1" w14:textId="77777777" w:rsidR="00822DAD" w:rsidRPr="008A55C3" w:rsidRDefault="00822DAD" w:rsidP="00822DAD">
      <w:r w:rsidRPr="008A55C3">
        <w:t>Hinweis</w:t>
      </w:r>
    </w:p>
    <w:p w14:paraId="1DC9EEF7" w14:textId="77777777" w:rsidR="00822DAD" w:rsidRPr="008A55C3" w:rsidRDefault="00822DAD" w:rsidP="00822DAD">
      <w:pPr>
        <w:rPr>
          <w:rFonts w:cs="Times New Roman"/>
          <w:lang w:eastAsia="de-DE"/>
        </w:rPr>
      </w:pPr>
      <w:r w:rsidRPr="008A55C3">
        <w:rPr>
          <w:rFonts w:cs="Times New Roman"/>
          <w:lang w:eastAsia="de-DE"/>
        </w:rPr>
        <w:t>Der angegebene Aufwand bezieht sich auf 4 Mandantenabgleiche.</w:t>
      </w:r>
    </w:p>
    <w:tbl>
      <w:tblPr>
        <w:tblStyle w:val="Tabellenraster"/>
        <w:tblW w:w="9085" w:type="dxa"/>
        <w:tblLook w:val="04A0" w:firstRow="1" w:lastRow="0" w:firstColumn="1" w:lastColumn="0" w:noHBand="0" w:noVBand="1"/>
      </w:tblPr>
      <w:tblGrid>
        <w:gridCol w:w="8018"/>
        <w:gridCol w:w="1067"/>
      </w:tblGrid>
      <w:tr w:rsidR="00822DAD" w:rsidRPr="008A55C3" w14:paraId="19C57B82" w14:textId="77777777" w:rsidTr="001278E2">
        <w:tc>
          <w:tcPr>
            <w:tcW w:w="8095" w:type="dxa"/>
            <w:shd w:val="clear" w:color="auto" w:fill="DCEEA3" w:themeFill="accent6" w:themeFillTint="99"/>
          </w:tcPr>
          <w:p w14:paraId="66E14EC6" w14:textId="77777777" w:rsidR="00822DAD" w:rsidRPr="008A55C3" w:rsidRDefault="00822DAD" w:rsidP="001278E2">
            <w:r w:rsidRPr="008A55C3">
              <w:t>Auswirkungen der Customization/Extension:</w:t>
            </w:r>
          </w:p>
        </w:tc>
        <w:tc>
          <w:tcPr>
            <w:tcW w:w="990" w:type="dxa"/>
            <w:shd w:val="clear" w:color="auto" w:fill="DCEEA3" w:themeFill="accent6" w:themeFillTint="99"/>
          </w:tcPr>
          <w:p w14:paraId="6C97E1FC" w14:textId="77777777" w:rsidR="00822DAD" w:rsidRPr="008A55C3" w:rsidRDefault="00822DAD" w:rsidP="001278E2">
            <w:r w:rsidRPr="008A55C3">
              <w:t>Antwort</w:t>
            </w:r>
          </w:p>
        </w:tc>
      </w:tr>
      <w:tr w:rsidR="00822DAD" w:rsidRPr="008A55C3" w14:paraId="49473B0C" w14:textId="77777777" w:rsidTr="001278E2">
        <w:tc>
          <w:tcPr>
            <w:tcW w:w="8095" w:type="dxa"/>
          </w:tcPr>
          <w:p w14:paraId="481FE08D" w14:textId="77777777" w:rsidR="00822DAD" w:rsidRPr="008A55C3" w:rsidRDefault="00822DAD" w:rsidP="001278E2">
            <w:pPr>
              <w:rPr>
                <w:sz w:val="20"/>
                <w:szCs w:val="20"/>
              </w:rPr>
            </w:pPr>
            <w:r w:rsidRPr="008A55C3">
              <w:rPr>
                <w:sz w:val="20"/>
                <w:szCs w:val="20"/>
              </w:rPr>
              <w:t xml:space="preserve">Keine besonderen Auswirkungen </w:t>
            </w:r>
          </w:p>
        </w:tc>
        <w:tc>
          <w:tcPr>
            <w:tcW w:w="990" w:type="dxa"/>
          </w:tcPr>
          <w:p w14:paraId="09F64F27" w14:textId="77777777" w:rsidR="00822DAD" w:rsidRPr="008A55C3" w:rsidRDefault="00822DAD" w:rsidP="001278E2">
            <w:pPr>
              <w:rPr>
                <w:sz w:val="20"/>
                <w:szCs w:val="20"/>
              </w:rPr>
            </w:pPr>
            <w:r w:rsidRPr="008A55C3">
              <w:rPr>
                <w:sz w:val="20"/>
                <w:szCs w:val="20"/>
              </w:rPr>
              <w:t>Ja/Nein</w:t>
            </w:r>
          </w:p>
        </w:tc>
      </w:tr>
      <w:tr w:rsidR="00822DAD" w:rsidRPr="008A55C3" w14:paraId="2D325317" w14:textId="77777777" w:rsidTr="001278E2">
        <w:tc>
          <w:tcPr>
            <w:tcW w:w="8095" w:type="dxa"/>
          </w:tcPr>
          <w:p w14:paraId="4CB117D2"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990" w:type="dxa"/>
          </w:tcPr>
          <w:p w14:paraId="40EBB2AC" w14:textId="77777777" w:rsidR="00822DAD" w:rsidRPr="008A55C3" w:rsidRDefault="00822DAD" w:rsidP="001278E2">
            <w:pPr>
              <w:rPr>
                <w:sz w:val="20"/>
                <w:szCs w:val="20"/>
              </w:rPr>
            </w:pPr>
            <w:r w:rsidRPr="008A55C3">
              <w:rPr>
                <w:sz w:val="20"/>
                <w:szCs w:val="20"/>
              </w:rPr>
              <w:t>Ja/Nein</w:t>
            </w:r>
          </w:p>
        </w:tc>
      </w:tr>
      <w:tr w:rsidR="00822DAD" w:rsidRPr="008A55C3" w14:paraId="2A832F19" w14:textId="77777777" w:rsidTr="001278E2">
        <w:tc>
          <w:tcPr>
            <w:tcW w:w="8095" w:type="dxa"/>
          </w:tcPr>
          <w:p w14:paraId="7EAA74B1"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990" w:type="dxa"/>
          </w:tcPr>
          <w:p w14:paraId="6C4B943F" w14:textId="77777777" w:rsidR="00822DAD" w:rsidRPr="008A55C3" w:rsidRDefault="00822DAD" w:rsidP="001278E2">
            <w:pPr>
              <w:rPr>
                <w:sz w:val="20"/>
                <w:szCs w:val="20"/>
              </w:rPr>
            </w:pPr>
            <w:r w:rsidRPr="008A55C3">
              <w:rPr>
                <w:sz w:val="20"/>
                <w:szCs w:val="20"/>
              </w:rPr>
              <w:t>Ja/Nein</w:t>
            </w:r>
          </w:p>
        </w:tc>
      </w:tr>
      <w:tr w:rsidR="00822DAD" w:rsidRPr="008A55C3" w14:paraId="689996B7" w14:textId="77777777" w:rsidTr="001278E2">
        <w:tc>
          <w:tcPr>
            <w:tcW w:w="8095" w:type="dxa"/>
          </w:tcPr>
          <w:p w14:paraId="05B28F74"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990" w:type="dxa"/>
          </w:tcPr>
          <w:p w14:paraId="2E35FF8D" w14:textId="77777777" w:rsidR="00822DAD" w:rsidRPr="008A55C3" w:rsidRDefault="00822DAD" w:rsidP="001278E2">
            <w:pPr>
              <w:rPr>
                <w:sz w:val="20"/>
                <w:szCs w:val="20"/>
              </w:rPr>
            </w:pPr>
            <w:r w:rsidRPr="008A55C3">
              <w:rPr>
                <w:sz w:val="20"/>
                <w:szCs w:val="20"/>
              </w:rPr>
              <w:t>Ja/Nein</w:t>
            </w:r>
          </w:p>
        </w:tc>
      </w:tr>
      <w:tr w:rsidR="00822DAD" w:rsidRPr="008A55C3" w14:paraId="28A31E0B" w14:textId="77777777" w:rsidTr="001278E2">
        <w:tc>
          <w:tcPr>
            <w:tcW w:w="8095" w:type="dxa"/>
          </w:tcPr>
          <w:p w14:paraId="6737EA28"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990" w:type="dxa"/>
          </w:tcPr>
          <w:p w14:paraId="671EEE26" w14:textId="77777777" w:rsidR="00822DAD" w:rsidRPr="008A55C3" w:rsidRDefault="00822DAD" w:rsidP="001278E2">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822DAD" w:rsidRPr="008A55C3" w14:paraId="39131094" w14:textId="77777777" w:rsidTr="001278E2">
        <w:trPr>
          <w:trHeight w:hRule="exact" w:val="624"/>
        </w:trPr>
        <w:tc>
          <w:tcPr>
            <w:tcW w:w="1131" w:type="dxa"/>
            <w:shd w:val="clear" w:color="auto" w:fill="D5D5D5" w:themeFill="background2"/>
            <w:tcMar>
              <w:bottom w:w="57" w:type="dxa"/>
            </w:tcMar>
          </w:tcPr>
          <w:p w14:paraId="14C4579A" w14:textId="77777777" w:rsidR="00822DAD" w:rsidRPr="008A55C3" w:rsidRDefault="00822DAD" w:rsidP="001278E2">
            <w:pPr>
              <w:rPr>
                <w:b/>
                <w:sz w:val="20"/>
                <w:szCs w:val="20"/>
              </w:rPr>
            </w:pPr>
            <w:r w:rsidRPr="008A55C3">
              <w:rPr>
                <w:b/>
                <w:sz w:val="20"/>
                <w:szCs w:val="20"/>
              </w:rPr>
              <w:t>Priorität</w:t>
            </w:r>
          </w:p>
        </w:tc>
        <w:tc>
          <w:tcPr>
            <w:tcW w:w="2332" w:type="dxa"/>
            <w:shd w:val="clear" w:color="auto" w:fill="D5D5D5" w:themeFill="background2"/>
            <w:tcMar>
              <w:bottom w:w="57" w:type="dxa"/>
            </w:tcMar>
          </w:tcPr>
          <w:p w14:paraId="4B616CFC" w14:textId="77777777" w:rsidR="00822DAD" w:rsidRPr="008A55C3" w:rsidRDefault="00822DAD" w:rsidP="001278E2">
            <w:pPr>
              <w:rPr>
                <w:b/>
                <w:sz w:val="20"/>
                <w:szCs w:val="20"/>
              </w:rPr>
            </w:pPr>
            <w:r w:rsidRPr="008A55C3">
              <w:rPr>
                <w:b/>
                <w:sz w:val="20"/>
                <w:szCs w:val="20"/>
              </w:rPr>
              <w:t>Realisierung</w:t>
            </w:r>
          </w:p>
        </w:tc>
        <w:tc>
          <w:tcPr>
            <w:tcW w:w="917" w:type="dxa"/>
            <w:shd w:val="clear" w:color="auto" w:fill="D5D5D5" w:themeFill="background2"/>
            <w:tcMar>
              <w:bottom w:w="57" w:type="dxa"/>
            </w:tcMar>
          </w:tcPr>
          <w:p w14:paraId="739EE8AB" w14:textId="77777777" w:rsidR="00822DAD" w:rsidRPr="008A55C3" w:rsidRDefault="00822DAD" w:rsidP="001278E2">
            <w:pPr>
              <w:rPr>
                <w:b/>
                <w:sz w:val="20"/>
                <w:szCs w:val="20"/>
              </w:rPr>
            </w:pPr>
            <w:r w:rsidRPr="008A55C3">
              <w:rPr>
                <w:b/>
                <w:sz w:val="20"/>
                <w:szCs w:val="20"/>
              </w:rPr>
              <w:t>Dauer (ca./h)</w:t>
            </w:r>
          </w:p>
        </w:tc>
        <w:tc>
          <w:tcPr>
            <w:tcW w:w="924" w:type="dxa"/>
            <w:shd w:val="clear" w:color="auto" w:fill="D5D5D5" w:themeFill="background2"/>
            <w:tcMar>
              <w:bottom w:w="57" w:type="dxa"/>
            </w:tcMar>
          </w:tcPr>
          <w:p w14:paraId="3250E241"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6404B473"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238B7BA4" w14:textId="77777777" w:rsidR="00822DAD" w:rsidRPr="008A55C3" w:rsidRDefault="00822DAD" w:rsidP="001278E2">
            <w:pPr>
              <w:rPr>
                <w:b/>
                <w:sz w:val="20"/>
                <w:szCs w:val="20"/>
              </w:rPr>
            </w:pPr>
            <w:r w:rsidRPr="008A55C3">
              <w:rPr>
                <w:b/>
                <w:sz w:val="20"/>
                <w:szCs w:val="20"/>
              </w:rPr>
              <w:t>Bereich</w:t>
            </w:r>
          </w:p>
        </w:tc>
      </w:tr>
      <w:tr w:rsidR="00822DAD" w:rsidRPr="008A55C3" w14:paraId="79B26DBC" w14:textId="77777777" w:rsidTr="001278E2">
        <w:trPr>
          <w:trHeight w:val="454"/>
        </w:trPr>
        <w:tc>
          <w:tcPr>
            <w:tcW w:w="1131" w:type="dxa"/>
            <w:shd w:val="clear" w:color="auto" w:fill="FFFFFF"/>
            <w:tcMar>
              <w:bottom w:w="57" w:type="dxa"/>
            </w:tcMar>
          </w:tcPr>
          <w:p w14:paraId="2B6FDAFA"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7D308128" w14:textId="77777777" w:rsidR="00822DAD" w:rsidRPr="008A55C3" w:rsidRDefault="00F7243B" w:rsidP="001278E2">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48D7E1A7"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924" w:type="dxa"/>
            <w:shd w:val="clear" w:color="auto" w:fill="FFFFFF"/>
            <w:tcMar>
              <w:bottom w:w="57" w:type="dxa"/>
            </w:tcMar>
          </w:tcPr>
          <w:p w14:paraId="1CF8A2E7"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098E4C97"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1,00</w:t>
            </w:r>
          </w:p>
        </w:tc>
        <w:tc>
          <w:tcPr>
            <w:tcW w:w="2844" w:type="dxa"/>
            <w:shd w:val="clear" w:color="auto" w:fill="FFFFFF"/>
            <w:tcMar>
              <w:bottom w:w="57" w:type="dxa"/>
            </w:tcMar>
          </w:tcPr>
          <w:p w14:paraId="331CFA13"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4D28C666" w14:textId="77777777" w:rsidR="00822DAD" w:rsidRPr="008A55C3" w:rsidRDefault="00822DAD" w:rsidP="00822DAD">
      <w:bookmarkStart w:id="101" w:name="_Toc442865254"/>
      <w:bookmarkStart w:id="102" w:name="_Toc463174680"/>
      <w:bookmarkStart w:id="103" w:name="_Toc463192000"/>
      <w:bookmarkStart w:id="104" w:name="_Toc33004094"/>
    </w:p>
    <w:p w14:paraId="30500FB2" w14:textId="77777777" w:rsidR="00822DAD" w:rsidRPr="008A55C3" w:rsidRDefault="00822DAD" w:rsidP="00822DAD">
      <w:pPr>
        <w:pStyle w:val="berschrift2"/>
        <w:spacing w:before="400"/>
        <w:ind w:left="567" w:hanging="567"/>
      </w:pPr>
      <w:bookmarkStart w:id="105" w:name="_Toc141694822"/>
      <w:bookmarkStart w:id="106" w:name="_Toc157148331"/>
      <w:bookmarkStart w:id="107" w:name="AP003"/>
      <w:r w:rsidRPr="008A55C3">
        <w:t>Upgrade vor Konfigurationsphase</w:t>
      </w:r>
      <w:bookmarkEnd w:id="101"/>
      <w:bookmarkEnd w:id="102"/>
      <w:bookmarkEnd w:id="103"/>
      <w:bookmarkEnd w:id="104"/>
      <w:bookmarkEnd w:id="105"/>
      <w:bookmarkEnd w:id="106"/>
    </w:p>
    <w:bookmarkEnd w:id="107"/>
    <w:p w14:paraId="0A76F4F0" w14:textId="77777777" w:rsidR="00822DAD" w:rsidRPr="008A55C3" w:rsidRDefault="00822DAD" w:rsidP="00822DAD">
      <w:r w:rsidRPr="008A55C3">
        <w:t xml:space="preserve">Um die Konfigurationsphase in der aktuellen Version Ihrer </w:t>
      </w:r>
      <w:r w:rsidR="00F7243B" w:rsidRPr="008A55C3">
        <w:t>Abas</w:t>
      </w:r>
      <w:r w:rsidRPr="008A55C3">
        <w:t xml:space="preserve"> ERP Installation durchzuführen, ist ein Nachtragsupgrade des installierten Releasezweiges notwendig. Daher wird vor der Konfigurationsphase ein Nachtragsupgrade des installierten Releasezweiges von </w:t>
      </w:r>
      <w:r w:rsidR="00F7243B" w:rsidRPr="008A55C3">
        <w:t>Abas</w:t>
      </w:r>
      <w:r w:rsidRPr="008A55C3">
        <w:t xml:space="preserve"> ERP sowie der Module BusinessApps, </w:t>
      </w:r>
      <w:r w:rsidR="00F7243B" w:rsidRPr="008A55C3">
        <w:t>Abas</w:t>
      </w:r>
      <w:r w:rsidRPr="008A55C3">
        <w:t>PM, Fram</w:t>
      </w:r>
      <w:r w:rsidR="00F7243B" w:rsidRPr="008A55C3">
        <w:t>e</w:t>
      </w:r>
      <w:r w:rsidRPr="008A55C3">
        <w:t>works durchgeführt. Die zum Einsatz kommende Nachtragsversion wird durch die Projektleitung festgelegt.</w:t>
      </w:r>
    </w:p>
    <w:tbl>
      <w:tblPr>
        <w:tblStyle w:val="Tabellenraster"/>
        <w:tblW w:w="9085" w:type="dxa"/>
        <w:tblLook w:val="04A0" w:firstRow="1" w:lastRow="0" w:firstColumn="1" w:lastColumn="0" w:noHBand="0" w:noVBand="1"/>
      </w:tblPr>
      <w:tblGrid>
        <w:gridCol w:w="8018"/>
        <w:gridCol w:w="1067"/>
      </w:tblGrid>
      <w:tr w:rsidR="00822DAD" w:rsidRPr="008A55C3" w14:paraId="6590C6C0" w14:textId="77777777" w:rsidTr="001278E2">
        <w:tc>
          <w:tcPr>
            <w:tcW w:w="8077" w:type="dxa"/>
            <w:shd w:val="clear" w:color="auto" w:fill="DCEEA3" w:themeFill="accent6" w:themeFillTint="99"/>
          </w:tcPr>
          <w:p w14:paraId="109F436D" w14:textId="77777777" w:rsidR="00822DAD" w:rsidRPr="008A55C3" w:rsidRDefault="00822DAD" w:rsidP="001278E2">
            <w:r w:rsidRPr="008A55C3">
              <w:t>Auswirkungen der Customization/Extension</w:t>
            </w:r>
          </w:p>
        </w:tc>
        <w:tc>
          <w:tcPr>
            <w:tcW w:w="1008" w:type="dxa"/>
            <w:shd w:val="clear" w:color="auto" w:fill="DCEEA3" w:themeFill="accent6" w:themeFillTint="99"/>
          </w:tcPr>
          <w:p w14:paraId="48EA74D4" w14:textId="77777777" w:rsidR="00822DAD" w:rsidRPr="008A55C3" w:rsidRDefault="00822DAD" w:rsidP="001278E2">
            <w:r w:rsidRPr="008A55C3">
              <w:t>Antwort</w:t>
            </w:r>
          </w:p>
        </w:tc>
      </w:tr>
      <w:tr w:rsidR="00822DAD" w:rsidRPr="008A55C3" w14:paraId="743D6C7E" w14:textId="77777777" w:rsidTr="001278E2">
        <w:tc>
          <w:tcPr>
            <w:tcW w:w="8077" w:type="dxa"/>
          </w:tcPr>
          <w:p w14:paraId="7E259681" w14:textId="77777777" w:rsidR="00822DAD" w:rsidRPr="008A55C3" w:rsidRDefault="00822DAD" w:rsidP="001278E2">
            <w:pPr>
              <w:rPr>
                <w:sz w:val="20"/>
                <w:szCs w:val="20"/>
              </w:rPr>
            </w:pPr>
            <w:r w:rsidRPr="008A55C3">
              <w:rPr>
                <w:sz w:val="20"/>
                <w:szCs w:val="20"/>
              </w:rPr>
              <w:t xml:space="preserve">Keine besonderen Auswirkungen </w:t>
            </w:r>
          </w:p>
        </w:tc>
        <w:tc>
          <w:tcPr>
            <w:tcW w:w="1008" w:type="dxa"/>
          </w:tcPr>
          <w:p w14:paraId="030BBC24" w14:textId="77777777" w:rsidR="00822DAD" w:rsidRPr="008A55C3" w:rsidRDefault="00822DAD" w:rsidP="001278E2">
            <w:pPr>
              <w:rPr>
                <w:sz w:val="20"/>
                <w:szCs w:val="20"/>
              </w:rPr>
            </w:pPr>
            <w:r w:rsidRPr="008A55C3">
              <w:rPr>
                <w:sz w:val="20"/>
                <w:szCs w:val="20"/>
              </w:rPr>
              <w:t>Ja/Nein</w:t>
            </w:r>
          </w:p>
        </w:tc>
      </w:tr>
      <w:tr w:rsidR="00822DAD" w:rsidRPr="008A55C3" w14:paraId="7C07B01B" w14:textId="77777777" w:rsidTr="001278E2">
        <w:tc>
          <w:tcPr>
            <w:tcW w:w="8077" w:type="dxa"/>
          </w:tcPr>
          <w:p w14:paraId="73781F8C"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625F45DA" w14:textId="77777777" w:rsidR="00822DAD" w:rsidRPr="008A55C3" w:rsidRDefault="00822DAD" w:rsidP="001278E2">
            <w:pPr>
              <w:rPr>
                <w:sz w:val="20"/>
                <w:szCs w:val="20"/>
              </w:rPr>
            </w:pPr>
            <w:r w:rsidRPr="008A55C3">
              <w:rPr>
                <w:sz w:val="20"/>
                <w:szCs w:val="20"/>
              </w:rPr>
              <w:t>Ja/Nein</w:t>
            </w:r>
          </w:p>
        </w:tc>
      </w:tr>
      <w:tr w:rsidR="00822DAD" w:rsidRPr="008A55C3" w14:paraId="40B7F815" w14:textId="77777777" w:rsidTr="001278E2">
        <w:tc>
          <w:tcPr>
            <w:tcW w:w="8077" w:type="dxa"/>
          </w:tcPr>
          <w:p w14:paraId="4DFBFBEF"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56FCF10A" w14:textId="77777777" w:rsidR="00822DAD" w:rsidRPr="008A55C3" w:rsidRDefault="00822DAD" w:rsidP="001278E2">
            <w:pPr>
              <w:rPr>
                <w:sz w:val="20"/>
                <w:szCs w:val="20"/>
              </w:rPr>
            </w:pPr>
            <w:r w:rsidRPr="008A55C3">
              <w:rPr>
                <w:sz w:val="20"/>
                <w:szCs w:val="20"/>
              </w:rPr>
              <w:t>Ja/Nein</w:t>
            </w:r>
          </w:p>
        </w:tc>
      </w:tr>
      <w:tr w:rsidR="00822DAD" w:rsidRPr="008A55C3" w14:paraId="6E9BE39C" w14:textId="77777777" w:rsidTr="001278E2">
        <w:tc>
          <w:tcPr>
            <w:tcW w:w="8077" w:type="dxa"/>
          </w:tcPr>
          <w:p w14:paraId="6CB5033C"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774A0B2E" w14:textId="77777777" w:rsidR="00822DAD" w:rsidRPr="008A55C3" w:rsidRDefault="00822DAD" w:rsidP="001278E2">
            <w:pPr>
              <w:rPr>
                <w:sz w:val="20"/>
                <w:szCs w:val="20"/>
              </w:rPr>
            </w:pPr>
            <w:r w:rsidRPr="008A55C3">
              <w:rPr>
                <w:sz w:val="20"/>
                <w:szCs w:val="20"/>
              </w:rPr>
              <w:t>Ja/Nein</w:t>
            </w:r>
          </w:p>
        </w:tc>
      </w:tr>
      <w:tr w:rsidR="00822DAD" w:rsidRPr="008A55C3" w14:paraId="7C3D8831" w14:textId="77777777" w:rsidTr="001278E2">
        <w:tc>
          <w:tcPr>
            <w:tcW w:w="8077" w:type="dxa"/>
          </w:tcPr>
          <w:p w14:paraId="6D77DA45"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29FD79FC" w14:textId="77777777" w:rsidR="00822DAD" w:rsidRPr="008A55C3" w:rsidRDefault="00822DAD" w:rsidP="001278E2">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822DAD" w:rsidRPr="008A55C3" w14:paraId="482264CC" w14:textId="77777777" w:rsidTr="001278E2">
        <w:trPr>
          <w:trHeight w:hRule="exact" w:val="624"/>
        </w:trPr>
        <w:tc>
          <w:tcPr>
            <w:tcW w:w="1131" w:type="dxa"/>
            <w:shd w:val="clear" w:color="auto" w:fill="D5D5D5" w:themeFill="background2"/>
            <w:tcMar>
              <w:bottom w:w="57" w:type="dxa"/>
            </w:tcMar>
          </w:tcPr>
          <w:p w14:paraId="5F9EC339" w14:textId="77777777" w:rsidR="00822DAD" w:rsidRPr="008A55C3" w:rsidRDefault="00822DAD" w:rsidP="001278E2">
            <w:pPr>
              <w:rPr>
                <w:b/>
                <w:sz w:val="20"/>
                <w:szCs w:val="20"/>
              </w:rPr>
            </w:pPr>
            <w:r w:rsidRPr="008A55C3">
              <w:rPr>
                <w:b/>
                <w:sz w:val="20"/>
                <w:szCs w:val="20"/>
              </w:rPr>
              <w:t>Priorität</w:t>
            </w:r>
          </w:p>
        </w:tc>
        <w:tc>
          <w:tcPr>
            <w:tcW w:w="2332" w:type="dxa"/>
            <w:shd w:val="clear" w:color="auto" w:fill="D5D5D5" w:themeFill="background2"/>
            <w:tcMar>
              <w:bottom w:w="57" w:type="dxa"/>
            </w:tcMar>
          </w:tcPr>
          <w:p w14:paraId="68B4529F" w14:textId="77777777" w:rsidR="00822DAD" w:rsidRPr="008A55C3" w:rsidRDefault="00822DAD" w:rsidP="001278E2">
            <w:pPr>
              <w:rPr>
                <w:b/>
                <w:sz w:val="20"/>
                <w:szCs w:val="20"/>
              </w:rPr>
            </w:pPr>
            <w:r w:rsidRPr="008A55C3">
              <w:rPr>
                <w:b/>
                <w:sz w:val="20"/>
                <w:szCs w:val="20"/>
              </w:rPr>
              <w:t>Realisierung</w:t>
            </w:r>
          </w:p>
        </w:tc>
        <w:tc>
          <w:tcPr>
            <w:tcW w:w="917" w:type="dxa"/>
            <w:shd w:val="clear" w:color="auto" w:fill="D5D5D5" w:themeFill="background2"/>
            <w:tcMar>
              <w:bottom w:w="57" w:type="dxa"/>
            </w:tcMar>
          </w:tcPr>
          <w:p w14:paraId="68D293B2" w14:textId="77777777" w:rsidR="00822DAD" w:rsidRPr="008A55C3" w:rsidRDefault="00822DAD" w:rsidP="001278E2">
            <w:pPr>
              <w:rPr>
                <w:b/>
                <w:sz w:val="20"/>
                <w:szCs w:val="20"/>
              </w:rPr>
            </w:pPr>
            <w:r w:rsidRPr="008A55C3">
              <w:rPr>
                <w:b/>
                <w:sz w:val="20"/>
                <w:szCs w:val="20"/>
              </w:rPr>
              <w:t>Dauer (ca./h)</w:t>
            </w:r>
          </w:p>
        </w:tc>
        <w:tc>
          <w:tcPr>
            <w:tcW w:w="924" w:type="dxa"/>
            <w:shd w:val="clear" w:color="auto" w:fill="D5D5D5" w:themeFill="background2"/>
            <w:tcMar>
              <w:bottom w:w="57" w:type="dxa"/>
            </w:tcMar>
          </w:tcPr>
          <w:p w14:paraId="7179101E"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4C6C43C9"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70715DA5" w14:textId="77777777" w:rsidR="00822DAD" w:rsidRPr="008A55C3" w:rsidRDefault="00822DAD" w:rsidP="001278E2">
            <w:pPr>
              <w:rPr>
                <w:b/>
                <w:sz w:val="20"/>
                <w:szCs w:val="20"/>
              </w:rPr>
            </w:pPr>
            <w:r w:rsidRPr="008A55C3">
              <w:rPr>
                <w:b/>
                <w:sz w:val="20"/>
                <w:szCs w:val="20"/>
              </w:rPr>
              <w:t>Bereich</w:t>
            </w:r>
          </w:p>
        </w:tc>
      </w:tr>
      <w:tr w:rsidR="00822DAD" w:rsidRPr="008A55C3" w14:paraId="211A48E5" w14:textId="77777777" w:rsidTr="001278E2">
        <w:trPr>
          <w:trHeight w:val="454"/>
        </w:trPr>
        <w:tc>
          <w:tcPr>
            <w:tcW w:w="1131" w:type="dxa"/>
            <w:shd w:val="clear" w:color="auto" w:fill="FFFFFF"/>
            <w:tcMar>
              <w:bottom w:w="57" w:type="dxa"/>
            </w:tcMar>
          </w:tcPr>
          <w:p w14:paraId="6A81C8A3"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0FFB0FF3" w14:textId="77777777" w:rsidR="00822DAD" w:rsidRPr="008A55C3" w:rsidRDefault="00F7243B" w:rsidP="001278E2">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2D9FA4FC"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924" w:type="dxa"/>
            <w:shd w:val="clear" w:color="auto" w:fill="FFFFFF"/>
            <w:tcMar>
              <w:bottom w:w="57" w:type="dxa"/>
            </w:tcMar>
          </w:tcPr>
          <w:p w14:paraId="60892ADE"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093E5FE4"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1,00</w:t>
            </w:r>
          </w:p>
        </w:tc>
        <w:tc>
          <w:tcPr>
            <w:tcW w:w="2844" w:type="dxa"/>
            <w:shd w:val="clear" w:color="auto" w:fill="FFFFFF"/>
            <w:tcMar>
              <w:bottom w:w="57" w:type="dxa"/>
            </w:tcMar>
          </w:tcPr>
          <w:p w14:paraId="38F16E1E"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086B446C" w14:textId="77777777" w:rsidR="00822DAD" w:rsidRPr="008A55C3" w:rsidRDefault="00822DAD" w:rsidP="00822DAD">
      <w:bookmarkStart w:id="108" w:name="_Toc442865255"/>
      <w:bookmarkStart w:id="109" w:name="_Toc463174681"/>
      <w:bookmarkStart w:id="110" w:name="_Toc463192001"/>
      <w:bookmarkStart w:id="111" w:name="_Toc33004095"/>
    </w:p>
    <w:p w14:paraId="162CA4CD" w14:textId="77777777" w:rsidR="00822DAD" w:rsidRPr="008A55C3" w:rsidRDefault="00822DAD" w:rsidP="00822DAD">
      <w:r w:rsidRPr="008A55C3">
        <w:br w:type="page"/>
      </w:r>
    </w:p>
    <w:p w14:paraId="49BAFD7A" w14:textId="77777777" w:rsidR="00822DAD" w:rsidRPr="008A55C3" w:rsidRDefault="00822DAD" w:rsidP="00822DAD">
      <w:pPr>
        <w:pStyle w:val="berschrift2"/>
        <w:spacing w:before="400"/>
        <w:ind w:left="567" w:hanging="567"/>
      </w:pPr>
      <w:bookmarkStart w:id="112" w:name="_Toc141694823"/>
      <w:bookmarkStart w:id="113" w:name="_Toc157148332"/>
      <w:r w:rsidRPr="008A55C3">
        <w:lastRenderedPageBreak/>
        <w:t>Upgrade vor Echtstart</w:t>
      </w:r>
      <w:bookmarkEnd w:id="108"/>
      <w:bookmarkEnd w:id="109"/>
      <w:bookmarkEnd w:id="110"/>
      <w:bookmarkEnd w:id="111"/>
      <w:bookmarkEnd w:id="112"/>
      <w:bookmarkEnd w:id="113"/>
    </w:p>
    <w:p w14:paraId="259B0338" w14:textId="77777777" w:rsidR="00822DAD" w:rsidRPr="008A55C3" w:rsidRDefault="00822DAD" w:rsidP="00822DAD">
      <w:r w:rsidRPr="008A55C3">
        <w:t xml:space="preserve">Um den Echtstart in der aktuellen Version Ihrer </w:t>
      </w:r>
      <w:r w:rsidR="00F7243B" w:rsidRPr="008A55C3">
        <w:t>Abas</w:t>
      </w:r>
      <w:r w:rsidRPr="008A55C3">
        <w:t xml:space="preserve"> ERP Installation durchzuführen, ist ein Nachtragsupgrade des installierten Releasezweiges notwendig. Daher wird vor dem Echtstart  des installierten Releasezweiges von </w:t>
      </w:r>
      <w:r w:rsidR="00F7243B" w:rsidRPr="008A55C3">
        <w:t>Abas</w:t>
      </w:r>
      <w:r w:rsidRPr="008A55C3">
        <w:t xml:space="preserve"> ERP sowie der Module BusinessApps, </w:t>
      </w:r>
      <w:r w:rsidR="00F7243B" w:rsidRPr="008A55C3">
        <w:t>Abas</w:t>
      </w:r>
      <w:r w:rsidRPr="008A55C3">
        <w:t>PM, Fram</w:t>
      </w:r>
      <w:r w:rsidR="00F7243B" w:rsidRPr="008A55C3">
        <w:t>e</w:t>
      </w:r>
      <w:r w:rsidRPr="008A55C3">
        <w:t>works durchgeführt Die zum Einsatz kommende Nachtragsversion wird durch den Projektleiter festgelegt.</w:t>
      </w:r>
    </w:p>
    <w:tbl>
      <w:tblPr>
        <w:tblStyle w:val="Tabellenraster"/>
        <w:tblW w:w="9085" w:type="dxa"/>
        <w:tblLook w:val="04A0" w:firstRow="1" w:lastRow="0" w:firstColumn="1" w:lastColumn="0" w:noHBand="0" w:noVBand="1"/>
      </w:tblPr>
      <w:tblGrid>
        <w:gridCol w:w="8018"/>
        <w:gridCol w:w="1067"/>
      </w:tblGrid>
      <w:tr w:rsidR="00822DAD" w:rsidRPr="008A55C3" w14:paraId="741E45E8" w14:textId="77777777" w:rsidTr="001278E2">
        <w:tc>
          <w:tcPr>
            <w:tcW w:w="8077" w:type="dxa"/>
            <w:shd w:val="clear" w:color="auto" w:fill="DCEEA3" w:themeFill="accent6" w:themeFillTint="99"/>
          </w:tcPr>
          <w:p w14:paraId="46D74346" w14:textId="77777777" w:rsidR="00822DAD" w:rsidRPr="008A55C3" w:rsidRDefault="00822DAD" w:rsidP="001278E2">
            <w:r w:rsidRPr="008A55C3">
              <w:t>Auswirkungen der Customization/Extension</w:t>
            </w:r>
          </w:p>
        </w:tc>
        <w:tc>
          <w:tcPr>
            <w:tcW w:w="1008" w:type="dxa"/>
            <w:shd w:val="clear" w:color="auto" w:fill="DCEEA3" w:themeFill="accent6" w:themeFillTint="99"/>
          </w:tcPr>
          <w:p w14:paraId="4B3CBCA8" w14:textId="77777777" w:rsidR="00822DAD" w:rsidRPr="008A55C3" w:rsidRDefault="00822DAD" w:rsidP="001278E2">
            <w:r w:rsidRPr="008A55C3">
              <w:t>Antwort</w:t>
            </w:r>
          </w:p>
        </w:tc>
      </w:tr>
      <w:tr w:rsidR="00822DAD" w:rsidRPr="008A55C3" w14:paraId="52C0BEBF" w14:textId="77777777" w:rsidTr="001278E2">
        <w:tc>
          <w:tcPr>
            <w:tcW w:w="8077" w:type="dxa"/>
          </w:tcPr>
          <w:p w14:paraId="486CBD0F" w14:textId="77777777" w:rsidR="00822DAD" w:rsidRPr="008A55C3" w:rsidRDefault="00822DAD" w:rsidP="001278E2">
            <w:pPr>
              <w:rPr>
                <w:sz w:val="20"/>
                <w:szCs w:val="20"/>
              </w:rPr>
            </w:pPr>
            <w:r w:rsidRPr="008A55C3">
              <w:rPr>
                <w:sz w:val="20"/>
                <w:szCs w:val="20"/>
              </w:rPr>
              <w:t xml:space="preserve">Keine besonderen Auswirkungen </w:t>
            </w:r>
          </w:p>
        </w:tc>
        <w:tc>
          <w:tcPr>
            <w:tcW w:w="1008" w:type="dxa"/>
          </w:tcPr>
          <w:p w14:paraId="0E9DB1F5" w14:textId="77777777" w:rsidR="00822DAD" w:rsidRPr="008A55C3" w:rsidRDefault="00822DAD" w:rsidP="001278E2">
            <w:pPr>
              <w:rPr>
                <w:sz w:val="20"/>
                <w:szCs w:val="20"/>
              </w:rPr>
            </w:pPr>
            <w:r w:rsidRPr="008A55C3">
              <w:rPr>
                <w:sz w:val="20"/>
                <w:szCs w:val="20"/>
              </w:rPr>
              <w:t>Ja/Nein</w:t>
            </w:r>
          </w:p>
        </w:tc>
      </w:tr>
      <w:tr w:rsidR="00822DAD" w:rsidRPr="008A55C3" w14:paraId="41944CAC" w14:textId="77777777" w:rsidTr="001278E2">
        <w:tc>
          <w:tcPr>
            <w:tcW w:w="8077" w:type="dxa"/>
          </w:tcPr>
          <w:p w14:paraId="47628ED0" w14:textId="77777777" w:rsidR="00822DAD" w:rsidRPr="008A55C3" w:rsidRDefault="00822DAD" w:rsidP="001278E2">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2B0D8AD8" w14:textId="77777777" w:rsidR="00822DAD" w:rsidRPr="008A55C3" w:rsidRDefault="00822DAD" w:rsidP="001278E2">
            <w:pPr>
              <w:rPr>
                <w:sz w:val="20"/>
                <w:szCs w:val="20"/>
              </w:rPr>
            </w:pPr>
            <w:r w:rsidRPr="008A55C3">
              <w:rPr>
                <w:sz w:val="20"/>
                <w:szCs w:val="20"/>
              </w:rPr>
              <w:t>Ja/Nein</w:t>
            </w:r>
          </w:p>
        </w:tc>
      </w:tr>
      <w:tr w:rsidR="00822DAD" w:rsidRPr="008A55C3" w14:paraId="4F7CB250" w14:textId="77777777" w:rsidTr="001278E2">
        <w:tc>
          <w:tcPr>
            <w:tcW w:w="8077" w:type="dxa"/>
          </w:tcPr>
          <w:p w14:paraId="714E31E8"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5FDD7FCD" w14:textId="77777777" w:rsidR="00822DAD" w:rsidRPr="008A55C3" w:rsidRDefault="00822DAD" w:rsidP="001278E2">
            <w:pPr>
              <w:rPr>
                <w:sz w:val="20"/>
                <w:szCs w:val="20"/>
              </w:rPr>
            </w:pPr>
            <w:r w:rsidRPr="008A55C3">
              <w:rPr>
                <w:sz w:val="20"/>
                <w:szCs w:val="20"/>
              </w:rPr>
              <w:t>Ja/Nein</w:t>
            </w:r>
          </w:p>
        </w:tc>
      </w:tr>
      <w:tr w:rsidR="00822DAD" w:rsidRPr="008A55C3" w14:paraId="7E46BE20" w14:textId="77777777" w:rsidTr="001278E2">
        <w:tc>
          <w:tcPr>
            <w:tcW w:w="8077" w:type="dxa"/>
          </w:tcPr>
          <w:p w14:paraId="7DD194E7" w14:textId="77777777" w:rsidR="00822DAD" w:rsidRPr="008A55C3" w:rsidRDefault="00822DAD" w:rsidP="001278E2">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6C4A6D0F" w14:textId="77777777" w:rsidR="00822DAD" w:rsidRPr="008A55C3" w:rsidRDefault="00822DAD" w:rsidP="001278E2">
            <w:pPr>
              <w:rPr>
                <w:sz w:val="20"/>
                <w:szCs w:val="20"/>
              </w:rPr>
            </w:pPr>
            <w:r w:rsidRPr="008A55C3">
              <w:rPr>
                <w:sz w:val="20"/>
                <w:szCs w:val="20"/>
              </w:rPr>
              <w:t>Ja/Nein</w:t>
            </w:r>
          </w:p>
        </w:tc>
      </w:tr>
      <w:tr w:rsidR="00822DAD" w:rsidRPr="008A55C3" w14:paraId="6B3950EB" w14:textId="77777777" w:rsidTr="001278E2">
        <w:tc>
          <w:tcPr>
            <w:tcW w:w="8077" w:type="dxa"/>
          </w:tcPr>
          <w:p w14:paraId="7AF8BE31" w14:textId="77777777" w:rsidR="00822DAD" w:rsidRPr="008A55C3" w:rsidRDefault="00822DAD" w:rsidP="001278E2">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33A565A6" w14:textId="77777777" w:rsidR="00822DAD" w:rsidRPr="008A55C3" w:rsidRDefault="00822DAD" w:rsidP="001278E2">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822DAD" w:rsidRPr="008A55C3" w14:paraId="3DC7F75B" w14:textId="77777777" w:rsidTr="001278E2">
        <w:trPr>
          <w:trHeight w:hRule="exact" w:val="624"/>
        </w:trPr>
        <w:tc>
          <w:tcPr>
            <w:tcW w:w="1131" w:type="dxa"/>
            <w:shd w:val="clear" w:color="auto" w:fill="D5D5D5" w:themeFill="background2"/>
            <w:tcMar>
              <w:bottom w:w="57" w:type="dxa"/>
            </w:tcMar>
          </w:tcPr>
          <w:p w14:paraId="10E22961" w14:textId="77777777" w:rsidR="00822DAD" w:rsidRPr="008A55C3" w:rsidRDefault="00822DAD" w:rsidP="001278E2">
            <w:pPr>
              <w:rPr>
                <w:b/>
                <w:sz w:val="20"/>
                <w:szCs w:val="20"/>
              </w:rPr>
            </w:pPr>
            <w:r w:rsidRPr="008A55C3">
              <w:rPr>
                <w:b/>
                <w:sz w:val="20"/>
                <w:szCs w:val="20"/>
              </w:rPr>
              <w:t>Priorität</w:t>
            </w:r>
          </w:p>
        </w:tc>
        <w:tc>
          <w:tcPr>
            <w:tcW w:w="2332" w:type="dxa"/>
            <w:shd w:val="clear" w:color="auto" w:fill="D5D5D5" w:themeFill="background2"/>
            <w:tcMar>
              <w:bottom w:w="57" w:type="dxa"/>
            </w:tcMar>
          </w:tcPr>
          <w:p w14:paraId="4F5A3831" w14:textId="77777777" w:rsidR="00822DAD" w:rsidRPr="008A55C3" w:rsidRDefault="00822DAD" w:rsidP="001278E2">
            <w:pPr>
              <w:rPr>
                <w:b/>
                <w:sz w:val="20"/>
                <w:szCs w:val="20"/>
              </w:rPr>
            </w:pPr>
            <w:r w:rsidRPr="008A55C3">
              <w:rPr>
                <w:b/>
                <w:sz w:val="20"/>
                <w:szCs w:val="20"/>
              </w:rPr>
              <w:t>Realisierung</w:t>
            </w:r>
          </w:p>
        </w:tc>
        <w:tc>
          <w:tcPr>
            <w:tcW w:w="917" w:type="dxa"/>
            <w:shd w:val="clear" w:color="auto" w:fill="D5D5D5" w:themeFill="background2"/>
            <w:tcMar>
              <w:bottom w:w="57" w:type="dxa"/>
            </w:tcMar>
          </w:tcPr>
          <w:p w14:paraId="532A945B" w14:textId="77777777" w:rsidR="00822DAD" w:rsidRPr="008A55C3" w:rsidRDefault="00822DAD" w:rsidP="001278E2">
            <w:pPr>
              <w:rPr>
                <w:b/>
                <w:sz w:val="20"/>
                <w:szCs w:val="20"/>
              </w:rPr>
            </w:pPr>
            <w:r w:rsidRPr="008A55C3">
              <w:rPr>
                <w:b/>
                <w:sz w:val="20"/>
                <w:szCs w:val="20"/>
              </w:rPr>
              <w:t>Dauer (ca./h)</w:t>
            </w:r>
          </w:p>
        </w:tc>
        <w:tc>
          <w:tcPr>
            <w:tcW w:w="924" w:type="dxa"/>
            <w:shd w:val="clear" w:color="auto" w:fill="D5D5D5" w:themeFill="background2"/>
            <w:tcMar>
              <w:bottom w:w="57" w:type="dxa"/>
            </w:tcMar>
          </w:tcPr>
          <w:p w14:paraId="238A37C2" w14:textId="77777777" w:rsidR="00822DAD" w:rsidRPr="008A55C3" w:rsidRDefault="00822DAD" w:rsidP="001278E2">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0889D902" w14:textId="77777777" w:rsidR="00822DAD" w:rsidRPr="008A55C3" w:rsidRDefault="00822DAD" w:rsidP="001278E2">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2B56D8CD" w14:textId="77777777" w:rsidR="00822DAD" w:rsidRPr="008A55C3" w:rsidRDefault="00822DAD" w:rsidP="001278E2">
            <w:pPr>
              <w:rPr>
                <w:b/>
                <w:sz w:val="20"/>
                <w:szCs w:val="20"/>
              </w:rPr>
            </w:pPr>
            <w:r w:rsidRPr="008A55C3">
              <w:rPr>
                <w:b/>
                <w:sz w:val="20"/>
                <w:szCs w:val="20"/>
              </w:rPr>
              <w:t>Bereich</w:t>
            </w:r>
          </w:p>
        </w:tc>
      </w:tr>
      <w:tr w:rsidR="00822DAD" w:rsidRPr="008A55C3" w14:paraId="700CB04B" w14:textId="77777777" w:rsidTr="001278E2">
        <w:trPr>
          <w:trHeight w:val="454"/>
        </w:trPr>
        <w:tc>
          <w:tcPr>
            <w:tcW w:w="1131" w:type="dxa"/>
            <w:shd w:val="clear" w:color="auto" w:fill="FFFFFF"/>
            <w:tcMar>
              <w:bottom w:w="57" w:type="dxa"/>
            </w:tcMar>
          </w:tcPr>
          <w:p w14:paraId="3B693174"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4D9B0F59" w14:textId="77777777" w:rsidR="00822DAD" w:rsidRPr="008A55C3" w:rsidRDefault="00F7243B" w:rsidP="001278E2">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50A8ABDD"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8,00</w:t>
            </w:r>
          </w:p>
        </w:tc>
        <w:tc>
          <w:tcPr>
            <w:tcW w:w="924" w:type="dxa"/>
            <w:shd w:val="clear" w:color="auto" w:fill="FFFFFF"/>
            <w:tcMar>
              <w:bottom w:w="57" w:type="dxa"/>
            </w:tcMar>
          </w:tcPr>
          <w:p w14:paraId="71D611A7"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3C7021BD" w14:textId="77777777" w:rsidR="00822DAD" w:rsidRPr="008A55C3" w:rsidRDefault="00822DAD" w:rsidP="001278E2">
            <w:pPr>
              <w:pStyle w:val="Tabelleninhalte"/>
              <w:ind w:right="113"/>
              <w:jc w:val="left"/>
              <w:rPr>
                <w:color w:val="102031" w:themeColor="text2"/>
                <w:sz w:val="22"/>
                <w:szCs w:val="22"/>
              </w:rPr>
            </w:pPr>
            <w:r w:rsidRPr="008A55C3">
              <w:rPr>
                <w:color w:val="102031" w:themeColor="text2"/>
                <w:sz w:val="22"/>
                <w:szCs w:val="22"/>
              </w:rPr>
              <w:t>1,00</w:t>
            </w:r>
          </w:p>
        </w:tc>
        <w:tc>
          <w:tcPr>
            <w:tcW w:w="2844" w:type="dxa"/>
            <w:shd w:val="clear" w:color="auto" w:fill="FFFFFF"/>
            <w:tcMar>
              <w:bottom w:w="57" w:type="dxa"/>
            </w:tcMar>
          </w:tcPr>
          <w:p w14:paraId="34CB230E" w14:textId="77777777" w:rsidR="00822DAD" w:rsidRPr="008A55C3" w:rsidRDefault="00822DAD" w:rsidP="001278E2">
            <w:pPr>
              <w:pStyle w:val="Tabelleninhalte"/>
              <w:jc w:val="left"/>
              <w:rPr>
                <w:color w:val="102031" w:themeColor="text2"/>
                <w:sz w:val="22"/>
                <w:szCs w:val="22"/>
              </w:rPr>
            </w:pPr>
            <w:r w:rsidRPr="008A55C3">
              <w:rPr>
                <w:color w:val="102031" w:themeColor="text2"/>
                <w:sz w:val="22"/>
                <w:szCs w:val="22"/>
              </w:rPr>
              <w:t>Admin</w:t>
            </w:r>
          </w:p>
        </w:tc>
      </w:tr>
    </w:tbl>
    <w:p w14:paraId="31D40FC7" w14:textId="77777777" w:rsidR="00822DAD" w:rsidRPr="008A55C3" w:rsidRDefault="00822DAD" w:rsidP="00822DAD"/>
    <w:p w14:paraId="2A4EE4BD" w14:textId="77777777" w:rsidR="00DA34A5" w:rsidRPr="008A55C3" w:rsidRDefault="00DA34A5" w:rsidP="00DA34A5">
      <w:pPr>
        <w:pStyle w:val="berschrift1"/>
      </w:pPr>
      <w:r w:rsidRPr="008A55C3">
        <w:t>Stammdaten</w:t>
      </w:r>
    </w:p>
    <w:p w14:paraId="604BE142" w14:textId="77777777" w:rsidR="00943381" w:rsidRDefault="00943381" w:rsidP="00943381">
      <w:pPr>
        <w:pStyle w:val="berschrift2"/>
      </w:pPr>
      <w:r w:rsidRPr="008A55C3">
        <w:t>Kunden</w:t>
      </w:r>
    </w:p>
    <w:p w14:paraId="441D1F9C" w14:textId="67059D16" w:rsidR="003C27B8" w:rsidRPr="003C27B8" w:rsidRDefault="003C27B8" w:rsidP="003C27B8">
      <w:pPr>
        <w:pStyle w:val="berschrift3"/>
      </w:pPr>
      <w:r>
        <w:t>Allgemein</w:t>
      </w:r>
    </w:p>
    <w:p w14:paraId="77EA2B36" w14:textId="2F97AABD" w:rsidR="003C27B8" w:rsidRDefault="00971835" w:rsidP="00971835">
      <w:r w:rsidRPr="008A55C3">
        <w:t>Kunden</w:t>
      </w:r>
      <w:r w:rsidR="008A55C3" w:rsidRPr="008A55C3">
        <w:t>datensätze werden</w:t>
      </w:r>
      <w:r w:rsidR="00CD7098">
        <w:t xml:space="preserve"> bei Profil Dekor im Rahmen der Angebots- und Auftragserfassung angelegt. </w:t>
      </w:r>
    </w:p>
    <w:p w14:paraId="2DB58C40" w14:textId="77777777" w:rsidR="003C27B8" w:rsidRDefault="003C27B8" w:rsidP="00971835"/>
    <w:p w14:paraId="78C1BEAA" w14:textId="77777777" w:rsidR="003C27B8" w:rsidRDefault="003C27B8" w:rsidP="00971835">
      <w:r>
        <w:t>Die aktuellen Kundennummern sind fünf stellig und werden bei der Datenübernahme ins Abas ERP beibehalten. Zum Echtstart wird der Startwert des Nummernzählers für Kunden angepasst, sodass die Kundennummern für neu anlegte Kunden fortlaufend vom Abas Standard vergeben werden.</w:t>
      </w:r>
    </w:p>
    <w:p w14:paraId="48F058D7" w14:textId="77777777" w:rsidR="003C27B8" w:rsidRDefault="003C27B8" w:rsidP="00971835"/>
    <w:p w14:paraId="2F6E19BD" w14:textId="5FD128F6" w:rsidR="00822DAD" w:rsidRDefault="003C27B8" w:rsidP="00971835">
      <w:r>
        <w:t>Das Suchwort sowie die Bezeichnung des Kunden werden manuell durch den Anwender bei der Kundenanlage vergeben.</w:t>
      </w:r>
    </w:p>
    <w:p w14:paraId="4204C03C" w14:textId="77777777" w:rsidR="00340492" w:rsidRDefault="00340492" w:rsidP="00971835"/>
    <w:p w14:paraId="44965B20" w14:textId="6689AA33" w:rsidR="00340492" w:rsidRDefault="00340492" w:rsidP="00971835">
      <w:r>
        <w:t>Weitere im Abas Standard vorhandene Datensätze wie z.B. Zahlungsbedingungen werden durch Profil Dekor angelegt bzw. importiert.</w:t>
      </w:r>
    </w:p>
    <w:p w14:paraId="5EC301C7" w14:textId="77777777" w:rsidR="003C27B8" w:rsidRDefault="003C27B8" w:rsidP="00971835"/>
    <w:p w14:paraId="6E3AE047" w14:textId="311BBB0B" w:rsidR="003C27B8" w:rsidRDefault="003C27B8" w:rsidP="003C27B8">
      <w:pPr>
        <w:pStyle w:val="berschrift3"/>
      </w:pPr>
      <w:r>
        <w:t>Kundenspezifische Texte</w:t>
      </w:r>
    </w:p>
    <w:p w14:paraId="65BBF416" w14:textId="45C06A3B" w:rsidR="005A75E7" w:rsidRDefault="003C27B8" w:rsidP="003C27B8">
      <w:r>
        <w:t xml:space="preserve">Für einzelne Kunde ist ein </w:t>
      </w:r>
      <w:r w:rsidR="005A75E7">
        <w:t>kundenspezifischer Kurztext notwendig, der mit auf den Verkaufsbelegen gedruckt werden soll. Hierzu wird in der Variablentabelle des Kunden (V-00-01) eine neue Variable „Kundentext Verkaufsbelege“ (</w:t>
      </w:r>
      <w:proofErr w:type="spellStart"/>
      <w:r w:rsidR="005A75E7">
        <w:t>ycustomertextrec</w:t>
      </w:r>
      <w:proofErr w:type="spellEnd"/>
      <w:r w:rsidR="005A75E7">
        <w:t>) vom Typ „TN2“ angelegt. Das individuelle Feld wird in der Kundenmaske im Reiter „Profil Dekor“ angezeigt.</w:t>
      </w:r>
    </w:p>
    <w:p w14:paraId="145441EE" w14:textId="77777777" w:rsidR="005A75E7" w:rsidRDefault="005A75E7" w:rsidP="003C27B8"/>
    <w:p w14:paraId="7FB13E68" w14:textId="70F63571" w:rsidR="005A75E7" w:rsidRDefault="005A75E7" w:rsidP="003C27B8">
      <w:r>
        <w:lastRenderedPageBreak/>
        <w:t>Die Variable kann vom Anwender manuell gefüllt werden.</w:t>
      </w:r>
    </w:p>
    <w:p w14:paraId="640FAB54" w14:textId="77777777" w:rsidR="005A75E7" w:rsidRDefault="005A75E7" w:rsidP="003C27B8"/>
    <w:p w14:paraId="4653AD65" w14:textId="644C2FC8" w:rsidR="00AE4764" w:rsidRDefault="005A75E7" w:rsidP="003C27B8">
      <w:r>
        <w:t xml:space="preserve">Die weitere Verarbeitung des eingetragenen Textes </w:t>
      </w:r>
      <w:r w:rsidRPr="005A75E7">
        <w:rPr>
          <w:highlight w:val="yellow"/>
        </w:rPr>
        <w:t>erfolgt in einem späteren Kapitel</w:t>
      </w:r>
      <w:r>
        <w:t xml:space="preserve">. </w:t>
      </w:r>
    </w:p>
    <w:p w14:paraId="1D83BA21" w14:textId="77777777" w:rsidR="00AE4764" w:rsidRDefault="00AE4764" w:rsidP="003C27B8"/>
    <w:p w14:paraId="309BBC7A" w14:textId="11A24CDE" w:rsidR="00340492" w:rsidRDefault="00340492" w:rsidP="003C27B8">
      <w:r>
        <w:t>Technische Anpassung:</w:t>
      </w:r>
    </w:p>
    <w:p w14:paraId="05323AFF" w14:textId="22E04CAC" w:rsidR="00340492" w:rsidRDefault="00340492" w:rsidP="00340492">
      <w:pPr>
        <w:pStyle w:val="Listenabsatz"/>
        <w:numPr>
          <w:ilvl w:val="0"/>
          <w:numId w:val="25"/>
        </w:numPr>
      </w:pPr>
      <w:r>
        <w:t>Anlage neuer Variable</w:t>
      </w:r>
    </w:p>
    <w:p w14:paraId="5EFFB184" w14:textId="5927E573" w:rsidR="00340492" w:rsidRPr="00340492" w:rsidRDefault="00340492" w:rsidP="00340492">
      <w:pPr>
        <w:pStyle w:val="Listenabsatz"/>
        <w:numPr>
          <w:ilvl w:val="0"/>
          <w:numId w:val="25"/>
        </w:numPr>
      </w:pPr>
      <w:r w:rsidRPr="00340492">
        <w:t>Neue Variable in Maske im Rei</w:t>
      </w:r>
      <w:r>
        <w:t>ter „Profil Dekor“ anzeigen.</w:t>
      </w:r>
    </w:p>
    <w:p w14:paraId="7C77CFBA" w14:textId="77777777" w:rsidR="00340492" w:rsidRPr="00340492" w:rsidRDefault="00340492" w:rsidP="003C27B8"/>
    <w:p w14:paraId="29DF5DA5" w14:textId="64D72AEC" w:rsidR="00340492" w:rsidRDefault="00340492" w:rsidP="00340492">
      <w:r>
        <w:t>Variablen/Maske:</w:t>
      </w:r>
    </w:p>
    <w:p w14:paraId="2D017715" w14:textId="77777777" w:rsidR="00340492" w:rsidRDefault="00340492" w:rsidP="003C27B8"/>
    <w:tbl>
      <w:tblPr>
        <w:tblW w:w="8451"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945"/>
        <w:gridCol w:w="870"/>
        <w:gridCol w:w="990"/>
        <w:gridCol w:w="705"/>
        <w:gridCol w:w="540"/>
        <w:gridCol w:w="1836"/>
      </w:tblGrid>
      <w:tr w:rsidR="00340492" w:rsidRPr="00F67A47" w14:paraId="5099F5A2" w14:textId="77777777" w:rsidTr="00340492">
        <w:trPr>
          <w:trHeight w:val="195"/>
        </w:trPr>
        <w:tc>
          <w:tcPr>
            <w:tcW w:w="2565" w:type="dxa"/>
            <w:tcBorders>
              <w:top w:val="single" w:sz="6" w:space="0" w:color="auto"/>
              <w:left w:val="single" w:sz="6" w:space="0" w:color="auto"/>
              <w:bottom w:val="single" w:sz="6" w:space="0" w:color="auto"/>
              <w:right w:val="single" w:sz="6" w:space="0" w:color="auto"/>
            </w:tcBorders>
            <w:hideMark/>
          </w:tcPr>
          <w:p w14:paraId="78B25B67" w14:textId="77777777" w:rsidR="00340492" w:rsidRDefault="00340492" w:rsidP="00FC0801">
            <w:r w:rsidRPr="00F67A47">
              <w:rPr>
                <w:b/>
                <w:bCs/>
              </w:rPr>
              <w:t>Bezeichnung</w:t>
            </w:r>
            <w:r w:rsidRPr="00F67A47">
              <w:t>  </w:t>
            </w:r>
          </w:p>
          <w:p w14:paraId="6D6974A7" w14:textId="77777777" w:rsidR="00340492" w:rsidRDefault="00340492" w:rsidP="00FC0801"/>
          <w:p w14:paraId="01AD1CCA" w14:textId="77777777" w:rsidR="00340492" w:rsidRPr="00F67A47" w:rsidRDefault="00340492" w:rsidP="00FC0801"/>
        </w:tc>
        <w:tc>
          <w:tcPr>
            <w:tcW w:w="945" w:type="dxa"/>
            <w:tcBorders>
              <w:top w:val="single" w:sz="6" w:space="0" w:color="auto"/>
              <w:left w:val="single" w:sz="6" w:space="0" w:color="auto"/>
              <w:bottom w:val="single" w:sz="6" w:space="0" w:color="auto"/>
              <w:right w:val="single" w:sz="6" w:space="0" w:color="auto"/>
            </w:tcBorders>
            <w:hideMark/>
          </w:tcPr>
          <w:p w14:paraId="69361712" w14:textId="77777777" w:rsidR="00340492" w:rsidRPr="00F67A47" w:rsidRDefault="00340492" w:rsidP="00FC0801">
            <w:r w:rsidRPr="00F67A47">
              <w:rPr>
                <w:b/>
                <w:bCs/>
              </w:rPr>
              <w:t>Typ</w:t>
            </w:r>
            <w:r w:rsidRPr="00F67A47">
              <w:t>  </w:t>
            </w:r>
          </w:p>
        </w:tc>
        <w:tc>
          <w:tcPr>
            <w:tcW w:w="870" w:type="dxa"/>
            <w:tcBorders>
              <w:top w:val="single" w:sz="6" w:space="0" w:color="auto"/>
              <w:left w:val="single" w:sz="6" w:space="0" w:color="auto"/>
              <w:bottom w:val="single" w:sz="6" w:space="0" w:color="auto"/>
              <w:right w:val="single" w:sz="6" w:space="0" w:color="auto"/>
            </w:tcBorders>
            <w:hideMark/>
          </w:tcPr>
          <w:p w14:paraId="5B1FF564" w14:textId="77777777" w:rsidR="00340492" w:rsidRPr="00F67A47" w:rsidRDefault="00340492" w:rsidP="00FC0801">
            <w:r w:rsidRPr="00F67A47">
              <w:rPr>
                <w:b/>
                <w:bCs/>
              </w:rPr>
              <w:t>DB </w:t>
            </w:r>
            <w:r w:rsidRPr="00F67A47">
              <w:t>  </w:t>
            </w:r>
          </w:p>
        </w:tc>
        <w:tc>
          <w:tcPr>
            <w:tcW w:w="990" w:type="dxa"/>
            <w:tcBorders>
              <w:top w:val="single" w:sz="6" w:space="0" w:color="auto"/>
              <w:left w:val="single" w:sz="6" w:space="0" w:color="auto"/>
              <w:bottom w:val="single" w:sz="6" w:space="0" w:color="auto"/>
              <w:right w:val="single" w:sz="6" w:space="0" w:color="auto"/>
            </w:tcBorders>
            <w:hideMark/>
          </w:tcPr>
          <w:p w14:paraId="7415E4BA" w14:textId="77777777" w:rsidR="00340492" w:rsidRPr="00F67A47" w:rsidRDefault="00340492" w:rsidP="00FC0801">
            <w:r w:rsidRPr="00F67A47">
              <w:rPr>
                <w:b/>
                <w:bCs/>
              </w:rPr>
              <w:t>Maske</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06F4A6E4" w14:textId="77777777" w:rsidR="00340492" w:rsidRPr="00F67A47" w:rsidRDefault="00340492" w:rsidP="00FC0801">
            <w:r w:rsidRPr="00F67A47">
              <w:rPr>
                <w:b/>
                <w:bCs/>
              </w:rPr>
              <w:t>Skip</w:t>
            </w:r>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72B31AEB" w14:textId="77777777" w:rsidR="00340492" w:rsidRPr="00F67A47" w:rsidRDefault="00340492" w:rsidP="00FC0801">
            <w:r w:rsidRPr="00F67A47">
              <w:rPr>
                <w:b/>
                <w:bCs/>
              </w:rPr>
              <w:t>K/T</w:t>
            </w:r>
            <w:r w:rsidRPr="00F67A47">
              <w:t>  </w:t>
            </w:r>
          </w:p>
        </w:tc>
        <w:tc>
          <w:tcPr>
            <w:tcW w:w="1836" w:type="dxa"/>
            <w:tcBorders>
              <w:top w:val="single" w:sz="6" w:space="0" w:color="auto"/>
              <w:left w:val="single" w:sz="6" w:space="0" w:color="auto"/>
              <w:bottom w:val="single" w:sz="6" w:space="0" w:color="auto"/>
              <w:right w:val="single" w:sz="6" w:space="0" w:color="auto"/>
            </w:tcBorders>
            <w:hideMark/>
          </w:tcPr>
          <w:p w14:paraId="5C1C9C03" w14:textId="77777777" w:rsidR="00340492" w:rsidRPr="00F67A47" w:rsidRDefault="00340492" w:rsidP="00FC0801">
            <w:r w:rsidRPr="00F67A47">
              <w:rPr>
                <w:b/>
                <w:bCs/>
              </w:rPr>
              <w:t>Variablenname</w:t>
            </w:r>
            <w:r w:rsidRPr="00F67A47">
              <w:t>  </w:t>
            </w:r>
          </w:p>
        </w:tc>
      </w:tr>
      <w:tr w:rsidR="00340492" w:rsidRPr="00F67A47" w14:paraId="34B0C336" w14:textId="77777777" w:rsidTr="00340492">
        <w:trPr>
          <w:trHeight w:val="195"/>
        </w:trPr>
        <w:tc>
          <w:tcPr>
            <w:tcW w:w="2565" w:type="dxa"/>
            <w:tcBorders>
              <w:top w:val="single" w:sz="6" w:space="0" w:color="auto"/>
              <w:left w:val="single" w:sz="6" w:space="0" w:color="auto"/>
              <w:bottom w:val="single" w:sz="6" w:space="0" w:color="auto"/>
              <w:right w:val="single" w:sz="6" w:space="0" w:color="auto"/>
            </w:tcBorders>
            <w:hideMark/>
          </w:tcPr>
          <w:p w14:paraId="3D7119D3" w14:textId="6681BBC8" w:rsidR="00340492" w:rsidRDefault="00340492" w:rsidP="00FC0801">
            <w:r>
              <w:t>Kundentext Verkaufsbelege</w:t>
            </w:r>
          </w:p>
          <w:p w14:paraId="36F8828D" w14:textId="77777777" w:rsidR="00340492" w:rsidRPr="00F67A47" w:rsidRDefault="00340492" w:rsidP="00FC0801"/>
        </w:tc>
        <w:tc>
          <w:tcPr>
            <w:tcW w:w="945" w:type="dxa"/>
            <w:tcBorders>
              <w:top w:val="single" w:sz="6" w:space="0" w:color="auto"/>
              <w:left w:val="single" w:sz="6" w:space="0" w:color="auto"/>
              <w:bottom w:val="single" w:sz="6" w:space="0" w:color="auto"/>
              <w:right w:val="single" w:sz="6" w:space="0" w:color="auto"/>
            </w:tcBorders>
            <w:hideMark/>
          </w:tcPr>
          <w:p w14:paraId="76B53F53" w14:textId="35EB9D2A" w:rsidR="00340492" w:rsidRPr="00F67A47" w:rsidRDefault="00340492" w:rsidP="00FC0801">
            <w:r>
              <w:t>TN2</w:t>
            </w:r>
            <w:r w:rsidRPr="00F67A47">
              <w:t> </w:t>
            </w:r>
          </w:p>
        </w:tc>
        <w:tc>
          <w:tcPr>
            <w:tcW w:w="870" w:type="dxa"/>
            <w:tcBorders>
              <w:top w:val="single" w:sz="6" w:space="0" w:color="auto"/>
              <w:left w:val="single" w:sz="6" w:space="0" w:color="auto"/>
              <w:bottom w:val="single" w:sz="6" w:space="0" w:color="auto"/>
              <w:right w:val="single" w:sz="6" w:space="0" w:color="auto"/>
            </w:tcBorders>
            <w:hideMark/>
          </w:tcPr>
          <w:p w14:paraId="224B46C5" w14:textId="342DE979" w:rsidR="00340492" w:rsidRPr="00F67A47" w:rsidRDefault="00340492" w:rsidP="00FC0801">
            <w:r w:rsidRPr="00F67A47">
              <w:t>0</w:t>
            </w:r>
            <w:r>
              <w:t>0</w:t>
            </w:r>
            <w:r w:rsidRPr="00F67A47">
              <w:t>-01  </w:t>
            </w:r>
          </w:p>
        </w:tc>
        <w:tc>
          <w:tcPr>
            <w:tcW w:w="990" w:type="dxa"/>
            <w:tcBorders>
              <w:top w:val="single" w:sz="6" w:space="0" w:color="auto"/>
              <w:left w:val="single" w:sz="6" w:space="0" w:color="auto"/>
              <w:bottom w:val="single" w:sz="6" w:space="0" w:color="auto"/>
              <w:right w:val="single" w:sz="6" w:space="0" w:color="auto"/>
            </w:tcBorders>
            <w:hideMark/>
          </w:tcPr>
          <w:p w14:paraId="3CE6B188" w14:textId="3E6715D5" w:rsidR="00340492" w:rsidRPr="00F67A47" w:rsidRDefault="00340492" w:rsidP="00FC0801">
            <w:r>
              <w:t>0</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7935908F" w14:textId="77777777" w:rsidR="00340492" w:rsidRPr="00F67A47" w:rsidRDefault="00340492" w:rsidP="00FC0801">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16F7BC35" w14:textId="77777777" w:rsidR="00340492" w:rsidRPr="00F67A47" w:rsidRDefault="00340492" w:rsidP="00FC0801">
            <w:r w:rsidRPr="00F67A47">
              <w:t>K  </w:t>
            </w:r>
          </w:p>
        </w:tc>
        <w:tc>
          <w:tcPr>
            <w:tcW w:w="1836" w:type="dxa"/>
            <w:tcBorders>
              <w:top w:val="single" w:sz="6" w:space="0" w:color="auto"/>
              <w:left w:val="single" w:sz="6" w:space="0" w:color="auto"/>
              <w:bottom w:val="single" w:sz="6" w:space="0" w:color="auto"/>
              <w:right w:val="single" w:sz="6" w:space="0" w:color="auto"/>
            </w:tcBorders>
            <w:hideMark/>
          </w:tcPr>
          <w:p w14:paraId="38FBF347" w14:textId="04D6E2B7" w:rsidR="00340492" w:rsidRPr="00F67A47" w:rsidRDefault="00340492" w:rsidP="00FC0801">
            <w:proofErr w:type="spellStart"/>
            <w:r>
              <w:t>ycustomertextrec</w:t>
            </w:r>
            <w:proofErr w:type="spellEnd"/>
          </w:p>
        </w:tc>
      </w:tr>
    </w:tbl>
    <w:p w14:paraId="00ECE03F" w14:textId="77777777" w:rsidR="00340492" w:rsidRDefault="00340492" w:rsidP="003C27B8"/>
    <w:tbl>
      <w:tblPr>
        <w:tblStyle w:val="Tabellenraster"/>
        <w:tblW w:w="9085" w:type="dxa"/>
        <w:tblLook w:val="04A0" w:firstRow="1" w:lastRow="0" w:firstColumn="1" w:lastColumn="0" w:noHBand="0" w:noVBand="1"/>
      </w:tblPr>
      <w:tblGrid>
        <w:gridCol w:w="8018"/>
        <w:gridCol w:w="1067"/>
      </w:tblGrid>
      <w:tr w:rsidR="00AE4764" w:rsidRPr="008A55C3" w14:paraId="55F4056E" w14:textId="77777777" w:rsidTr="00FC0801">
        <w:tc>
          <w:tcPr>
            <w:tcW w:w="8077" w:type="dxa"/>
            <w:shd w:val="clear" w:color="auto" w:fill="DCEEA3" w:themeFill="accent6" w:themeFillTint="99"/>
          </w:tcPr>
          <w:p w14:paraId="6709E41E" w14:textId="77777777" w:rsidR="00AE4764" w:rsidRPr="008A55C3" w:rsidRDefault="00AE4764" w:rsidP="00FC0801">
            <w:r w:rsidRPr="008A55C3">
              <w:t>Auswirkungen der Customization/Extension</w:t>
            </w:r>
          </w:p>
        </w:tc>
        <w:tc>
          <w:tcPr>
            <w:tcW w:w="1008" w:type="dxa"/>
            <w:shd w:val="clear" w:color="auto" w:fill="DCEEA3" w:themeFill="accent6" w:themeFillTint="99"/>
          </w:tcPr>
          <w:p w14:paraId="01813C54" w14:textId="77777777" w:rsidR="00AE4764" w:rsidRPr="008A55C3" w:rsidRDefault="00AE4764" w:rsidP="00FC0801">
            <w:r w:rsidRPr="008A55C3">
              <w:t>Antwort</w:t>
            </w:r>
          </w:p>
        </w:tc>
      </w:tr>
      <w:tr w:rsidR="00AE4764" w:rsidRPr="008A55C3" w14:paraId="6650A8F6" w14:textId="77777777" w:rsidTr="00FC0801">
        <w:tc>
          <w:tcPr>
            <w:tcW w:w="8077" w:type="dxa"/>
          </w:tcPr>
          <w:p w14:paraId="0D813F88" w14:textId="77777777" w:rsidR="00AE4764" w:rsidRPr="008A55C3" w:rsidRDefault="00AE4764" w:rsidP="00FC0801">
            <w:pPr>
              <w:rPr>
                <w:sz w:val="20"/>
                <w:szCs w:val="20"/>
              </w:rPr>
            </w:pPr>
            <w:r w:rsidRPr="008A55C3">
              <w:rPr>
                <w:sz w:val="20"/>
                <w:szCs w:val="20"/>
              </w:rPr>
              <w:t xml:space="preserve">Keine besonderen Auswirkungen </w:t>
            </w:r>
          </w:p>
        </w:tc>
        <w:tc>
          <w:tcPr>
            <w:tcW w:w="1008" w:type="dxa"/>
          </w:tcPr>
          <w:p w14:paraId="326EF8EF" w14:textId="77777777" w:rsidR="00AE4764" w:rsidRPr="008A55C3" w:rsidRDefault="00AE4764" w:rsidP="00FC0801">
            <w:pPr>
              <w:rPr>
                <w:sz w:val="20"/>
                <w:szCs w:val="20"/>
              </w:rPr>
            </w:pPr>
            <w:r w:rsidRPr="008A55C3">
              <w:rPr>
                <w:sz w:val="20"/>
                <w:szCs w:val="20"/>
              </w:rPr>
              <w:t>Ja/Nein</w:t>
            </w:r>
          </w:p>
        </w:tc>
      </w:tr>
      <w:tr w:rsidR="00AE4764" w:rsidRPr="008A55C3" w14:paraId="6CB4635F" w14:textId="77777777" w:rsidTr="00FC0801">
        <w:tc>
          <w:tcPr>
            <w:tcW w:w="8077" w:type="dxa"/>
          </w:tcPr>
          <w:p w14:paraId="3F6ED1CA" w14:textId="77777777" w:rsidR="00AE4764" w:rsidRPr="008A55C3" w:rsidRDefault="00AE4764" w:rsidP="00FC0801">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197305DB" w14:textId="77777777" w:rsidR="00AE4764" w:rsidRPr="008A55C3" w:rsidRDefault="00AE4764" w:rsidP="00FC0801">
            <w:pPr>
              <w:rPr>
                <w:sz w:val="20"/>
                <w:szCs w:val="20"/>
              </w:rPr>
            </w:pPr>
            <w:r w:rsidRPr="008A55C3">
              <w:rPr>
                <w:sz w:val="20"/>
                <w:szCs w:val="20"/>
              </w:rPr>
              <w:t>Ja/Nein</w:t>
            </w:r>
          </w:p>
        </w:tc>
      </w:tr>
      <w:tr w:rsidR="00AE4764" w:rsidRPr="008A55C3" w14:paraId="7964B5DD" w14:textId="77777777" w:rsidTr="00FC0801">
        <w:tc>
          <w:tcPr>
            <w:tcW w:w="8077" w:type="dxa"/>
          </w:tcPr>
          <w:p w14:paraId="5F5511EB" w14:textId="77777777" w:rsidR="00AE4764" w:rsidRPr="008A55C3" w:rsidRDefault="00AE4764" w:rsidP="00FC0801">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5D9D5F7A" w14:textId="77777777" w:rsidR="00AE4764" w:rsidRPr="008A55C3" w:rsidRDefault="00AE4764" w:rsidP="00FC0801">
            <w:pPr>
              <w:rPr>
                <w:sz w:val="20"/>
                <w:szCs w:val="20"/>
              </w:rPr>
            </w:pPr>
            <w:r w:rsidRPr="008A55C3">
              <w:rPr>
                <w:sz w:val="20"/>
                <w:szCs w:val="20"/>
              </w:rPr>
              <w:t>Ja/Nein</w:t>
            </w:r>
          </w:p>
        </w:tc>
      </w:tr>
      <w:tr w:rsidR="00AE4764" w:rsidRPr="008A55C3" w14:paraId="42743A7D" w14:textId="77777777" w:rsidTr="00FC0801">
        <w:tc>
          <w:tcPr>
            <w:tcW w:w="8077" w:type="dxa"/>
          </w:tcPr>
          <w:p w14:paraId="27A1EABB" w14:textId="77777777" w:rsidR="00AE4764" w:rsidRPr="008A55C3" w:rsidRDefault="00AE4764"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09B6BCC3" w14:textId="77777777" w:rsidR="00AE4764" w:rsidRPr="008A55C3" w:rsidRDefault="00AE4764" w:rsidP="00FC0801">
            <w:pPr>
              <w:rPr>
                <w:sz w:val="20"/>
                <w:szCs w:val="20"/>
              </w:rPr>
            </w:pPr>
            <w:r w:rsidRPr="008A55C3">
              <w:rPr>
                <w:sz w:val="20"/>
                <w:szCs w:val="20"/>
              </w:rPr>
              <w:t>Ja/Nein</w:t>
            </w:r>
          </w:p>
        </w:tc>
      </w:tr>
      <w:tr w:rsidR="00AE4764" w:rsidRPr="008A55C3" w14:paraId="04D9B337" w14:textId="77777777" w:rsidTr="00FC0801">
        <w:tc>
          <w:tcPr>
            <w:tcW w:w="8077" w:type="dxa"/>
          </w:tcPr>
          <w:p w14:paraId="7FF4A958" w14:textId="77777777" w:rsidR="00AE4764" w:rsidRPr="008A55C3" w:rsidRDefault="00AE4764"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6811904C" w14:textId="77777777" w:rsidR="00AE4764" w:rsidRPr="008A55C3" w:rsidRDefault="00AE4764"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AE4764" w:rsidRPr="008A55C3" w14:paraId="4DCBB628" w14:textId="77777777" w:rsidTr="00FC0801">
        <w:trPr>
          <w:trHeight w:hRule="exact" w:val="624"/>
        </w:trPr>
        <w:tc>
          <w:tcPr>
            <w:tcW w:w="1131" w:type="dxa"/>
            <w:shd w:val="clear" w:color="auto" w:fill="D5D5D5" w:themeFill="background2"/>
            <w:tcMar>
              <w:bottom w:w="57" w:type="dxa"/>
            </w:tcMar>
          </w:tcPr>
          <w:p w14:paraId="2EBD0545" w14:textId="77777777" w:rsidR="00AE4764" w:rsidRPr="008A55C3" w:rsidRDefault="00AE4764"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247FFC10" w14:textId="77777777" w:rsidR="00AE4764" w:rsidRPr="008A55C3" w:rsidRDefault="00AE4764"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5CF5BD0A" w14:textId="77777777" w:rsidR="00AE4764" w:rsidRPr="008A55C3" w:rsidRDefault="00AE4764"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5A62108F" w14:textId="77777777" w:rsidR="00AE4764" w:rsidRPr="008A55C3" w:rsidRDefault="00AE4764"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7F221550" w14:textId="77777777" w:rsidR="00AE4764" w:rsidRPr="008A55C3" w:rsidRDefault="00AE4764"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59989652" w14:textId="77777777" w:rsidR="00AE4764" w:rsidRPr="008A55C3" w:rsidRDefault="00AE4764" w:rsidP="00FC0801">
            <w:pPr>
              <w:rPr>
                <w:b/>
                <w:sz w:val="20"/>
                <w:szCs w:val="20"/>
              </w:rPr>
            </w:pPr>
            <w:r w:rsidRPr="008A55C3">
              <w:rPr>
                <w:b/>
                <w:sz w:val="20"/>
                <w:szCs w:val="20"/>
              </w:rPr>
              <w:t>Bereich</w:t>
            </w:r>
          </w:p>
        </w:tc>
      </w:tr>
      <w:tr w:rsidR="00AE4764" w:rsidRPr="008A55C3" w14:paraId="02CC338C" w14:textId="77777777" w:rsidTr="00FC0801">
        <w:trPr>
          <w:trHeight w:val="454"/>
        </w:trPr>
        <w:tc>
          <w:tcPr>
            <w:tcW w:w="1131" w:type="dxa"/>
            <w:shd w:val="clear" w:color="auto" w:fill="FFFFFF"/>
            <w:tcMar>
              <w:bottom w:w="57" w:type="dxa"/>
            </w:tcMar>
          </w:tcPr>
          <w:p w14:paraId="1B180BBA" w14:textId="77777777" w:rsidR="00AE4764" w:rsidRPr="008A55C3" w:rsidRDefault="00AE4764" w:rsidP="00FC0801">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0486A754" w14:textId="77777777" w:rsidR="00AE4764" w:rsidRPr="008A55C3" w:rsidRDefault="00AE4764" w:rsidP="00FC0801">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3CCE034E" w14:textId="495C85D2" w:rsidR="00AE4764"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00AE4764" w:rsidRPr="008A55C3">
              <w:rPr>
                <w:color w:val="102031" w:themeColor="text2"/>
                <w:sz w:val="22"/>
                <w:szCs w:val="22"/>
              </w:rPr>
              <w:t>,00</w:t>
            </w:r>
          </w:p>
        </w:tc>
        <w:tc>
          <w:tcPr>
            <w:tcW w:w="924" w:type="dxa"/>
            <w:shd w:val="clear" w:color="auto" w:fill="FFFFFF"/>
            <w:tcMar>
              <w:bottom w:w="57" w:type="dxa"/>
            </w:tcMar>
          </w:tcPr>
          <w:p w14:paraId="46618D3E" w14:textId="77777777" w:rsidR="00AE4764" w:rsidRPr="008A55C3" w:rsidRDefault="00AE4764" w:rsidP="00FC0801">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27746F6C" w14:textId="32C5284C" w:rsidR="00AE4764"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00AE4764" w:rsidRPr="008A55C3">
              <w:rPr>
                <w:color w:val="102031" w:themeColor="text2"/>
                <w:sz w:val="22"/>
                <w:szCs w:val="22"/>
              </w:rPr>
              <w:t>,00</w:t>
            </w:r>
          </w:p>
        </w:tc>
        <w:tc>
          <w:tcPr>
            <w:tcW w:w="2844" w:type="dxa"/>
            <w:shd w:val="clear" w:color="auto" w:fill="FFFFFF"/>
            <w:tcMar>
              <w:bottom w:w="57" w:type="dxa"/>
            </w:tcMar>
          </w:tcPr>
          <w:p w14:paraId="38E34B4A" w14:textId="11745C21" w:rsidR="00AE4764" w:rsidRPr="008A55C3" w:rsidRDefault="00CF4101" w:rsidP="00FC0801">
            <w:pPr>
              <w:pStyle w:val="Tabelleninhalte"/>
              <w:jc w:val="left"/>
              <w:rPr>
                <w:color w:val="102031" w:themeColor="text2"/>
                <w:sz w:val="22"/>
                <w:szCs w:val="22"/>
              </w:rPr>
            </w:pPr>
            <w:r>
              <w:rPr>
                <w:color w:val="102031" w:themeColor="text2"/>
                <w:sz w:val="22"/>
                <w:szCs w:val="22"/>
              </w:rPr>
              <w:t>Stammdaten</w:t>
            </w:r>
          </w:p>
        </w:tc>
      </w:tr>
    </w:tbl>
    <w:p w14:paraId="7D0C9700" w14:textId="77777777" w:rsidR="00AE4764" w:rsidRDefault="00AE4764" w:rsidP="003C27B8"/>
    <w:p w14:paraId="408F184A" w14:textId="136990BA" w:rsidR="00340492" w:rsidRDefault="00340492" w:rsidP="00340492">
      <w:pPr>
        <w:pStyle w:val="berschrift2"/>
      </w:pPr>
      <w:r>
        <w:t>Kundenkontakte</w:t>
      </w:r>
    </w:p>
    <w:p w14:paraId="1D8DAC7D" w14:textId="6C072A55" w:rsidR="00340492" w:rsidRDefault="00340492" w:rsidP="00340492">
      <w:pPr>
        <w:pStyle w:val="berschrift3"/>
      </w:pPr>
      <w:r>
        <w:t>Allgemein</w:t>
      </w:r>
    </w:p>
    <w:p w14:paraId="153E7228" w14:textId="77777777" w:rsidR="00340492" w:rsidRDefault="00340492" w:rsidP="00340492"/>
    <w:p w14:paraId="5263F40B" w14:textId="2B50657E" w:rsidR="00340492" w:rsidRDefault="00340492" w:rsidP="00340492">
      <w:pPr>
        <w:pStyle w:val="berschrift3"/>
      </w:pPr>
      <w:r>
        <w:t>Identnummer</w:t>
      </w:r>
    </w:p>
    <w:p w14:paraId="5E328D5A" w14:textId="6BF23CE5" w:rsidR="00340492" w:rsidRDefault="001959BC" w:rsidP="00340492">
      <w:r>
        <w:t xml:space="preserve">Die Identnummer der Kundenkontakte soll </w:t>
      </w:r>
      <w:r w:rsidR="009900CB">
        <w:t>aus der Identnummer des Kunden (Variable „firma“) und einer aufsteigenden Zahl zusammengesetzt werden.</w:t>
      </w:r>
      <w:r w:rsidR="00022CFC">
        <w:t xml:space="preserve"> Als Trennzeichen wird ein „-„ verwendet.</w:t>
      </w:r>
    </w:p>
    <w:p w14:paraId="771BAD15" w14:textId="77777777" w:rsidR="009900CB" w:rsidRDefault="009900CB" w:rsidP="00340492"/>
    <w:p w14:paraId="59F97A33" w14:textId="1F79D853" w:rsidR="009900CB" w:rsidRDefault="00430916" w:rsidP="00340492">
      <w:r>
        <w:t>Beispiel:</w:t>
      </w:r>
    </w:p>
    <w:p w14:paraId="0286F68F" w14:textId="77777777" w:rsidR="00430916" w:rsidRDefault="00430916" w:rsidP="00340492"/>
    <w:p w14:paraId="3206BE60" w14:textId="7AB1BA94" w:rsidR="00430916" w:rsidRDefault="00430916" w:rsidP="00340492">
      <w:r>
        <w:t>Kundenidentnummer</w:t>
      </w:r>
      <w:r w:rsidR="00403F81">
        <w:t>: 112233</w:t>
      </w:r>
    </w:p>
    <w:p w14:paraId="7FF4D0BD" w14:textId="0EE1EB84" w:rsidR="00403F81" w:rsidRDefault="00403F81" w:rsidP="00340492">
      <w:r>
        <w:t>Bereits vorhandene Kundenkontakt</w:t>
      </w:r>
      <w:r w:rsidR="003C67F3">
        <w:t>e</w:t>
      </w:r>
      <w:r>
        <w:t>: 3</w:t>
      </w:r>
    </w:p>
    <w:p w14:paraId="23C85716" w14:textId="023DD44E" w:rsidR="00403F81" w:rsidRDefault="00403F81" w:rsidP="00340492">
      <w:r>
        <w:t>Neue Identnummer des Kundenkontaktes: 112233-04</w:t>
      </w:r>
    </w:p>
    <w:p w14:paraId="5B2EE008" w14:textId="77777777" w:rsidR="00F0194D" w:rsidRDefault="00F0194D" w:rsidP="00340492"/>
    <w:p w14:paraId="5BF4021F" w14:textId="0597FFD7" w:rsidR="00F0194D" w:rsidRDefault="00F0194D" w:rsidP="00340492">
      <w:r>
        <w:t xml:space="preserve">Wird bei Anlage des Kundenkontaktes durch den Anwender </w:t>
      </w:r>
      <w:r w:rsidR="00F626B2">
        <w:t xml:space="preserve">eine Identnummer in das Feld </w:t>
      </w:r>
      <w:r w:rsidR="00936BB8">
        <w:t xml:space="preserve">„Identnummer“ (nummer) eingetragen, wird dieser Wert nicht überschrieben </w:t>
      </w:r>
      <w:r w:rsidR="00936BB8">
        <w:lastRenderedPageBreak/>
        <w:t xml:space="preserve">und es erfolgt keine Vergabe der Identnummer </w:t>
      </w:r>
      <w:r w:rsidR="00AE4764">
        <w:t>gemäß der oben genannten Beschreibung.</w:t>
      </w:r>
    </w:p>
    <w:p w14:paraId="262E03B6" w14:textId="77777777" w:rsidR="00403F81" w:rsidRDefault="00403F81" w:rsidP="00340492"/>
    <w:p w14:paraId="1BB9320F" w14:textId="66864338" w:rsidR="00403F81" w:rsidRDefault="00022CFC" w:rsidP="00340492">
      <w:r>
        <w:t>Technische Anpassung:</w:t>
      </w:r>
    </w:p>
    <w:p w14:paraId="3A086263" w14:textId="3BCC49D5" w:rsidR="00022CFC" w:rsidRPr="00340492" w:rsidRDefault="00FC394D" w:rsidP="00022CFC">
      <w:pPr>
        <w:pStyle w:val="Listenabsatz"/>
        <w:numPr>
          <w:ilvl w:val="0"/>
          <w:numId w:val="25"/>
        </w:numPr>
      </w:pPr>
      <w:r>
        <w:t>FOP in der Maskenprüfung</w:t>
      </w:r>
      <w:r w:rsidR="001D3E97">
        <w:t xml:space="preserve"> im Modus Neu</w:t>
      </w:r>
      <w:r w:rsidR="00F0194D">
        <w:t xml:space="preserve"> zur Vergabe der Identnummer gemäß Vorgabe in der Arbeitspaketbeschreibung.</w:t>
      </w:r>
    </w:p>
    <w:p w14:paraId="3A482F84" w14:textId="77777777" w:rsidR="00340492" w:rsidRDefault="00340492" w:rsidP="003C27B8"/>
    <w:tbl>
      <w:tblPr>
        <w:tblStyle w:val="Tabellenraster"/>
        <w:tblW w:w="9085" w:type="dxa"/>
        <w:tblLook w:val="04A0" w:firstRow="1" w:lastRow="0" w:firstColumn="1" w:lastColumn="0" w:noHBand="0" w:noVBand="1"/>
      </w:tblPr>
      <w:tblGrid>
        <w:gridCol w:w="8018"/>
        <w:gridCol w:w="1067"/>
      </w:tblGrid>
      <w:tr w:rsidR="00AE4764" w:rsidRPr="008A55C3" w14:paraId="7E5895BF" w14:textId="77777777" w:rsidTr="00FC0801">
        <w:tc>
          <w:tcPr>
            <w:tcW w:w="8077" w:type="dxa"/>
            <w:shd w:val="clear" w:color="auto" w:fill="DCEEA3" w:themeFill="accent6" w:themeFillTint="99"/>
          </w:tcPr>
          <w:p w14:paraId="6147B592" w14:textId="77777777" w:rsidR="00AE4764" w:rsidRPr="008A55C3" w:rsidRDefault="00AE4764" w:rsidP="00FC0801">
            <w:r w:rsidRPr="008A55C3">
              <w:t>Auswirkungen der Customization/Extension</w:t>
            </w:r>
          </w:p>
        </w:tc>
        <w:tc>
          <w:tcPr>
            <w:tcW w:w="1008" w:type="dxa"/>
            <w:shd w:val="clear" w:color="auto" w:fill="DCEEA3" w:themeFill="accent6" w:themeFillTint="99"/>
          </w:tcPr>
          <w:p w14:paraId="170D8FF6" w14:textId="77777777" w:rsidR="00AE4764" w:rsidRPr="008A55C3" w:rsidRDefault="00AE4764" w:rsidP="00FC0801">
            <w:r w:rsidRPr="008A55C3">
              <w:t>Antwort</w:t>
            </w:r>
          </w:p>
        </w:tc>
      </w:tr>
      <w:tr w:rsidR="00AE4764" w:rsidRPr="008A55C3" w14:paraId="54324F26" w14:textId="77777777" w:rsidTr="00FC0801">
        <w:tc>
          <w:tcPr>
            <w:tcW w:w="8077" w:type="dxa"/>
          </w:tcPr>
          <w:p w14:paraId="2775C83C" w14:textId="77777777" w:rsidR="00AE4764" w:rsidRPr="008A55C3" w:rsidRDefault="00AE4764" w:rsidP="00FC0801">
            <w:pPr>
              <w:rPr>
                <w:sz w:val="20"/>
                <w:szCs w:val="20"/>
              </w:rPr>
            </w:pPr>
            <w:r w:rsidRPr="008A55C3">
              <w:rPr>
                <w:sz w:val="20"/>
                <w:szCs w:val="20"/>
              </w:rPr>
              <w:t xml:space="preserve">Keine besonderen Auswirkungen </w:t>
            </w:r>
          </w:p>
        </w:tc>
        <w:tc>
          <w:tcPr>
            <w:tcW w:w="1008" w:type="dxa"/>
          </w:tcPr>
          <w:p w14:paraId="6C8F6569" w14:textId="77777777" w:rsidR="00AE4764" w:rsidRPr="008A55C3" w:rsidRDefault="00AE4764" w:rsidP="00FC0801">
            <w:pPr>
              <w:rPr>
                <w:sz w:val="20"/>
                <w:szCs w:val="20"/>
              </w:rPr>
            </w:pPr>
            <w:r w:rsidRPr="008A55C3">
              <w:rPr>
                <w:sz w:val="20"/>
                <w:szCs w:val="20"/>
              </w:rPr>
              <w:t>Ja/Nein</w:t>
            </w:r>
          </w:p>
        </w:tc>
      </w:tr>
      <w:tr w:rsidR="00AE4764" w:rsidRPr="008A55C3" w14:paraId="7BCFA49F" w14:textId="77777777" w:rsidTr="00FC0801">
        <w:tc>
          <w:tcPr>
            <w:tcW w:w="8077" w:type="dxa"/>
          </w:tcPr>
          <w:p w14:paraId="29135520" w14:textId="77777777" w:rsidR="00AE4764" w:rsidRPr="008A55C3" w:rsidRDefault="00AE4764" w:rsidP="00FC0801">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65B56AD0" w14:textId="77777777" w:rsidR="00AE4764" w:rsidRPr="008A55C3" w:rsidRDefault="00AE4764" w:rsidP="00FC0801">
            <w:pPr>
              <w:rPr>
                <w:sz w:val="20"/>
                <w:szCs w:val="20"/>
              </w:rPr>
            </w:pPr>
            <w:r w:rsidRPr="008A55C3">
              <w:rPr>
                <w:sz w:val="20"/>
                <w:szCs w:val="20"/>
              </w:rPr>
              <w:t>Ja/Nein</w:t>
            </w:r>
          </w:p>
        </w:tc>
      </w:tr>
      <w:tr w:rsidR="00AE4764" w:rsidRPr="008A55C3" w14:paraId="572A87B1" w14:textId="77777777" w:rsidTr="00FC0801">
        <w:tc>
          <w:tcPr>
            <w:tcW w:w="8077" w:type="dxa"/>
          </w:tcPr>
          <w:p w14:paraId="67EB59A7" w14:textId="77777777" w:rsidR="00AE4764" w:rsidRPr="008A55C3" w:rsidRDefault="00AE4764" w:rsidP="00FC0801">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4ADB391A" w14:textId="77777777" w:rsidR="00AE4764" w:rsidRPr="008A55C3" w:rsidRDefault="00AE4764" w:rsidP="00FC0801">
            <w:pPr>
              <w:rPr>
                <w:sz w:val="20"/>
                <w:szCs w:val="20"/>
              </w:rPr>
            </w:pPr>
            <w:r w:rsidRPr="008A55C3">
              <w:rPr>
                <w:sz w:val="20"/>
                <w:szCs w:val="20"/>
              </w:rPr>
              <w:t>Ja/Nein</w:t>
            </w:r>
          </w:p>
        </w:tc>
      </w:tr>
      <w:tr w:rsidR="00AE4764" w:rsidRPr="008A55C3" w14:paraId="4F3AAD8B" w14:textId="77777777" w:rsidTr="00FC0801">
        <w:tc>
          <w:tcPr>
            <w:tcW w:w="8077" w:type="dxa"/>
          </w:tcPr>
          <w:p w14:paraId="15A464B3" w14:textId="77777777" w:rsidR="00AE4764" w:rsidRPr="008A55C3" w:rsidRDefault="00AE4764"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5EB7E0DF" w14:textId="77777777" w:rsidR="00AE4764" w:rsidRPr="008A55C3" w:rsidRDefault="00AE4764" w:rsidP="00FC0801">
            <w:pPr>
              <w:rPr>
                <w:sz w:val="20"/>
                <w:szCs w:val="20"/>
              </w:rPr>
            </w:pPr>
            <w:r w:rsidRPr="008A55C3">
              <w:rPr>
                <w:sz w:val="20"/>
                <w:szCs w:val="20"/>
              </w:rPr>
              <w:t>Ja/Nein</w:t>
            </w:r>
          </w:p>
        </w:tc>
      </w:tr>
      <w:tr w:rsidR="00AE4764" w:rsidRPr="008A55C3" w14:paraId="495F1B61" w14:textId="77777777" w:rsidTr="00FC0801">
        <w:tc>
          <w:tcPr>
            <w:tcW w:w="8077" w:type="dxa"/>
          </w:tcPr>
          <w:p w14:paraId="192081DE" w14:textId="77777777" w:rsidR="00AE4764" w:rsidRPr="008A55C3" w:rsidRDefault="00AE4764"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0F22E95C" w14:textId="77777777" w:rsidR="00AE4764" w:rsidRPr="008A55C3" w:rsidRDefault="00AE4764"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AE4764" w:rsidRPr="008A55C3" w14:paraId="042C7B3F" w14:textId="77777777" w:rsidTr="00FC0801">
        <w:trPr>
          <w:trHeight w:hRule="exact" w:val="624"/>
        </w:trPr>
        <w:tc>
          <w:tcPr>
            <w:tcW w:w="1131" w:type="dxa"/>
            <w:shd w:val="clear" w:color="auto" w:fill="D5D5D5" w:themeFill="background2"/>
            <w:tcMar>
              <w:bottom w:w="57" w:type="dxa"/>
            </w:tcMar>
          </w:tcPr>
          <w:p w14:paraId="60AA317A" w14:textId="77777777" w:rsidR="00AE4764" w:rsidRPr="008A55C3" w:rsidRDefault="00AE4764"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7C38FBF8" w14:textId="77777777" w:rsidR="00AE4764" w:rsidRPr="008A55C3" w:rsidRDefault="00AE4764"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31275374" w14:textId="77777777" w:rsidR="00AE4764" w:rsidRPr="008A55C3" w:rsidRDefault="00AE4764"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4CB95471" w14:textId="77777777" w:rsidR="00AE4764" w:rsidRPr="008A55C3" w:rsidRDefault="00AE4764"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7CE961F1" w14:textId="77777777" w:rsidR="00AE4764" w:rsidRPr="008A55C3" w:rsidRDefault="00AE4764"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205F5429" w14:textId="77777777" w:rsidR="00AE4764" w:rsidRPr="008A55C3" w:rsidRDefault="00AE4764" w:rsidP="00FC0801">
            <w:pPr>
              <w:rPr>
                <w:b/>
                <w:sz w:val="20"/>
                <w:szCs w:val="20"/>
              </w:rPr>
            </w:pPr>
            <w:r w:rsidRPr="008A55C3">
              <w:rPr>
                <w:b/>
                <w:sz w:val="20"/>
                <w:szCs w:val="20"/>
              </w:rPr>
              <w:t>Bereich</w:t>
            </w:r>
          </w:p>
        </w:tc>
      </w:tr>
      <w:tr w:rsidR="00AE4764" w:rsidRPr="008A55C3" w14:paraId="0415C869" w14:textId="77777777" w:rsidTr="00FC0801">
        <w:trPr>
          <w:trHeight w:val="454"/>
        </w:trPr>
        <w:tc>
          <w:tcPr>
            <w:tcW w:w="1131" w:type="dxa"/>
            <w:shd w:val="clear" w:color="auto" w:fill="FFFFFF"/>
            <w:tcMar>
              <w:bottom w:w="57" w:type="dxa"/>
            </w:tcMar>
          </w:tcPr>
          <w:p w14:paraId="3980C4E7" w14:textId="77777777" w:rsidR="00AE4764" w:rsidRPr="008A55C3" w:rsidRDefault="00AE4764" w:rsidP="00FC0801">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1C0EA16B" w14:textId="77777777" w:rsidR="00AE4764" w:rsidRPr="008A55C3" w:rsidRDefault="00AE4764" w:rsidP="00FC0801">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785354FE" w14:textId="1FBEDF5E" w:rsidR="00AE4764"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00AE4764" w:rsidRPr="008A55C3">
              <w:rPr>
                <w:color w:val="102031" w:themeColor="text2"/>
                <w:sz w:val="22"/>
                <w:szCs w:val="22"/>
              </w:rPr>
              <w:t>,00</w:t>
            </w:r>
          </w:p>
        </w:tc>
        <w:tc>
          <w:tcPr>
            <w:tcW w:w="924" w:type="dxa"/>
            <w:shd w:val="clear" w:color="auto" w:fill="FFFFFF"/>
            <w:tcMar>
              <w:bottom w:w="57" w:type="dxa"/>
            </w:tcMar>
          </w:tcPr>
          <w:p w14:paraId="2FF08D49" w14:textId="77777777" w:rsidR="00AE4764" w:rsidRPr="008A55C3" w:rsidRDefault="00AE4764" w:rsidP="00FC0801">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3A68EA7C" w14:textId="26D6E08E" w:rsidR="00AE4764"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00AE4764" w:rsidRPr="008A55C3">
              <w:rPr>
                <w:color w:val="102031" w:themeColor="text2"/>
                <w:sz w:val="22"/>
                <w:szCs w:val="22"/>
              </w:rPr>
              <w:t>,00</w:t>
            </w:r>
          </w:p>
        </w:tc>
        <w:tc>
          <w:tcPr>
            <w:tcW w:w="2844" w:type="dxa"/>
            <w:shd w:val="clear" w:color="auto" w:fill="FFFFFF"/>
            <w:tcMar>
              <w:bottom w:w="57" w:type="dxa"/>
            </w:tcMar>
          </w:tcPr>
          <w:p w14:paraId="65F85D07" w14:textId="3CF19982" w:rsidR="00AE4764" w:rsidRPr="008A55C3" w:rsidRDefault="00CF4101" w:rsidP="00FC0801">
            <w:pPr>
              <w:pStyle w:val="Tabelleninhalte"/>
              <w:jc w:val="left"/>
              <w:rPr>
                <w:color w:val="102031" w:themeColor="text2"/>
                <w:sz w:val="22"/>
                <w:szCs w:val="22"/>
              </w:rPr>
            </w:pPr>
            <w:r>
              <w:rPr>
                <w:color w:val="102031" w:themeColor="text2"/>
                <w:sz w:val="22"/>
                <w:szCs w:val="22"/>
              </w:rPr>
              <w:t>Stammdaten</w:t>
            </w:r>
          </w:p>
        </w:tc>
      </w:tr>
    </w:tbl>
    <w:p w14:paraId="6BF997F6" w14:textId="77777777" w:rsidR="00AE4764" w:rsidRDefault="00AE4764" w:rsidP="003C27B8"/>
    <w:p w14:paraId="0E9DA5D2" w14:textId="418E13F1" w:rsidR="00D92B5B" w:rsidRDefault="00D92B5B" w:rsidP="00D92B5B">
      <w:pPr>
        <w:pStyle w:val="berschrift2"/>
      </w:pPr>
      <w:r>
        <w:t>Interessenten/Interessentenkontakt</w:t>
      </w:r>
    </w:p>
    <w:p w14:paraId="4ABBCD25" w14:textId="3277B90B" w:rsidR="00D92B5B" w:rsidRDefault="00D92B5B" w:rsidP="00D92B5B">
      <w:pPr>
        <w:pStyle w:val="berschrift3"/>
      </w:pPr>
      <w:r>
        <w:t>Allgemein</w:t>
      </w:r>
    </w:p>
    <w:p w14:paraId="1DAFEC25" w14:textId="196390EC" w:rsidR="00D92B5B" w:rsidRDefault="00D92B5B" w:rsidP="00D92B5B">
      <w:r>
        <w:t>Die Verwendung von Interessenten wird von Profil Deko</w:t>
      </w:r>
      <w:r w:rsidR="008F2C6F">
        <w:t xml:space="preserve">r geprüft. </w:t>
      </w:r>
      <w:r w:rsidR="009622AD">
        <w:t xml:space="preserve">Die im Abas Standard vorhandenen Felder im Interessenten bzw. Interessentenkontakt sind ausreichend. Mit den Abas Standardfunktionalitäten können </w:t>
      </w:r>
      <w:r w:rsidR="00766155">
        <w:t>Interessenten zu Kunden umgewandelt werden. Die Identnummern bleiben erhalten.</w:t>
      </w:r>
    </w:p>
    <w:p w14:paraId="00F44A9E" w14:textId="77777777" w:rsidR="00766155" w:rsidRDefault="00766155" w:rsidP="00D92B5B"/>
    <w:p w14:paraId="2E155D0D" w14:textId="54D46BB3" w:rsidR="00766155" w:rsidRDefault="00766155" w:rsidP="00766155">
      <w:pPr>
        <w:pStyle w:val="berschrift3"/>
      </w:pPr>
      <w:r>
        <w:t>Identnummer Interessentenkontakt</w:t>
      </w:r>
    </w:p>
    <w:p w14:paraId="24768F41" w14:textId="00D04ED4" w:rsidR="00766155" w:rsidRDefault="00766155" w:rsidP="00766155">
      <w:r>
        <w:t>D</w:t>
      </w:r>
      <w:r w:rsidR="00E57D97">
        <w:t xml:space="preserve">a die Identnummern bei Umwandlung eines Interessen in einen Kunden beibehalten werden, muss die Anpassung der </w:t>
      </w:r>
      <w:proofErr w:type="spellStart"/>
      <w:r w:rsidR="00E57D97">
        <w:t>Identnummernvergabe</w:t>
      </w:r>
      <w:proofErr w:type="spellEnd"/>
      <w:r w:rsidR="00E57D97">
        <w:t xml:space="preserve"> aus dem Kundenkontakt auch im Interessentenkontakt umgesetzt werden.</w:t>
      </w:r>
    </w:p>
    <w:p w14:paraId="7A262618" w14:textId="77777777" w:rsidR="00E57D97" w:rsidRDefault="00E57D97" w:rsidP="00766155"/>
    <w:p w14:paraId="5B1A49AA" w14:textId="7DD92809" w:rsidR="00E57D97" w:rsidRDefault="00E57D97" w:rsidP="00E57D97">
      <w:r>
        <w:t>Die Identnummer der Intere</w:t>
      </w:r>
      <w:r w:rsidR="003C67F3">
        <w:t>ssenten</w:t>
      </w:r>
      <w:r>
        <w:t>kontakt soll aus der Identnummer des Kunden (Variable „firma“) und einer aufsteigenden Zahl zusammengesetzt werden. Als Trennzeichen wird ein „-„ verwendet.</w:t>
      </w:r>
    </w:p>
    <w:p w14:paraId="1A88F1C6" w14:textId="77777777" w:rsidR="00E57D97" w:rsidRDefault="00E57D97" w:rsidP="00E57D97"/>
    <w:p w14:paraId="12B00BCE" w14:textId="77777777" w:rsidR="00E57D97" w:rsidRDefault="00E57D97" w:rsidP="00E57D97">
      <w:r>
        <w:t>Beispiel:</w:t>
      </w:r>
    </w:p>
    <w:p w14:paraId="06C18D45" w14:textId="77777777" w:rsidR="00E57D97" w:rsidRDefault="00E57D97" w:rsidP="00E57D97"/>
    <w:p w14:paraId="4A5542B8" w14:textId="26AEA316" w:rsidR="00E57D97" w:rsidRDefault="00CC65F5" w:rsidP="00E57D97">
      <w:r>
        <w:t>Interessentenidentnummer</w:t>
      </w:r>
      <w:r w:rsidR="00E57D97">
        <w:t>: 112233</w:t>
      </w:r>
    </w:p>
    <w:p w14:paraId="43ED5E97" w14:textId="0E540B59" w:rsidR="00E57D97" w:rsidRDefault="00E57D97" w:rsidP="00E57D97">
      <w:r>
        <w:t xml:space="preserve">Bereits vorhandene </w:t>
      </w:r>
      <w:r w:rsidR="00CC65F5">
        <w:t>Intere</w:t>
      </w:r>
      <w:r w:rsidR="003C67F3">
        <w:t>ssenten</w:t>
      </w:r>
      <w:r w:rsidR="00CC65F5">
        <w:t>kontakte</w:t>
      </w:r>
      <w:r>
        <w:t>: 3</w:t>
      </w:r>
    </w:p>
    <w:p w14:paraId="0452A738" w14:textId="6F39EC71" w:rsidR="00E57D97" w:rsidRDefault="00E57D97" w:rsidP="00E57D97">
      <w:r>
        <w:t xml:space="preserve">Neue Identnummer des </w:t>
      </w:r>
      <w:r w:rsidR="003C67F3">
        <w:t>Interessentenkontaktes</w:t>
      </w:r>
      <w:r>
        <w:t>: 112233-04</w:t>
      </w:r>
    </w:p>
    <w:p w14:paraId="71E5B315" w14:textId="77777777" w:rsidR="00E57D97" w:rsidRDefault="00E57D97" w:rsidP="00E57D97"/>
    <w:p w14:paraId="14141F1F" w14:textId="3896B36E" w:rsidR="00E57D97" w:rsidRDefault="00E57D97" w:rsidP="00E57D97">
      <w:r>
        <w:t xml:space="preserve">Wird bei Anlage des </w:t>
      </w:r>
      <w:r w:rsidR="005F1958">
        <w:t>Interessentenkontaktes</w:t>
      </w:r>
      <w:r>
        <w:t xml:space="preserve"> durch den Anwender eine Identnummer in das Feld „Identnummer“ (nummer) eingetragen, wird dieser Wert nicht </w:t>
      </w:r>
      <w:r>
        <w:lastRenderedPageBreak/>
        <w:t>überschrieben und es erfolgt keine Vergabe der Identnummer gemäß der oben genannten Beschreibung.</w:t>
      </w:r>
    </w:p>
    <w:p w14:paraId="62FAB0B7" w14:textId="77777777" w:rsidR="00E57D97" w:rsidRDefault="00E57D97" w:rsidP="00E57D97"/>
    <w:p w14:paraId="465A4F1F" w14:textId="77777777" w:rsidR="00E57D97" w:rsidRDefault="00E57D97" w:rsidP="00E57D97">
      <w:r>
        <w:t>Technische Anpassung:</w:t>
      </w:r>
    </w:p>
    <w:p w14:paraId="119A2EA8" w14:textId="77777777" w:rsidR="00E57D97" w:rsidRPr="00340492" w:rsidRDefault="00E57D97" w:rsidP="00E57D97">
      <w:pPr>
        <w:pStyle w:val="Listenabsatz"/>
        <w:numPr>
          <w:ilvl w:val="0"/>
          <w:numId w:val="25"/>
        </w:numPr>
      </w:pPr>
      <w:r>
        <w:t>FOP in der Maskenprüfung im Modus Neu zur Vergabe der Identnummer gemäß Vorgabe in der Arbeitspaketbeschreibung.</w:t>
      </w:r>
    </w:p>
    <w:p w14:paraId="62FCA710" w14:textId="77777777" w:rsidR="00E57D97" w:rsidRDefault="00E57D97" w:rsidP="00E57D97"/>
    <w:tbl>
      <w:tblPr>
        <w:tblStyle w:val="Tabellenraster"/>
        <w:tblW w:w="9085" w:type="dxa"/>
        <w:tblLook w:val="04A0" w:firstRow="1" w:lastRow="0" w:firstColumn="1" w:lastColumn="0" w:noHBand="0" w:noVBand="1"/>
      </w:tblPr>
      <w:tblGrid>
        <w:gridCol w:w="8018"/>
        <w:gridCol w:w="1067"/>
      </w:tblGrid>
      <w:tr w:rsidR="00E57D97" w:rsidRPr="008A55C3" w14:paraId="18B8F8F4" w14:textId="77777777" w:rsidTr="00FC0801">
        <w:tc>
          <w:tcPr>
            <w:tcW w:w="8077" w:type="dxa"/>
            <w:shd w:val="clear" w:color="auto" w:fill="DCEEA3" w:themeFill="accent6" w:themeFillTint="99"/>
          </w:tcPr>
          <w:p w14:paraId="11A20E52" w14:textId="77777777" w:rsidR="00E57D97" w:rsidRPr="008A55C3" w:rsidRDefault="00E57D97" w:rsidP="00FC0801">
            <w:r w:rsidRPr="008A55C3">
              <w:t>Auswirkungen der Customization/Extension</w:t>
            </w:r>
          </w:p>
        </w:tc>
        <w:tc>
          <w:tcPr>
            <w:tcW w:w="1008" w:type="dxa"/>
            <w:shd w:val="clear" w:color="auto" w:fill="DCEEA3" w:themeFill="accent6" w:themeFillTint="99"/>
          </w:tcPr>
          <w:p w14:paraId="110C1CC9" w14:textId="77777777" w:rsidR="00E57D97" w:rsidRPr="008A55C3" w:rsidRDefault="00E57D97" w:rsidP="00FC0801">
            <w:r w:rsidRPr="008A55C3">
              <w:t>Antwort</w:t>
            </w:r>
          </w:p>
        </w:tc>
      </w:tr>
      <w:tr w:rsidR="00E57D97" w:rsidRPr="008A55C3" w14:paraId="1B3B3D14" w14:textId="77777777" w:rsidTr="00FC0801">
        <w:tc>
          <w:tcPr>
            <w:tcW w:w="8077" w:type="dxa"/>
          </w:tcPr>
          <w:p w14:paraId="0B336962" w14:textId="77777777" w:rsidR="00E57D97" w:rsidRPr="008A55C3" w:rsidRDefault="00E57D97" w:rsidP="00FC0801">
            <w:pPr>
              <w:rPr>
                <w:sz w:val="20"/>
                <w:szCs w:val="20"/>
              </w:rPr>
            </w:pPr>
            <w:r w:rsidRPr="008A55C3">
              <w:rPr>
                <w:sz w:val="20"/>
                <w:szCs w:val="20"/>
              </w:rPr>
              <w:t xml:space="preserve">Keine besonderen Auswirkungen </w:t>
            </w:r>
          </w:p>
        </w:tc>
        <w:tc>
          <w:tcPr>
            <w:tcW w:w="1008" w:type="dxa"/>
          </w:tcPr>
          <w:p w14:paraId="4E5E85AE" w14:textId="77777777" w:rsidR="00E57D97" w:rsidRPr="008A55C3" w:rsidRDefault="00E57D97" w:rsidP="00FC0801">
            <w:pPr>
              <w:rPr>
                <w:sz w:val="20"/>
                <w:szCs w:val="20"/>
              </w:rPr>
            </w:pPr>
            <w:r w:rsidRPr="008A55C3">
              <w:rPr>
                <w:sz w:val="20"/>
                <w:szCs w:val="20"/>
              </w:rPr>
              <w:t>Ja/Nein</w:t>
            </w:r>
          </w:p>
        </w:tc>
      </w:tr>
      <w:tr w:rsidR="00E57D97" w:rsidRPr="008A55C3" w14:paraId="3CA68738" w14:textId="77777777" w:rsidTr="00FC0801">
        <w:tc>
          <w:tcPr>
            <w:tcW w:w="8077" w:type="dxa"/>
          </w:tcPr>
          <w:p w14:paraId="4AA2EC13" w14:textId="77777777" w:rsidR="00E57D97" w:rsidRPr="008A55C3" w:rsidRDefault="00E57D97" w:rsidP="00FC0801">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67477D80" w14:textId="77777777" w:rsidR="00E57D97" w:rsidRPr="008A55C3" w:rsidRDefault="00E57D97" w:rsidP="00FC0801">
            <w:pPr>
              <w:rPr>
                <w:sz w:val="20"/>
                <w:szCs w:val="20"/>
              </w:rPr>
            </w:pPr>
            <w:r w:rsidRPr="008A55C3">
              <w:rPr>
                <w:sz w:val="20"/>
                <w:szCs w:val="20"/>
              </w:rPr>
              <w:t>Ja/Nein</w:t>
            </w:r>
          </w:p>
        </w:tc>
      </w:tr>
      <w:tr w:rsidR="00E57D97" w:rsidRPr="008A55C3" w14:paraId="4FB9E582" w14:textId="77777777" w:rsidTr="00FC0801">
        <w:tc>
          <w:tcPr>
            <w:tcW w:w="8077" w:type="dxa"/>
          </w:tcPr>
          <w:p w14:paraId="5B9E4283" w14:textId="77777777" w:rsidR="00E57D97" w:rsidRPr="008A55C3" w:rsidRDefault="00E57D97" w:rsidP="00FC0801">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616A8D41" w14:textId="77777777" w:rsidR="00E57D97" w:rsidRPr="008A55C3" w:rsidRDefault="00E57D97" w:rsidP="00FC0801">
            <w:pPr>
              <w:rPr>
                <w:sz w:val="20"/>
                <w:szCs w:val="20"/>
              </w:rPr>
            </w:pPr>
            <w:r w:rsidRPr="008A55C3">
              <w:rPr>
                <w:sz w:val="20"/>
                <w:szCs w:val="20"/>
              </w:rPr>
              <w:t>Ja/Nein</w:t>
            </w:r>
          </w:p>
        </w:tc>
      </w:tr>
      <w:tr w:rsidR="00E57D97" w:rsidRPr="008A55C3" w14:paraId="6E08F6D7" w14:textId="77777777" w:rsidTr="00FC0801">
        <w:tc>
          <w:tcPr>
            <w:tcW w:w="8077" w:type="dxa"/>
          </w:tcPr>
          <w:p w14:paraId="29A67F79" w14:textId="77777777" w:rsidR="00E57D97" w:rsidRPr="008A55C3" w:rsidRDefault="00E57D97"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7375173A" w14:textId="77777777" w:rsidR="00E57D97" w:rsidRPr="008A55C3" w:rsidRDefault="00E57D97" w:rsidP="00FC0801">
            <w:pPr>
              <w:rPr>
                <w:sz w:val="20"/>
                <w:szCs w:val="20"/>
              </w:rPr>
            </w:pPr>
            <w:r w:rsidRPr="008A55C3">
              <w:rPr>
                <w:sz w:val="20"/>
                <w:szCs w:val="20"/>
              </w:rPr>
              <w:t>Ja/Nein</w:t>
            </w:r>
          </w:p>
        </w:tc>
      </w:tr>
      <w:tr w:rsidR="00E57D97" w:rsidRPr="008A55C3" w14:paraId="32AAD8BD" w14:textId="77777777" w:rsidTr="00FC0801">
        <w:tc>
          <w:tcPr>
            <w:tcW w:w="8077" w:type="dxa"/>
          </w:tcPr>
          <w:p w14:paraId="68F29029" w14:textId="77777777" w:rsidR="00E57D97" w:rsidRPr="008A55C3" w:rsidRDefault="00E57D97"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3C91710D" w14:textId="77777777" w:rsidR="00E57D97" w:rsidRPr="008A55C3" w:rsidRDefault="00E57D97"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E57D97" w:rsidRPr="008A55C3" w14:paraId="596DE7EF" w14:textId="77777777" w:rsidTr="00FC0801">
        <w:trPr>
          <w:trHeight w:hRule="exact" w:val="624"/>
        </w:trPr>
        <w:tc>
          <w:tcPr>
            <w:tcW w:w="1131" w:type="dxa"/>
            <w:shd w:val="clear" w:color="auto" w:fill="D5D5D5" w:themeFill="background2"/>
            <w:tcMar>
              <w:bottom w:w="57" w:type="dxa"/>
            </w:tcMar>
          </w:tcPr>
          <w:p w14:paraId="5F499C68" w14:textId="77777777" w:rsidR="00E57D97" w:rsidRPr="008A55C3" w:rsidRDefault="00E57D97"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26022224" w14:textId="77777777" w:rsidR="00E57D97" w:rsidRPr="008A55C3" w:rsidRDefault="00E57D97"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3AE4892F" w14:textId="77777777" w:rsidR="00E57D97" w:rsidRPr="008A55C3" w:rsidRDefault="00E57D97"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6C6F9C33" w14:textId="77777777" w:rsidR="00E57D97" w:rsidRPr="008A55C3" w:rsidRDefault="00E57D97"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10C83F59" w14:textId="77777777" w:rsidR="00E57D97" w:rsidRPr="008A55C3" w:rsidRDefault="00E57D97"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6D3305AE" w14:textId="77777777" w:rsidR="00E57D97" w:rsidRPr="008A55C3" w:rsidRDefault="00E57D97" w:rsidP="00FC0801">
            <w:pPr>
              <w:rPr>
                <w:b/>
                <w:sz w:val="20"/>
                <w:szCs w:val="20"/>
              </w:rPr>
            </w:pPr>
            <w:r w:rsidRPr="008A55C3">
              <w:rPr>
                <w:b/>
                <w:sz w:val="20"/>
                <w:szCs w:val="20"/>
              </w:rPr>
              <w:t>Bereich</w:t>
            </w:r>
          </w:p>
        </w:tc>
      </w:tr>
      <w:tr w:rsidR="00E57D97" w:rsidRPr="008A55C3" w14:paraId="09C73001" w14:textId="77777777" w:rsidTr="00FC0801">
        <w:trPr>
          <w:trHeight w:val="454"/>
        </w:trPr>
        <w:tc>
          <w:tcPr>
            <w:tcW w:w="1131" w:type="dxa"/>
            <w:shd w:val="clear" w:color="auto" w:fill="FFFFFF"/>
            <w:tcMar>
              <w:bottom w:w="57" w:type="dxa"/>
            </w:tcMar>
          </w:tcPr>
          <w:p w14:paraId="6867A240" w14:textId="77777777" w:rsidR="00E57D97" w:rsidRPr="008A55C3" w:rsidRDefault="00E57D97" w:rsidP="00FC0801">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6AC856B3" w14:textId="77777777" w:rsidR="00E57D97" w:rsidRPr="008A55C3" w:rsidRDefault="00E57D97" w:rsidP="00FC0801">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22B30EFC" w14:textId="1C238A42" w:rsidR="00E57D97"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00E57D97" w:rsidRPr="008A55C3">
              <w:rPr>
                <w:color w:val="102031" w:themeColor="text2"/>
                <w:sz w:val="22"/>
                <w:szCs w:val="22"/>
              </w:rPr>
              <w:t>,00</w:t>
            </w:r>
          </w:p>
        </w:tc>
        <w:tc>
          <w:tcPr>
            <w:tcW w:w="924" w:type="dxa"/>
            <w:shd w:val="clear" w:color="auto" w:fill="FFFFFF"/>
            <w:tcMar>
              <w:bottom w:w="57" w:type="dxa"/>
            </w:tcMar>
          </w:tcPr>
          <w:p w14:paraId="4A529A0F" w14:textId="77777777" w:rsidR="00E57D97" w:rsidRPr="008A55C3" w:rsidRDefault="00E57D97" w:rsidP="00FC0801">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5DED1A59" w14:textId="198BD189" w:rsidR="00E57D97"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00E57D97" w:rsidRPr="008A55C3">
              <w:rPr>
                <w:color w:val="102031" w:themeColor="text2"/>
                <w:sz w:val="22"/>
                <w:szCs w:val="22"/>
              </w:rPr>
              <w:t>,00</w:t>
            </w:r>
          </w:p>
        </w:tc>
        <w:tc>
          <w:tcPr>
            <w:tcW w:w="2844" w:type="dxa"/>
            <w:shd w:val="clear" w:color="auto" w:fill="FFFFFF"/>
            <w:tcMar>
              <w:bottom w:w="57" w:type="dxa"/>
            </w:tcMar>
          </w:tcPr>
          <w:p w14:paraId="6C18AD8F" w14:textId="2DBB77BE" w:rsidR="00E57D97" w:rsidRPr="008A55C3" w:rsidRDefault="00CF4101" w:rsidP="00FC0801">
            <w:pPr>
              <w:pStyle w:val="Tabelleninhalte"/>
              <w:jc w:val="left"/>
              <w:rPr>
                <w:color w:val="102031" w:themeColor="text2"/>
                <w:sz w:val="22"/>
                <w:szCs w:val="22"/>
              </w:rPr>
            </w:pPr>
            <w:r>
              <w:rPr>
                <w:color w:val="102031" w:themeColor="text2"/>
                <w:sz w:val="22"/>
                <w:szCs w:val="22"/>
              </w:rPr>
              <w:t>Stammdaten</w:t>
            </w:r>
          </w:p>
        </w:tc>
      </w:tr>
    </w:tbl>
    <w:p w14:paraId="51FA46CB" w14:textId="77777777" w:rsidR="00E57D97" w:rsidRDefault="00E57D97" w:rsidP="00766155"/>
    <w:p w14:paraId="1CD378CC" w14:textId="4D4C1B8D" w:rsidR="00744E93" w:rsidRDefault="00744E93" w:rsidP="00744E93">
      <w:pPr>
        <w:pStyle w:val="berschrift2"/>
      </w:pPr>
      <w:r>
        <w:t>Artikel</w:t>
      </w:r>
    </w:p>
    <w:p w14:paraId="08482EC1" w14:textId="74F72A23" w:rsidR="00744E93" w:rsidRDefault="00744E93" w:rsidP="00744E93">
      <w:pPr>
        <w:pStyle w:val="berschrift3"/>
      </w:pPr>
      <w:r>
        <w:t>Allgemein</w:t>
      </w:r>
    </w:p>
    <w:p w14:paraId="4C55C646" w14:textId="343C2220" w:rsidR="00744E93" w:rsidRDefault="00A0185C" w:rsidP="00744E93">
      <w:r>
        <w:t xml:space="preserve">Bei Profildekor </w:t>
      </w:r>
      <w:r w:rsidR="003C136A">
        <w:t xml:space="preserve">unterscheiden sich die Artikel, welche an den Kunden versendet werden in </w:t>
      </w:r>
      <w:r w:rsidR="00205F0A">
        <w:t>Artikel für die Lohnfolierung und Artikel für Dekodeck</w:t>
      </w:r>
      <w:r w:rsidR="008B09C0">
        <w:t>.</w:t>
      </w:r>
    </w:p>
    <w:p w14:paraId="53B29CC8" w14:textId="77777777" w:rsidR="008B09C0" w:rsidRDefault="008B09C0" w:rsidP="00744E93"/>
    <w:p w14:paraId="511F8A53" w14:textId="5CA471CE" w:rsidR="008B09C0" w:rsidRDefault="008B09C0" w:rsidP="00744E93">
      <w:r>
        <w:t xml:space="preserve">Die Artikel der Lohnfolierung werden auftragsbezogen </w:t>
      </w:r>
      <w:r w:rsidR="000A4DC3">
        <w:t xml:space="preserve">eigengefertigt. </w:t>
      </w:r>
      <w:r w:rsidR="00977B98">
        <w:t xml:space="preserve">Artikel für Dekodeck </w:t>
      </w:r>
      <w:r w:rsidR="008A5592">
        <w:t xml:space="preserve">werden entweder auftragsbezogen oder erweitert bedarfsbezogen mit </w:t>
      </w:r>
      <w:r w:rsidR="00550E7A">
        <w:t xml:space="preserve">Mindestbestand </w:t>
      </w:r>
      <w:r w:rsidR="00042DB5">
        <w:t>angelegt.</w:t>
      </w:r>
    </w:p>
    <w:p w14:paraId="6E0A0B2D" w14:textId="77777777" w:rsidR="00042DB5" w:rsidRDefault="00042DB5" w:rsidP="00744E93"/>
    <w:p w14:paraId="6361491B" w14:textId="0BE0662D" w:rsidR="00042DB5" w:rsidRDefault="00557BC5" w:rsidP="00744E93">
      <w:r>
        <w:t xml:space="preserve">Als weitere Artikel </w:t>
      </w:r>
      <w:r w:rsidR="00415EFD">
        <w:t>werden</w:t>
      </w:r>
      <w:r>
        <w:t xml:space="preserve"> Folienartikel </w:t>
      </w:r>
      <w:r w:rsidR="00415EFD">
        <w:t xml:space="preserve">im Abas ERP angelegt. Die Folienartikel unterscheiden sich in die Folien „Mutterrollen“ und den „Folienzuschnitten“. Beide Artikeltypen werden </w:t>
      </w:r>
      <w:r w:rsidR="00F41EB4">
        <w:t xml:space="preserve">mit der Dispositionsart „erweitert bedarfsbezogen“ angelegt. Die </w:t>
      </w:r>
      <w:r w:rsidR="00ED0955">
        <w:t>Beschaffungsart</w:t>
      </w:r>
      <w:r w:rsidR="00F41EB4">
        <w:t xml:space="preserve"> der Folien Mutterrollen ist </w:t>
      </w:r>
      <w:r w:rsidR="00ED0955">
        <w:t xml:space="preserve">„Fremdbeschaffung“. Die Folienzuschnittsartikel werden mit der </w:t>
      </w:r>
      <w:r w:rsidR="00DE2171">
        <w:t>Beschaffungsart „Eigengefertigt“ angelegt. Beide Artikeltypen sind chargengeführt.</w:t>
      </w:r>
    </w:p>
    <w:p w14:paraId="59E24AAE" w14:textId="77777777" w:rsidR="00DE2171" w:rsidRDefault="00DE2171" w:rsidP="00744E93"/>
    <w:p w14:paraId="1A2A6653" w14:textId="2A7EA2CB" w:rsidR="00DE2171" w:rsidRDefault="00DE2171" w:rsidP="00744E93">
      <w:r>
        <w:t>Die Rohträgerartikel</w:t>
      </w:r>
      <w:r w:rsidR="001464E2">
        <w:t xml:space="preserve">, welche im Fertigungsprozess, foliert werden </w:t>
      </w:r>
      <w:r w:rsidR="008B1B2A">
        <w:t xml:space="preserve">entweder Fremdbeschafft oder vom Kunden beigestellt. Für die von Kunden beigestellten Artikeln </w:t>
      </w:r>
      <w:r w:rsidR="008407D4">
        <w:t xml:space="preserve">werden separate Artikel angelegt, die ausschließlich </w:t>
      </w:r>
      <w:r w:rsidR="00D66709">
        <w:t xml:space="preserve">von Kunden beigestellt werden. </w:t>
      </w:r>
    </w:p>
    <w:p w14:paraId="1C660E98" w14:textId="77777777" w:rsidR="00D66709" w:rsidRDefault="00D66709" w:rsidP="00744E93"/>
    <w:p w14:paraId="5224E842" w14:textId="5BCB58D9" w:rsidR="00D66709" w:rsidRDefault="00D66709" w:rsidP="00744E93">
      <w:r>
        <w:t>Zubehör und Verbrauchsmaterialen werden ebenfalls im Abas ERP als Artikel angelegt. Diese sind in der Regel</w:t>
      </w:r>
      <w:r w:rsidR="00DA1272">
        <w:t xml:space="preserve"> mit der Dispositionsart „erweitert bedarfsbezogen“ und „fremdbeschafft“ angelegt.</w:t>
      </w:r>
    </w:p>
    <w:p w14:paraId="142F93E3" w14:textId="77777777" w:rsidR="00DA1272" w:rsidRDefault="00DA1272" w:rsidP="00744E93"/>
    <w:p w14:paraId="133452B2" w14:textId="0C0D8973" w:rsidR="00DA1272" w:rsidRDefault="007D7FFC" w:rsidP="007D7FFC">
      <w:pPr>
        <w:pStyle w:val="berschrift3"/>
      </w:pPr>
      <w:r>
        <w:lastRenderedPageBreak/>
        <w:t>Identnummer</w:t>
      </w:r>
    </w:p>
    <w:p w14:paraId="66F25B8B" w14:textId="249A918B" w:rsidR="007D7FFC" w:rsidRDefault="007D7FFC" w:rsidP="007D7FFC">
      <w:r>
        <w:t xml:space="preserve">Die Identnummer für Artikeldatensätze im Abas ERP erfolgt manuell durch den Anwender oder, sofern vom Anwender keine Eingabe erfolgt ist, durch </w:t>
      </w:r>
      <w:r w:rsidR="009E0E16">
        <w:t>den Abas Standard beim erstmaligen Speichern des Artikels.</w:t>
      </w:r>
    </w:p>
    <w:p w14:paraId="219C6C53" w14:textId="77777777" w:rsidR="009E0E16" w:rsidRDefault="009E0E16" w:rsidP="007D7FFC"/>
    <w:p w14:paraId="24FF32E4" w14:textId="43A12441" w:rsidR="009E0E16" w:rsidRDefault="00013CD1" w:rsidP="00013CD1">
      <w:pPr>
        <w:pStyle w:val="berschrift3"/>
      </w:pPr>
      <w:r>
        <w:t>Suchwort</w:t>
      </w:r>
    </w:p>
    <w:p w14:paraId="38BC9F7D" w14:textId="2B0009B6" w:rsidR="00013CD1" w:rsidRDefault="00013CD1" w:rsidP="00013CD1">
      <w:r>
        <w:t>Das Suchwort für die Artikel im Abas ERP wird durch den Anwender manuell eingetragen.</w:t>
      </w:r>
    </w:p>
    <w:p w14:paraId="5B00EFE0" w14:textId="77777777" w:rsidR="00933333" w:rsidRDefault="00933333" w:rsidP="00013CD1"/>
    <w:p w14:paraId="589760E3" w14:textId="586E534E" w:rsidR="00933333" w:rsidRDefault="00933333" w:rsidP="00933333">
      <w:pPr>
        <w:pStyle w:val="berschrift3"/>
      </w:pPr>
      <w:bookmarkStart w:id="114" w:name="_Ref232756479"/>
      <w:r>
        <w:t>Artikelgruppe</w:t>
      </w:r>
      <w:bookmarkEnd w:id="114"/>
    </w:p>
    <w:p w14:paraId="15F9A863" w14:textId="7D7399A1" w:rsidR="00933333" w:rsidRDefault="0002009C" w:rsidP="00933333">
      <w:r>
        <w:t xml:space="preserve">In einer individuellen Aufzählung wird die Artikelgruppe des jeweiligen Artikel gepflegt. </w:t>
      </w:r>
      <w:r w:rsidR="001852BA">
        <w:t xml:space="preserve">Die Aufzählung kann durch Profil Dekor gepflegt und erweitert werden. Die für die weiteren Arbeitspakete relevanten Aufzählungselemente werden </w:t>
      </w:r>
      <w:r w:rsidR="00804BED">
        <w:t>wie</w:t>
      </w:r>
      <w:r w:rsidR="00970CF5">
        <w:t xml:space="preserve"> als Bezeichner im Abas ERP angelegt</w:t>
      </w:r>
      <w:r w:rsidR="00804BED">
        <w:t>.</w:t>
      </w:r>
    </w:p>
    <w:p w14:paraId="0D223786" w14:textId="77777777" w:rsidR="00804BED" w:rsidRDefault="00804BED" w:rsidP="00933333"/>
    <w:p w14:paraId="709F1621" w14:textId="2333F150" w:rsidR="00804BED" w:rsidRDefault="00804BED" w:rsidP="00804BED">
      <w:pPr>
        <w:pStyle w:val="Listenabsatz"/>
        <w:numPr>
          <w:ilvl w:val="0"/>
          <w:numId w:val="25"/>
        </w:numPr>
      </w:pPr>
      <w:r>
        <w:t>Rohträger</w:t>
      </w:r>
    </w:p>
    <w:p w14:paraId="148065D9" w14:textId="08539D39" w:rsidR="00804BED" w:rsidRDefault="00804BED" w:rsidP="00804BED">
      <w:pPr>
        <w:pStyle w:val="Listenabsatz"/>
        <w:numPr>
          <w:ilvl w:val="0"/>
          <w:numId w:val="25"/>
        </w:numPr>
      </w:pPr>
      <w:r>
        <w:t>Folienzuschnitt</w:t>
      </w:r>
    </w:p>
    <w:p w14:paraId="7F6F34AD" w14:textId="49B6578F" w:rsidR="00804BED" w:rsidRDefault="00EE2CE0" w:rsidP="00804BED">
      <w:pPr>
        <w:pStyle w:val="Listenabsatz"/>
        <w:numPr>
          <w:ilvl w:val="0"/>
          <w:numId w:val="25"/>
        </w:numPr>
      </w:pPr>
      <w:r>
        <w:t>Folienmutterartikel</w:t>
      </w:r>
    </w:p>
    <w:p w14:paraId="7DCD44BA" w14:textId="26AFB167" w:rsidR="00EE4302" w:rsidRDefault="00EE4302" w:rsidP="00804BED">
      <w:pPr>
        <w:pStyle w:val="Listenabsatz"/>
        <w:numPr>
          <w:ilvl w:val="0"/>
          <w:numId w:val="25"/>
        </w:numPr>
      </w:pPr>
      <w:r>
        <w:t>Schutzfolie</w:t>
      </w:r>
    </w:p>
    <w:p w14:paraId="5F867550" w14:textId="77777777" w:rsidR="00CE7EE7" w:rsidRDefault="00CE7EE7" w:rsidP="00CE7EE7"/>
    <w:p w14:paraId="31442D77" w14:textId="15D16213" w:rsidR="00970CF5" w:rsidRDefault="00970CF5" w:rsidP="00CE7EE7">
      <w:r>
        <w:t>Variablen</w:t>
      </w:r>
    </w:p>
    <w:p w14:paraId="14855AB0" w14:textId="77777777" w:rsidR="00970CF5" w:rsidRDefault="00970CF5" w:rsidP="00CE7EE7"/>
    <w:tbl>
      <w:tblPr>
        <w:tblW w:w="8451"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945"/>
        <w:gridCol w:w="870"/>
        <w:gridCol w:w="990"/>
        <w:gridCol w:w="705"/>
        <w:gridCol w:w="540"/>
        <w:gridCol w:w="1836"/>
      </w:tblGrid>
      <w:tr w:rsidR="00793D2B" w:rsidRPr="00F67A47" w14:paraId="06E177B9"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hideMark/>
          </w:tcPr>
          <w:p w14:paraId="3B7BEF55" w14:textId="77777777" w:rsidR="00793D2B" w:rsidRDefault="00793D2B" w:rsidP="00464856">
            <w:r w:rsidRPr="00F67A47">
              <w:rPr>
                <w:b/>
                <w:bCs/>
              </w:rPr>
              <w:t>Bezeichnung</w:t>
            </w:r>
            <w:r w:rsidRPr="00F67A47">
              <w:t>  </w:t>
            </w:r>
          </w:p>
          <w:p w14:paraId="1C9960F4" w14:textId="77777777" w:rsidR="00793D2B" w:rsidRDefault="00793D2B" w:rsidP="00464856"/>
          <w:p w14:paraId="432938A6" w14:textId="77777777" w:rsidR="00793D2B" w:rsidRPr="00F67A47" w:rsidRDefault="00793D2B" w:rsidP="00464856"/>
        </w:tc>
        <w:tc>
          <w:tcPr>
            <w:tcW w:w="945" w:type="dxa"/>
            <w:tcBorders>
              <w:top w:val="single" w:sz="6" w:space="0" w:color="auto"/>
              <w:left w:val="single" w:sz="6" w:space="0" w:color="auto"/>
              <w:bottom w:val="single" w:sz="6" w:space="0" w:color="auto"/>
              <w:right w:val="single" w:sz="6" w:space="0" w:color="auto"/>
            </w:tcBorders>
            <w:hideMark/>
          </w:tcPr>
          <w:p w14:paraId="1F6F0123" w14:textId="77777777" w:rsidR="00793D2B" w:rsidRPr="00F67A47" w:rsidRDefault="00793D2B" w:rsidP="00464856">
            <w:r w:rsidRPr="00F67A47">
              <w:rPr>
                <w:b/>
                <w:bCs/>
              </w:rPr>
              <w:t>Typ</w:t>
            </w:r>
            <w:r w:rsidRPr="00F67A47">
              <w:t>  </w:t>
            </w:r>
          </w:p>
        </w:tc>
        <w:tc>
          <w:tcPr>
            <w:tcW w:w="870" w:type="dxa"/>
            <w:tcBorders>
              <w:top w:val="single" w:sz="6" w:space="0" w:color="auto"/>
              <w:left w:val="single" w:sz="6" w:space="0" w:color="auto"/>
              <w:bottom w:val="single" w:sz="6" w:space="0" w:color="auto"/>
              <w:right w:val="single" w:sz="6" w:space="0" w:color="auto"/>
            </w:tcBorders>
            <w:hideMark/>
          </w:tcPr>
          <w:p w14:paraId="008B6479" w14:textId="77777777" w:rsidR="00793D2B" w:rsidRPr="00F67A47" w:rsidRDefault="00793D2B" w:rsidP="00464856">
            <w:r w:rsidRPr="00F67A47">
              <w:rPr>
                <w:b/>
                <w:bCs/>
              </w:rPr>
              <w:t>DB </w:t>
            </w:r>
            <w:r w:rsidRPr="00F67A47">
              <w:t>  </w:t>
            </w:r>
          </w:p>
        </w:tc>
        <w:tc>
          <w:tcPr>
            <w:tcW w:w="990" w:type="dxa"/>
            <w:tcBorders>
              <w:top w:val="single" w:sz="6" w:space="0" w:color="auto"/>
              <w:left w:val="single" w:sz="6" w:space="0" w:color="auto"/>
              <w:bottom w:val="single" w:sz="6" w:space="0" w:color="auto"/>
              <w:right w:val="single" w:sz="6" w:space="0" w:color="auto"/>
            </w:tcBorders>
            <w:hideMark/>
          </w:tcPr>
          <w:p w14:paraId="7E9A37BE" w14:textId="77777777" w:rsidR="00793D2B" w:rsidRPr="00F67A47" w:rsidRDefault="00793D2B" w:rsidP="00464856">
            <w:r w:rsidRPr="00F67A47">
              <w:rPr>
                <w:b/>
                <w:bCs/>
              </w:rPr>
              <w:t>Maske</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7D59604B" w14:textId="77777777" w:rsidR="00793D2B" w:rsidRPr="00F67A47" w:rsidRDefault="00793D2B" w:rsidP="00464856">
            <w:r w:rsidRPr="00F67A47">
              <w:rPr>
                <w:b/>
                <w:bCs/>
              </w:rPr>
              <w:t>Skip</w:t>
            </w:r>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68D014C1" w14:textId="77777777" w:rsidR="00793D2B" w:rsidRPr="00F67A47" w:rsidRDefault="00793D2B" w:rsidP="00464856">
            <w:r w:rsidRPr="00F67A47">
              <w:rPr>
                <w:b/>
                <w:bCs/>
              </w:rPr>
              <w:t>K/T</w:t>
            </w:r>
            <w:r w:rsidRPr="00F67A47">
              <w:t>  </w:t>
            </w:r>
          </w:p>
        </w:tc>
        <w:tc>
          <w:tcPr>
            <w:tcW w:w="1836" w:type="dxa"/>
            <w:tcBorders>
              <w:top w:val="single" w:sz="6" w:space="0" w:color="auto"/>
              <w:left w:val="single" w:sz="6" w:space="0" w:color="auto"/>
              <w:bottom w:val="single" w:sz="6" w:space="0" w:color="auto"/>
              <w:right w:val="single" w:sz="6" w:space="0" w:color="auto"/>
            </w:tcBorders>
            <w:hideMark/>
          </w:tcPr>
          <w:p w14:paraId="11B92587" w14:textId="77777777" w:rsidR="00793D2B" w:rsidRPr="00F67A47" w:rsidRDefault="00793D2B" w:rsidP="00464856">
            <w:r w:rsidRPr="00F67A47">
              <w:rPr>
                <w:b/>
                <w:bCs/>
              </w:rPr>
              <w:t>Variablenname</w:t>
            </w:r>
            <w:r w:rsidRPr="00F67A47">
              <w:t>  </w:t>
            </w:r>
          </w:p>
        </w:tc>
      </w:tr>
      <w:tr w:rsidR="00793D2B" w:rsidRPr="00F67A47" w14:paraId="661969A8"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hideMark/>
          </w:tcPr>
          <w:p w14:paraId="12BAB938" w14:textId="76658CCE" w:rsidR="00793D2B" w:rsidRPr="00F67A47" w:rsidRDefault="00793D2B" w:rsidP="00464856">
            <w:r>
              <w:t>Artikelgruppe</w:t>
            </w:r>
          </w:p>
        </w:tc>
        <w:tc>
          <w:tcPr>
            <w:tcW w:w="945" w:type="dxa"/>
            <w:tcBorders>
              <w:top w:val="single" w:sz="6" w:space="0" w:color="auto"/>
              <w:left w:val="single" w:sz="6" w:space="0" w:color="auto"/>
              <w:bottom w:val="single" w:sz="6" w:space="0" w:color="auto"/>
              <w:right w:val="single" w:sz="6" w:space="0" w:color="auto"/>
            </w:tcBorders>
            <w:hideMark/>
          </w:tcPr>
          <w:p w14:paraId="206057FC" w14:textId="15584509" w:rsidR="00793D2B" w:rsidRPr="00F67A47" w:rsidRDefault="00793D2B" w:rsidP="00464856">
            <w:r>
              <w:t>AZL</w:t>
            </w:r>
          </w:p>
        </w:tc>
        <w:tc>
          <w:tcPr>
            <w:tcW w:w="870" w:type="dxa"/>
            <w:tcBorders>
              <w:top w:val="single" w:sz="6" w:space="0" w:color="auto"/>
              <w:left w:val="single" w:sz="6" w:space="0" w:color="auto"/>
              <w:bottom w:val="single" w:sz="6" w:space="0" w:color="auto"/>
              <w:right w:val="single" w:sz="6" w:space="0" w:color="auto"/>
            </w:tcBorders>
            <w:hideMark/>
          </w:tcPr>
          <w:p w14:paraId="2B1C32B1" w14:textId="77777777" w:rsidR="00793D2B" w:rsidRPr="00F67A47" w:rsidRDefault="00793D2B" w:rsidP="00464856">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hideMark/>
          </w:tcPr>
          <w:p w14:paraId="73D18976" w14:textId="77777777" w:rsidR="00793D2B" w:rsidRPr="00F67A47" w:rsidRDefault="00793D2B" w:rsidP="00464856">
            <w:r>
              <w:t>2</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489379EA" w14:textId="77777777" w:rsidR="00793D2B" w:rsidRPr="00F67A47" w:rsidRDefault="00793D2B" w:rsidP="00464856">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5CB8DE32" w14:textId="77777777" w:rsidR="00793D2B" w:rsidRPr="00F67A47" w:rsidRDefault="00793D2B" w:rsidP="00464856">
            <w:r w:rsidRPr="00F67A47">
              <w:t>K  </w:t>
            </w:r>
          </w:p>
        </w:tc>
        <w:tc>
          <w:tcPr>
            <w:tcW w:w="1836" w:type="dxa"/>
            <w:tcBorders>
              <w:top w:val="single" w:sz="6" w:space="0" w:color="auto"/>
              <w:left w:val="single" w:sz="6" w:space="0" w:color="auto"/>
              <w:bottom w:val="single" w:sz="6" w:space="0" w:color="auto"/>
              <w:right w:val="single" w:sz="6" w:space="0" w:color="auto"/>
            </w:tcBorders>
            <w:hideMark/>
          </w:tcPr>
          <w:p w14:paraId="3B311C5A" w14:textId="7F1D163B" w:rsidR="00793D2B" w:rsidRPr="00F67A47" w:rsidRDefault="00793D2B" w:rsidP="00464856">
            <w:proofErr w:type="spellStart"/>
            <w:r>
              <w:t>yartikelgruppe</w:t>
            </w:r>
            <w:proofErr w:type="spellEnd"/>
          </w:p>
        </w:tc>
      </w:tr>
    </w:tbl>
    <w:p w14:paraId="0F84BE68" w14:textId="77777777" w:rsidR="00CE7EE7" w:rsidRPr="00933333" w:rsidRDefault="00CE7EE7" w:rsidP="00CE7EE7"/>
    <w:p w14:paraId="6A75E5EE" w14:textId="2D0AFF38" w:rsidR="00013CD1" w:rsidRDefault="00970CF5" w:rsidP="00013CD1">
      <w:r>
        <w:t>Technische Anpassung:</w:t>
      </w:r>
    </w:p>
    <w:p w14:paraId="554F2078" w14:textId="1FF018B3" w:rsidR="00970CF5" w:rsidRDefault="008B6A6E" w:rsidP="00970CF5">
      <w:pPr>
        <w:pStyle w:val="Listenabsatz"/>
        <w:numPr>
          <w:ilvl w:val="0"/>
          <w:numId w:val="25"/>
        </w:numPr>
      </w:pPr>
      <w:r>
        <w:t>Variable „Artikelgruppe“ in Variablentabelle 02-01 und in Maske 2 anlegen.</w:t>
      </w:r>
    </w:p>
    <w:p w14:paraId="30EC68AC" w14:textId="6E63EA68" w:rsidR="008B6A6E" w:rsidRDefault="008B6A6E" w:rsidP="008B6A6E">
      <w:pPr>
        <w:pStyle w:val="Listenabsatz"/>
        <w:numPr>
          <w:ilvl w:val="0"/>
          <w:numId w:val="25"/>
        </w:numPr>
      </w:pPr>
      <w:r>
        <w:t>Anlegen der Bezeichner und Eintrag in Aufzählung „Artikelgruppe“</w:t>
      </w:r>
    </w:p>
    <w:p w14:paraId="34A8E12E" w14:textId="77777777" w:rsidR="008B6A6E" w:rsidRDefault="008B6A6E" w:rsidP="008B6A6E"/>
    <w:tbl>
      <w:tblPr>
        <w:tblStyle w:val="Tabellenraster"/>
        <w:tblW w:w="9085" w:type="dxa"/>
        <w:tblLook w:val="04A0" w:firstRow="1" w:lastRow="0" w:firstColumn="1" w:lastColumn="0" w:noHBand="0" w:noVBand="1"/>
      </w:tblPr>
      <w:tblGrid>
        <w:gridCol w:w="8018"/>
        <w:gridCol w:w="1067"/>
      </w:tblGrid>
      <w:tr w:rsidR="008B6A6E" w:rsidRPr="008A55C3" w14:paraId="3FFB3917" w14:textId="77777777" w:rsidTr="00464856">
        <w:tc>
          <w:tcPr>
            <w:tcW w:w="8077" w:type="dxa"/>
            <w:shd w:val="clear" w:color="auto" w:fill="DCEEA3" w:themeFill="accent6" w:themeFillTint="99"/>
          </w:tcPr>
          <w:p w14:paraId="249FD591" w14:textId="77777777" w:rsidR="008B6A6E" w:rsidRPr="008A55C3" w:rsidRDefault="008B6A6E" w:rsidP="00464856">
            <w:r w:rsidRPr="008A55C3">
              <w:t>Auswirkungen der Customization/Extension</w:t>
            </w:r>
          </w:p>
        </w:tc>
        <w:tc>
          <w:tcPr>
            <w:tcW w:w="1008" w:type="dxa"/>
            <w:shd w:val="clear" w:color="auto" w:fill="DCEEA3" w:themeFill="accent6" w:themeFillTint="99"/>
          </w:tcPr>
          <w:p w14:paraId="22D0D154" w14:textId="77777777" w:rsidR="008B6A6E" w:rsidRPr="008A55C3" w:rsidRDefault="008B6A6E" w:rsidP="00464856">
            <w:r w:rsidRPr="008A55C3">
              <w:t>Antwort</w:t>
            </w:r>
          </w:p>
        </w:tc>
      </w:tr>
      <w:tr w:rsidR="008B6A6E" w:rsidRPr="008A55C3" w14:paraId="70BE843C" w14:textId="77777777" w:rsidTr="00464856">
        <w:tc>
          <w:tcPr>
            <w:tcW w:w="8077" w:type="dxa"/>
          </w:tcPr>
          <w:p w14:paraId="23C9FC54" w14:textId="77777777" w:rsidR="008B6A6E" w:rsidRPr="008A55C3" w:rsidRDefault="008B6A6E" w:rsidP="00464856">
            <w:pPr>
              <w:rPr>
                <w:sz w:val="20"/>
                <w:szCs w:val="20"/>
              </w:rPr>
            </w:pPr>
            <w:r w:rsidRPr="008A55C3">
              <w:rPr>
                <w:sz w:val="20"/>
                <w:szCs w:val="20"/>
              </w:rPr>
              <w:t xml:space="preserve">Keine besonderen Auswirkungen </w:t>
            </w:r>
          </w:p>
        </w:tc>
        <w:tc>
          <w:tcPr>
            <w:tcW w:w="1008" w:type="dxa"/>
          </w:tcPr>
          <w:p w14:paraId="16E1D53F" w14:textId="77777777" w:rsidR="008B6A6E" w:rsidRPr="008A55C3" w:rsidRDefault="008B6A6E" w:rsidP="00464856">
            <w:pPr>
              <w:rPr>
                <w:sz w:val="20"/>
                <w:szCs w:val="20"/>
              </w:rPr>
            </w:pPr>
            <w:r w:rsidRPr="008A55C3">
              <w:rPr>
                <w:sz w:val="20"/>
                <w:szCs w:val="20"/>
              </w:rPr>
              <w:t>Ja/Nein</w:t>
            </w:r>
          </w:p>
        </w:tc>
      </w:tr>
      <w:tr w:rsidR="008B6A6E" w:rsidRPr="008A55C3" w14:paraId="7847AB3E" w14:textId="77777777" w:rsidTr="00464856">
        <w:tc>
          <w:tcPr>
            <w:tcW w:w="8077" w:type="dxa"/>
          </w:tcPr>
          <w:p w14:paraId="57E3F465" w14:textId="77777777" w:rsidR="008B6A6E" w:rsidRPr="008A55C3" w:rsidRDefault="008B6A6E" w:rsidP="00464856">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5F23B79B" w14:textId="77777777" w:rsidR="008B6A6E" w:rsidRPr="008A55C3" w:rsidRDefault="008B6A6E" w:rsidP="00464856">
            <w:pPr>
              <w:rPr>
                <w:sz w:val="20"/>
                <w:szCs w:val="20"/>
              </w:rPr>
            </w:pPr>
            <w:r w:rsidRPr="008A55C3">
              <w:rPr>
                <w:sz w:val="20"/>
                <w:szCs w:val="20"/>
              </w:rPr>
              <w:t>Ja/Nein</w:t>
            </w:r>
          </w:p>
        </w:tc>
      </w:tr>
      <w:tr w:rsidR="008B6A6E" w:rsidRPr="008A55C3" w14:paraId="30871354" w14:textId="77777777" w:rsidTr="00464856">
        <w:tc>
          <w:tcPr>
            <w:tcW w:w="8077" w:type="dxa"/>
          </w:tcPr>
          <w:p w14:paraId="708165FA" w14:textId="77777777" w:rsidR="008B6A6E" w:rsidRPr="008A55C3" w:rsidRDefault="008B6A6E" w:rsidP="00464856">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2F321CC9" w14:textId="77777777" w:rsidR="008B6A6E" w:rsidRPr="008A55C3" w:rsidRDefault="008B6A6E" w:rsidP="00464856">
            <w:pPr>
              <w:rPr>
                <w:sz w:val="20"/>
                <w:szCs w:val="20"/>
              </w:rPr>
            </w:pPr>
            <w:r w:rsidRPr="008A55C3">
              <w:rPr>
                <w:sz w:val="20"/>
                <w:szCs w:val="20"/>
              </w:rPr>
              <w:t>Ja/Nein</w:t>
            </w:r>
          </w:p>
        </w:tc>
      </w:tr>
      <w:tr w:rsidR="008B6A6E" w:rsidRPr="008A55C3" w14:paraId="0B2F8474" w14:textId="77777777" w:rsidTr="00464856">
        <w:tc>
          <w:tcPr>
            <w:tcW w:w="8077" w:type="dxa"/>
          </w:tcPr>
          <w:p w14:paraId="48FD3BDB" w14:textId="77777777" w:rsidR="008B6A6E" w:rsidRPr="008A55C3" w:rsidRDefault="008B6A6E" w:rsidP="00464856">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35EE1F32" w14:textId="77777777" w:rsidR="008B6A6E" w:rsidRPr="008A55C3" w:rsidRDefault="008B6A6E" w:rsidP="00464856">
            <w:pPr>
              <w:rPr>
                <w:sz w:val="20"/>
                <w:szCs w:val="20"/>
              </w:rPr>
            </w:pPr>
            <w:r w:rsidRPr="008A55C3">
              <w:rPr>
                <w:sz w:val="20"/>
                <w:szCs w:val="20"/>
              </w:rPr>
              <w:t>Ja/Nein</w:t>
            </w:r>
          </w:p>
        </w:tc>
      </w:tr>
      <w:tr w:rsidR="008B6A6E" w:rsidRPr="008A55C3" w14:paraId="2C4CBD97" w14:textId="77777777" w:rsidTr="00464856">
        <w:tc>
          <w:tcPr>
            <w:tcW w:w="8077" w:type="dxa"/>
          </w:tcPr>
          <w:p w14:paraId="38F90DF7" w14:textId="77777777" w:rsidR="008B6A6E" w:rsidRPr="008A55C3" w:rsidRDefault="008B6A6E" w:rsidP="00464856">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45997C92" w14:textId="77777777" w:rsidR="008B6A6E" w:rsidRPr="008A55C3" w:rsidRDefault="008B6A6E" w:rsidP="00464856">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8B6A6E" w:rsidRPr="008A55C3" w14:paraId="4B842A79" w14:textId="77777777" w:rsidTr="00464856">
        <w:trPr>
          <w:trHeight w:hRule="exact" w:val="624"/>
        </w:trPr>
        <w:tc>
          <w:tcPr>
            <w:tcW w:w="1131" w:type="dxa"/>
            <w:shd w:val="clear" w:color="auto" w:fill="D5D5D5" w:themeFill="background2"/>
            <w:tcMar>
              <w:bottom w:w="57" w:type="dxa"/>
            </w:tcMar>
          </w:tcPr>
          <w:p w14:paraId="17120773" w14:textId="77777777" w:rsidR="008B6A6E" w:rsidRPr="008A55C3" w:rsidRDefault="008B6A6E" w:rsidP="00464856">
            <w:pPr>
              <w:rPr>
                <w:b/>
                <w:sz w:val="20"/>
                <w:szCs w:val="20"/>
              </w:rPr>
            </w:pPr>
            <w:r w:rsidRPr="008A55C3">
              <w:rPr>
                <w:b/>
                <w:sz w:val="20"/>
                <w:szCs w:val="20"/>
              </w:rPr>
              <w:t>Priorität</w:t>
            </w:r>
          </w:p>
        </w:tc>
        <w:tc>
          <w:tcPr>
            <w:tcW w:w="2332" w:type="dxa"/>
            <w:shd w:val="clear" w:color="auto" w:fill="D5D5D5" w:themeFill="background2"/>
            <w:tcMar>
              <w:bottom w:w="57" w:type="dxa"/>
            </w:tcMar>
          </w:tcPr>
          <w:p w14:paraId="29B48618" w14:textId="77777777" w:rsidR="008B6A6E" w:rsidRPr="008A55C3" w:rsidRDefault="008B6A6E" w:rsidP="00464856">
            <w:pPr>
              <w:rPr>
                <w:b/>
                <w:sz w:val="20"/>
                <w:szCs w:val="20"/>
              </w:rPr>
            </w:pPr>
            <w:r w:rsidRPr="008A55C3">
              <w:rPr>
                <w:b/>
                <w:sz w:val="20"/>
                <w:szCs w:val="20"/>
              </w:rPr>
              <w:t>Realisierung</w:t>
            </w:r>
          </w:p>
        </w:tc>
        <w:tc>
          <w:tcPr>
            <w:tcW w:w="917" w:type="dxa"/>
            <w:shd w:val="clear" w:color="auto" w:fill="D5D5D5" w:themeFill="background2"/>
            <w:tcMar>
              <w:bottom w:w="57" w:type="dxa"/>
            </w:tcMar>
          </w:tcPr>
          <w:p w14:paraId="0D890CDB" w14:textId="77777777" w:rsidR="008B6A6E" w:rsidRPr="008A55C3" w:rsidRDefault="008B6A6E" w:rsidP="00464856">
            <w:pPr>
              <w:rPr>
                <w:b/>
                <w:sz w:val="20"/>
                <w:szCs w:val="20"/>
              </w:rPr>
            </w:pPr>
            <w:r w:rsidRPr="008A55C3">
              <w:rPr>
                <w:b/>
                <w:sz w:val="20"/>
                <w:szCs w:val="20"/>
              </w:rPr>
              <w:t>Dauer (ca./h)</w:t>
            </w:r>
          </w:p>
        </w:tc>
        <w:tc>
          <w:tcPr>
            <w:tcW w:w="924" w:type="dxa"/>
            <w:shd w:val="clear" w:color="auto" w:fill="D5D5D5" w:themeFill="background2"/>
            <w:tcMar>
              <w:bottom w:w="57" w:type="dxa"/>
            </w:tcMar>
          </w:tcPr>
          <w:p w14:paraId="5DBEE1A2" w14:textId="77777777" w:rsidR="008B6A6E" w:rsidRPr="008A55C3" w:rsidRDefault="008B6A6E" w:rsidP="00464856">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7EE2E6E7" w14:textId="77777777" w:rsidR="008B6A6E" w:rsidRPr="008A55C3" w:rsidRDefault="008B6A6E" w:rsidP="00464856">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61C13110" w14:textId="77777777" w:rsidR="008B6A6E" w:rsidRPr="008A55C3" w:rsidRDefault="008B6A6E" w:rsidP="00464856">
            <w:pPr>
              <w:rPr>
                <w:b/>
                <w:sz w:val="20"/>
                <w:szCs w:val="20"/>
              </w:rPr>
            </w:pPr>
            <w:r w:rsidRPr="008A55C3">
              <w:rPr>
                <w:b/>
                <w:sz w:val="20"/>
                <w:szCs w:val="20"/>
              </w:rPr>
              <w:t>Bereich</w:t>
            </w:r>
          </w:p>
        </w:tc>
      </w:tr>
      <w:tr w:rsidR="008B6A6E" w:rsidRPr="008A55C3" w14:paraId="108B9781" w14:textId="77777777" w:rsidTr="00464856">
        <w:trPr>
          <w:trHeight w:val="454"/>
        </w:trPr>
        <w:tc>
          <w:tcPr>
            <w:tcW w:w="1131" w:type="dxa"/>
            <w:shd w:val="clear" w:color="auto" w:fill="FFFFFF"/>
            <w:tcMar>
              <w:bottom w:w="57" w:type="dxa"/>
            </w:tcMar>
          </w:tcPr>
          <w:p w14:paraId="285E40DF" w14:textId="77777777" w:rsidR="008B6A6E" w:rsidRPr="008A55C3" w:rsidRDefault="008B6A6E" w:rsidP="00464856">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42EB677B" w14:textId="77777777" w:rsidR="008B6A6E" w:rsidRPr="008A55C3" w:rsidRDefault="008B6A6E" w:rsidP="00464856">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5BEDA390" w14:textId="77777777" w:rsidR="008B6A6E" w:rsidRPr="008A55C3" w:rsidRDefault="008B6A6E"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46A8A8E6" w14:textId="77777777" w:rsidR="008B6A6E" w:rsidRPr="008A55C3" w:rsidRDefault="008B6A6E" w:rsidP="00464856">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4F64545F" w14:textId="77777777" w:rsidR="008B6A6E" w:rsidRPr="008A55C3" w:rsidRDefault="008B6A6E"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5705B207" w14:textId="77777777" w:rsidR="008B6A6E" w:rsidRPr="008A55C3" w:rsidRDefault="008B6A6E" w:rsidP="00464856">
            <w:pPr>
              <w:pStyle w:val="Tabelleninhalte"/>
              <w:jc w:val="left"/>
              <w:rPr>
                <w:color w:val="102031" w:themeColor="text2"/>
                <w:sz w:val="22"/>
                <w:szCs w:val="22"/>
              </w:rPr>
            </w:pPr>
            <w:r>
              <w:rPr>
                <w:color w:val="102031" w:themeColor="text2"/>
                <w:sz w:val="22"/>
                <w:szCs w:val="22"/>
              </w:rPr>
              <w:t>Stammdaten</w:t>
            </w:r>
          </w:p>
        </w:tc>
      </w:tr>
    </w:tbl>
    <w:p w14:paraId="3A2E7DE0" w14:textId="77777777" w:rsidR="008B6A6E" w:rsidRDefault="008B6A6E" w:rsidP="008B6A6E"/>
    <w:p w14:paraId="2438DC05" w14:textId="4162BFD4" w:rsidR="008B6A6E" w:rsidRDefault="00F47D46" w:rsidP="00F47D46">
      <w:pPr>
        <w:pStyle w:val="berschrift3"/>
      </w:pPr>
      <w:bookmarkStart w:id="115" w:name="_Ref232756416"/>
      <w:bookmarkStart w:id="116" w:name="_Ref232762250"/>
      <w:r>
        <w:lastRenderedPageBreak/>
        <w:t>Folienbreite</w:t>
      </w:r>
      <w:bookmarkEnd w:id="115"/>
      <w:r w:rsidR="00084C4F">
        <w:t xml:space="preserve"> / Schutzfolie</w:t>
      </w:r>
      <w:bookmarkEnd w:id="116"/>
    </w:p>
    <w:p w14:paraId="6C7172B7" w14:textId="06C2615C" w:rsidR="00F47D46" w:rsidRDefault="001D0C5B" w:rsidP="00F47D46">
      <w:r>
        <w:t xml:space="preserve">Im Artikeltyp „Rohträger“ </w:t>
      </w:r>
      <w:r w:rsidR="004B3C36">
        <w:t>werden die für den jeweiligen Rohträger benötigten Folienbreiten für die Dekor</w:t>
      </w:r>
      <w:r w:rsidR="00131CE2">
        <w:t>- und Schutzfolie hinterlegt.</w:t>
      </w:r>
    </w:p>
    <w:p w14:paraId="10800918" w14:textId="4E5C333D" w:rsidR="00131CE2" w:rsidRDefault="00131CE2" w:rsidP="00F47D46">
      <w:r>
        <w:t xml:space="preserve">Hierzu werden entsprechende Felder in der Variablentabelle des Artikel (V-02-01) sowie in der Maske des Artikel (2) </w:t>
      </w:r>
      <w:r w:rsidR="007747BF">
        <w:t>angelegt.</w:t>
      </w:r>
    </w:p>
    <w:p w14:paraId="3B66CA94" w14:textId="77777777" w:rsidR="007747BF" w:rsidRDefault="007747BF" w:rsidP="00F47D46"/>
    <w:p w14:paraId="2804E2F1" w14:textId="373E6603" w:rsidR="00DB7F44" w:rsidRDefault="00DB7F44" w:rsidP="00F47D46">
      <w:r>
        <w:t xml:space="preserve">Zur </w:t>
      </w:r>
      <w:r w:rsidR="00B76EEC">
        <w:t>Definition</w:t>
      </w:r>
      <w:r>
        <w:t xml:space="preserve"> des übergeordneten Schutzfolienartikels </w:t>
      </w:r>
      <w:r w:rsidR="00B76EEC">
        <w:t>im Folienzuschnittsartikel wird ein Artikelverweisfeld (P2:1) in der Variablentabelle des Artikels (V-02-01) und in der Maske des Artikel (2) angelegt.</w:t>
      </w:r>
    </w:p>
    <w:p w14:paraId="32B14BE6" w14:textId="77777777" w:rsidR="00DB7F44" w:rsidRDefault="00DB7F44" w:rsidP="00F47D46"/>
    <w:p w14:paraId="67EC0366" w14:textId="7B1F4EDF" w:rsidR="007747BF" w:rsidRDefault="007747BF" w:rsidP="00F47D46">
      <w:r>
        <w:t>Die Daten aus den Feldern werden in Arbeitspaketen im Kapitel Verkauf verwendet.</w:t>
      </w:r>
    </w:p>
    <w:p w14:paraId="562E9994" w14:textId="77777777" w:rsidR="00084C4F" w:rsidRDefault="00084C4F" w:rsidP="00F47D46"/>
    <w:p w14:paraId="62B1F522" w14:textId="77777777" w:rsidR="00084C4F" w:rsidRDefault="00084C4F" w:rsidP="00F47D46"/>
    <w:p w14:paraId="5ACC028B" w14:textId="77777777" w:rsidR="007747BF" w:rsidRDefault="007747BF" w:rsidP="00F47D46"/>
    <w:p w14:paraId="5B2224CD" w14:textId="45F1C80E" w:rsidR="007747BF" w:rsidRDefault="007747BF" w:rsidP="00F47D46">
      <w:r>
        <w:t>Variablen:</w:t>
      </w:r>
    </w:p>
    <w:tbl>
      <w:tblPr>
        <w:tblW w:w="8451"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945"/>
        <w:gridCol w:w="870"/>
        <w:gridCol w:w="990"/>
        <w:gridCol w:w="705"/>
        <w:gridCol w:w="540"/>
        <w:gridCol w:w="1836"/>
      </w:tblGrid>
      <w:tr w:rsidR="007747BF" w:rsidRPr="00F67A47" w14:paraId="13F2C405"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hideMark/>
          </w:tcPr>
          <w:p w14:paraId="4D9D5055" w14:textId="77777777" w:rsidR="007747BF" w:rsidRDefault="007747BF" w:rsidP="00464856">
            <w:r w:rsidRPr="00F67A47">
              <w:rPr>
                <w:b/>
                <w:bCs/>
              </w:rPr>
              <w:t>Bezeichnung</w:t>
            </w:r>
            <w:r w:rsidRPr="00F67A47">
              <w:t>  </w:t>
            </w:r>
          </w:p>
          <w:p w14:paraId="271FA6CB" w14:textId="77777777" w:rsidR="007747BF" w:rsidRDefault="007747BF" w:rsidP="00464856"/>
          <w:p w14:paraId="044E9264" w14:textId="77777777" w:rsidR="007747BF" w:rsidRPr="00F67A47" w:rsidRDefault="007747BF" w:rsidP="00464856"/>
        </w:tc>
        <w:tc>
          <w:tcPr>
            <w:tcW w:w="945" w:type="dxa"/>
            <w:tcBorders>
              <w:top w:val="single" w:sz="6" w:space="0" w:color="auto"/>
              <w:left w:val="single" w:sz="6" w:space="0" w:color="auto"/>
              <w:bottom w:val="single" w:sz="6" w:space="0" w:color="auto"/>
              <w:right w:val="single" w:sz="6" w:space="0" w:color="auto"/>
            </w:tcBorders>
            <w:hideMark/>
          </w:tcPr>
          <w:p w14:paraId="5552B53B" w14:textId="77777777" w:rsidR="007747BF" w:rsidRPr="00F67A47" w:rsidRDefault="007747BF" w:rsidP="00464856">
            <w:r w:rsidRPr="00F67A47">
              <w:rPr>
                <w:b/>
                <w:bCs/>
              </w:rPr>
              <w:t>Typ</w:t>
            </w:r>
            <w:r w:rsidRPr="00F67A47">
              <w:t>  </w:t>
            </w:r>
          </w:p>
        </w:tc>
        <w:tc>
          <w:tcPr>
            <w:tcW w:w="870" w:type="dxa"/>
            <w:tcBorders>
              <w:top w:val="single" w:sz="6" w:space="0" w:color="auto"/>
              <w:left w:val="single" w:sz="6" w:space="0" w:color="auto"/>
              <w:bottom w:val="single" w:sz="6" w:space="0" w:color="auto"/>
              <w:right w:val="single" w:sz="6" w:space="0" w:color="auto"/>
            </w:tcBorders>
            <w:hideMark/>
          </w:tcPr>
          <w:p w14:paraId="60FF8D65" w14:textId="77777777" w:rsidR="007747BF" w:rsidRPr="00F67A47" w:rsidRDefault="007747BF" w:rsidP="00464856">
            <w:r w:rsidRPr="00F67A47">
              <w:rPr>
                <w:b/>
                <w:bCs/>
              </w:rPr>
              <w:t>DB </w:t>
            </w:r>
            <w:r w:rsidRPr="00F67A47">
              <w:t>  </w:t>
            </w:r>
          </w:p>
        </w:tc>
        <w:tc>
          <w:tcPr>
            <w:tcW w:w="990" w:type="dxa"/>
            <w:tcBorders>
              <w:top w:val="single" w:sz="6" w:space="0" w:color="auto"/>
              <w:left w:val="single" w:sz="6" w:space="0" w:color="auto"/>
              <w:bottom w:val="single" w:sz="6" w:space="0" w:color="auto"/>
              <w:right w:val="single" w:sz="6" w:space="0" w:color="auto"/>
            </w:tcBorders>
            <w:hideMark/>
          </w:tcPr>
          <w:p w14:paraId="46E04A49" w14:textId="77777777" w:rsidR="007747BF" w:rsidRPr="00F67A47" w:rsidRDefault="007747BF" w:rsidP="00464856">
            <w:r w:rsidRPr="00F67A47">
              <w:rPr>
                <w:b/>
                <w:bCs/>
              </w:rPr>
              <w:t>Maske</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258EB042" w14:textId="77777777" w:rsidR="007747BF" w:rsidRPr="00F67A47" w:rsidRDefault="007747BF" w:rsidP="00464856">
            <w:r w:rsidRPr="00F67A47">
              <w:rPr>
                <w:b/>
                <w:bCs/>
              </w:rPr>
              <w:t>Skip</w:t>
            </w:r>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6E0C905E" w14:textId="77777777" w:rsidR="007747BF" w:rsidRPr="00F67A47" w:rsidRDefault="007747BF" w:rsidP="00464856">
            <w:r w:rsidRPr="00F67A47">
              <w:rPr>
                <w:b/>
                <w:bCs/>
              </w:rPr>
              <w:t>K/T</w:t>
            </w:r>
            <w:r w:rsidRPr="00F67A47">
              <w:t>  </w:t>
            </w:r>
          </w:p>
        </w:tc>
        <w:tc>
          <w:tcPr>
            <w:tcW w:w="1836" w:type="dxa"/>
            <w:tcBorders>
              <w:top w:val="single" w:sz="6" w:space="0" w:color="auto"/>
              <w:left w:val="single" w:sz="6" w:space="0" w:color="auto"/>
              <w:bottom w:val="single" w:sz="6" w:space="0" w:color="auto"/>
              <w:right w:val="single" w:sz="6" w:space="0" w:color="auto"/>
            </w:tcBorders>
            <w:hideMark/>
          </w:tcPr>
          <w:p w14:paraId="730B4F6B" w14:textId="77777777" w:rsidR="007747BF" w:rsidRPr="00F67A47" w:rsidRDefault="007747BF" w:rsidP="00464856">
            <w:r w:rsidRPr="00F67A47">
              <w:rPr>
                <w:b/>
                <w:bCs/>
              </w:rPr>
              <w:t>Variablenname</w:t>
            </w:r>
            <w:r w:rsidRPr="00F67A47">
              <w:t>  </w:t>
            </w:r>
          </w:p>
        </w:tc>
      </w:tr>
      <w:tr w:rsidR="007747BF" w:rsidRPr="00F67A47" w14:paraId="5984E7F1"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hideMark/>
          </w:tcPr>
          <w:p w14:paraId="6356A8F0" w14:textId="71259010" w:rsidR="007747BF" w:rsidRPr="00F67A47" w:rsidRDefault="003C0EA4" w:rsidP="00464856">
            <w:r>
              <w:t>Folienbreite innen mm</w:t>
            </w:r>
          </w:p>
        </w:tc>
        <w:tc>
          <w:tcPr>
            <w:tcW w:w="945" w:type="dxa"/>
            <w:tcBorders>
              <w:top w:val="single" w:sz="6" w:space="0" w:color="auto"/>
              <w:left w:val="single" w:sz="6" w:space="0" w:color="auto"/>
              <w:bottom w:val="single" w:sz="6" w:space="0" w:color="auto"/>
              <w:right w:val="single" w:sz="6" w:space="0" w:color="auto"/>
            </w:tcBorders>
            <w:hideMark/>
          </w:tcPr>
          <w:p w14:paraId="0E9BF713" w14:textId="04ABFC8A" w:rsidR="007747BF" w:rsidRPr="00F67A47" w:rsidRDefault="00C81C03" w:rsidP="00464856">
            <w:r w:rsidRPr="00C81C03">
              <w:t>MPN5.2</w:t>
            </w:r>
          </w:p>
        </w:tc>
        <w:tc>
          <w:tcPr>
            <w:tcW w:w="870" w:type="dxa"/>
            <w:tcBorders>
              <w:top w:val="single" w:sz="6" w:space="0" w:color="auto"/>
              <w:left w:val="single" w:sz="6" w:space="0" w:color="auto"/>
              <w:bottom w:val="single" w:sz="6" w:space="0" w:color="auto"/>
              <w:right w:val="single" w:sz="6" w:space="0" w:color="auto"/>
            </w:tcBorders>
            <w:hideMark/>
          </w:tcPr>
          <w:p w14:paraId="10625F5C" w14:textId="77777777" w:rsidR="007747BF" w:rsidRPr="00F67A47" w:rsidRDefault="007747BF" w:rsidP="00464856">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hideMark/>
          </w:tcPr>
          <w:p w14:paraId="28F0FC87" w14:textId="77777777" w:rsidR="007747BF" w:rsidRPr="00F67A47" w:rsidRDefault="007747BF" w:rsidP="00464856">
            <w:r>
              <w:t>2</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4014920C" w14:textId="77777777" w:rsidR="007747BF" w:rsidRPr="00F67A47" w:rsidRDefault="007747BF" w:rsidP="00464856">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7033A961" w14:textId="77777777" w:rsidR="007747BF" w:rsidRPr="00F67A47" w:rsidRDefault="007747BF" w:rsidP="00464856">
            <w:r w:rsidRPr="00F67A47">
              <w:t>K  </w:t>
            </w:r>
          </w:p>
        </w:tc>
        <w:tc>
          <w:tcPr>
            <w:tcW w:w="1836" w:type="dxa"/>
            <w:tcBorders>
              <w:top w:val="single" w:sz="6" w:space="0" w:color="auto"/>
              <w:left w:val="single" w:sz="6" w:space="0" w:color="auto"/>
              <w:bottom w:val="single" w:sz="6" w:space="0" w:color="auto"/>
              <w:right w:val="single" w:sz="6" w:space="0" w:color="auto"/>
            </w:tcBorders>
            <w:hideMark/>
          </w:tcPr>
          <w:p w14:paraId="08F5D1F9" w14:textId="0CA5437F" w:rsidR="007747BF" w:rsidRPr="00F67A47" w:rsidRDefault="00C81C03" w:rsidP="00464856">
            <w:proofErr w:type="spellStart"/>
            <w:r>
              <w:t>yfolbrinnen</w:t>
            </w:r>
            <w:proofErr w:type="spellEnd"/>
          </w:p>
        </w:tc>
      </w:tr>
      <w:tr w:rsidR="00C81C03" w:rsidRPr="00F67A47" w14:paraId="012F36DB"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3BA651FE" w14:textId="15B6EAEF" w:rsidR="00C81C03" w:rsidRDefault="00C81C03" w:rsidP="00C81C03">
            <w:r>
              <w:t xml:space="preserve">Folienbreite </w:t>
            </w:r>
            <w:proofErr w:type="spellStart"/>
            <w:r>
              <w:t>aussen</w:t>
            </w:r>
            <w:proofErr w:type="spellEnd"/>
            <w:r>
              <w:t xml:space="preserve"> mm</w:t>
            </w:r>
          </w:p>
        </w:tc>
        <w:tc>
          <w:tcPr>
            <w:tcW w:w="945" w:type="dxa"/>
            <w:tcBorders>
              <w:top w:val="single" w:sz="6" w:space="0" w:color="auto"/>
              <w:left w:val="single" w:sz="6" w:space="0" w:color="auto"/>
              <w:bottom w:val="single" w:sz="6" w:space="0" w:color="auto"/>
              <w:right w:val="single" w:sz="6" w:space="0" w:color="auto"/>
            </w:tcBorders>
          </w:tcPr>
          <w:p w14:paraId="76A459BB" w14:textId="0024BCB9"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1A1360AF" w14:textId="3704373D"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7470D5E3" w14:textId="2CD63F55"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27CA6E23" w14:textId="32487885"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1BEFF42E" w14:textId="21445B96"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5F775CC7" w14:textId="0BBB3F37" w:rsidR="00C81C03" w:rsidRDefault="00C81C03" w:rsidP="00C81C03">
            <w:proofErr w:type="spellStart"/>
            <w:r>
              <w:t>yfolbraussen</w:t>
            </w:r>
            <w:proofErr w:type="spellEnd"/>
          </w:p>
        </w:tc>
      </w:tr>
      <w:tr w:rsidR="00C81C03" w:rsidRPr="00F67A47" w14:paraId="43A67F3F"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43E6C743" w14:textId="7816E6C2" w:rsidR="00C81C03" w:rsidRDefault="00C81C03" w:rsidP="00C81C03">
            <w:r>
              <w:t>Folienbreite Seite 3 mm</w:t>
            </w:r>
          </w:p>
        </w:tc>
        <w:tc>
          <w:tcPr>
            <w:tcW w:w="945" w:type="dxa"/>
            <w:tcBorders>
              <w:top w:val="single" w:sz="6" w:space="0" w:color="auto"/>
              <w:left w:val="single" w:sz="6" w:space="0" w:color="auto"/>
              <w:bottom w:val="single" w:sz="6" w:space="0" w:color="auto"/>
              <w:right w:val="single" w:sz="6" w:space="0" w:color="auto"/>
            </w:tcBorders>
          </w:tcPr>
          <w:p w14:paraId="07772EBC" w14:textId="7607F8BD"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02488A2A" w14:textId="6ECC35E1"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33E912A6" w14:textId="1828D94E"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0F7D364A" w14:textId="72253D61"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5198600A" w14:textId="19B0AD59"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5DA95173" w14:textId="05153B01" w:rsidR="00C81C03" w:rsidRDefault="00C81C03" w:rsidP="00C81C03">
            <w:r>
              <w:t>yfolbrseite3</w:t>
            </w:r>
          </w:p>
        </w:tc>
      </w:tr>
      <w:tr w:rsidR="00C81C03" w:rsidRPr="00F67A47" w14:paraId="2D083F1A"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3A91D4E4" w14:textId="4774FE4C" w:rsidR="00C81C03" w:rsidRDefault="00C81C03" w:rsidP="00C81C03">
            <w:r>
              <w:t>Folienbreite Seite 4 mm</w:t>
            </w:r>
          </w:p>
        </w:tc>
        <w:tc>
          <w:tcPr>
            <w:tcW w:w="945" w:type="dxa"/>
            <w:tcBorders>
              <w:top w:val="single" w:sz="6" w:space="0" w:color="auto"/>
              <w:left w:val="single" w:sz="6" w:space="0" w:color="auto"/>
              <w:bottom w:val="single" w:sz="6" w:space="0" w:color="auto"/>
              <w:right w:val="single" w:sz="6" w:space="0" w:color="auto"/>
            </w:tcBorders>
          </w:tcPr>
          <w:p w14:paraId="07A0FA6F" w14:textId="2ADE6984"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45B4325D" w14:textId="16FA982E"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2CFD02E9" w14:textId="192F6FC5"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0165786B" w14:textId="4BDF866C"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2CC95732" w14:textId="5934BD5E"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4322E717" w14:textId="1347B7FD" w:rsidR="00C81C03" w:rsidRDefault="00C81C03" w:rsidP="00C81C03">
            <w:r>
              <w:t>yfolbrseite4</w:t>
            </w:r>
          </w:p>
        </w:tc>
      </w:tr>
      <w:tr w:rsidR="00C81C03" w:rsidRPr="00F67A47" w14:paraId="51E52AFD"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5CFA3500" w14:textId="5F26ABCD" w:rsidR="00C81C03" w:rsidRDefault="00C81C03" w:rsidP="00C81C03">
            <w:r>
              <w:t>Schutzfolienbreite 1 innen mm</w:t>
            </w:r>
          </w:p>
        </w:tc>
        <w:tc>
          <w:tcPr>
            <w:tcW w:w="945" w:type="dxa"/>
            <w:tcBorders>
              <w:top w:val="single" w:sz="6" w:space="0" w:color="auto"/>
              <w:left w:val="single" w:sz="6" w:space="0" w:color="auto"/>
              <w:bottom w:val="single" w:sz="6" w:space="0" w:color="auto"/>
              <w:right w:val="single" w:sz="6" w:space="0" w:color="auto"/>
            </w:tcBorders>
          </w:tcPr>
          <w:p w14:paraId="05D02F26" w14:textId="11286E46"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1EAD78BB" w14:textId="217C7B8C"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7FFD730C" w14:textId="6F89DD52"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3933A0C0" w14:textId="72273173"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0CAAB64D" w14:textId="0F0DCBF0"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0C206591" w14:textId="32D1CB08" w:rsidR="00C81C03" w:rsidRDefault="00D7562C" w:rsidP="00C81C03">
            <w:r>
              <w:t>y</w:t>
            </w:r>
            <w:r w:rsidR="00C81C03">
              <w:t>sfol</w:t>
            </w:r>
            <w:r>
              <w:t>brinnen1</w:t>
            </w:r>
          </w:p>
        </w:tc>
      </w:tr>
      <w:tr w:rsidR="00C81C03" w:rsidRPr="00F67A47" w14:paraId="23E89C58"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5B9D6836" w14:textId="03F624EA" w:rsidR="00C81C03" w:rsidRDefault="00C81C03" w:rsidP="00C81C03">
            <w:r>
              <w:t>Schutzfolienbreite 2 innen mm</w:t>
            </w:r>
          </w:p>
        </w:tc>
        <w:tc>
          <w:tcPr>
            <w:tcW w:w="945" w:type="dxa"/>
            <w:tcBorders>
              <w:top w:val="single" w:sz="6" w:space="0" w:color="auto"/>
              <w:left w:val="single" w:sz="6" w:space="0" w:color="auto"/>
              <w:bottom w:val="single" w:sz="6" w:space="0" w:color="auto"/>
              <w:right w:val="single" w:sz="6" w:space="0" w:color="auto"/>
            </w:tcBorders>
          </w:tcPr>
          <w:p w14:paraId="40B3BD34" w14:textId="571B22EF"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4A6E48B6" w14:textId="1F557CC6"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03E83946" w14:textId="2DA06F74"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7EE9ED05" w14:textId="7EE07F77"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6F36DAAA" w14:textId="0586FFA1"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266FA3B8" w14:textId="27B459B9" w:rsidR="00C81C03" w:rsidRDefault="00D7562C" w:rsidP="00C81C03">
            <w:r>
              <w:t>ysfolbrinnen2</w:t>
            </w:r>
          </w:p>
        </w:tc>
      </w:tr>
      <w:tr w:rsidR="00C81C03" w:rsidRPr="00F67A47" w14:paraId="606563E7"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0B8D60F7" w14:textId="6EF0F0B1" w:rsidR="00C81C03" w:rsidRDefault="00C81C03" w:rsidP="00C81C03">
            <w:r>
              <w:t xml:space="preserve">Schutzfolienbreite 1 </w:t>
            </w:r>
            <w:proofErr w:type="spellStart"/>
            <w:r>
              <w:t>aussen</w:t>
            </w:r>
            <w:proofErr w:type="spellEnd"/>
            <w:r>
              <w:t xml:space="preserve"> mm</w:t>
            </w:r>
          </w:p>
        </w:tc>
        <w:tc>
          <w:tcPr>
            <w:tcW w:w="945" w:type="dxa"/>
            <w:tcBorders>
              <w:top w:val="single" w:sz="6" w:space="0" w:color="auto"/>
              <w:left w:val="single" w:sz="6" w:space="0" w:color="auto"/>
              <w:bottom w:val="single" w:sz="6" w:space="0" w:color="auto"/>
              <w:right w:val="single" w:sz="6" w:space="0" w:color="auto"/>
            </w:tcBorders>
          </w:tcPr>
          <w:p w14:paraId="49CDAA2A" w14:textId="55E8067F"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7205DD34" w14:textId="27097FA8"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66040CD3" w14:textId="32732467"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446CDB16" w14:textId="06484B21"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1F1DAC11" w14:textId="1E76DDF3"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505ED02E" w14:textId="112CD817" w:rsidR="00C81C03" w:rsidRDefault="00D7562C" w:rsidP="00C81C03">
            <w:r>
              <w:t>ysfolbraussen1</w:t>
            </w:r>
          </w:p>
        </w:tc>
      </w:tr>
      <w:tr w:rsidR="00C81C03" w:rsidRPr="00F67A47" w14:paraId="51231EA4"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5BD5AE81" w14:textId="4C62FF6E" w:rsidR="00C81C03" w:rsidRDefault="00C81C03" w:rsidP="00C81C03">
            <w:r>
              <w:t xml:space="preserve">Schutzfolienbreite 2 </w:t>
            </w:r>
            <w:proofErr w:type="spellStart"/>
            <w:r>
              <w:t>aussen</w:t>
            </w:r>
            <w:proofErr w:type="spellEnd"/>
            <w:r>
              <w:t xml:space="preserve"> mm</w:t>
            </w:r>
          </w:p>
        </w:tc>
        <w:tc>
          <w:tcPr>
            <w:tcW w:w="945" w:type="dxa"/>
            <w:tcBorders>
              <w:top w:val="single" w:sz="6" w:space="0" w:color="auto"/>
              <w:left w:val="single" w:sz="6" w:space="0" w:color="auto"/>
              <w:bottom w:val="single" w:sz="6" w:space="0" w:color="auto"/>
              <w:right w:val="single" w:sz="6" w:space="0" w:color="auto"/>
            </w:tcBorders>
          </w:tcPr>
          <w:p w14:paraId="2F947F27" w14:textId="414E09E8" w:rsidR="00C81C03" w:rsidRDefault="00C81C03" w:rsidP="00C81C03">
            <w:r w:rsidRPr="00C81C03">
              <w:t>MPN5.2</w:t>
            </w:r>
          </w:p>
        </w:tc>
        <w:tc>
          <w:tcPr>
            <w:tcW w:w="870" w:type="dxa"/>
            <w:tcBorders>
              <w:top w:val="single" w:sz="6" w:space="0" w:color="auto"/>
              <w:left w:val="single" w:sz="6" w:space="0" w:color="auto"/>
              <w:bottom w:val="single" w:sz="6" w:space="0" w:color="auto"/>
              <w:right w:val="single" w:sz="6" w:space="0" w:color="auto"/>
            </w:tcBorders>
          </w:tcPr>
          <w:p w14:paraId="6EDED168" w14:textId="512D6627" w:rsidR="00C81C03" w:rsidRPr="00F67A47" w:rsidRDefault="00C81C03" w:rsidP="00C81C03">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7514859A" w14:textId="55B4CCD2" w:rsidR="00C81C03" w:rsidRDefault="00C81C03" w:rsidP="00C81C03">
            <w:r>
              <w:t>2</w:t>
            </w:r>
            <w:r w:rsidRPr="00F67A47">
              <w:t>  </w:t>
            </w:r>
          </w:p>
        </w:tc>
        <w:tc>
          <w:tcPr>
            <w:tcW w:w="705" w:type="dxa"/>
            <w:tcBorders>
              <w:top w:val="single" w:sz="6" w:space="0" w:color="auto"/>
              <w:left w:val="single" w:sz="6" w:space="0" w:color="auto"/>
              <w:bottom w:val="single" w:sz="6" w:space="0" w:color="auto"/>
              <w:right w:val="single" w:sz="6" w:space="0" w:color="auto"/>
            </w:tcBorders>
          </w:tcPr>
          <w:p w14:paraId="2F566AD8" w14:textId="14226849" w:rsidR="00C81C03" w:rsidRPr="00F67A47" w:rsidRDefault="00C81C03" w:rsidP="00C81C03">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214DAABA" w14:textId="070783C0" w:rsidR="00C81C03" w:rsidRPr="00F67A47" w:rsidRDefault="00C81C03" w:rsidP="00C81C03">
            <w:r w:rsidRPr="00F67A47">
              <w:t>K  </w:t>
            </w:r>
          </w:p>
        </w:tc>
        <w:tc>
          <w:tcPr>
            <w:tcW w:w="1836" w:type="dxa"/>
            <w:tcBorders>
              <w:top w:val="single" w:sz="6" w:space="0" w:color="auto"/>
              <w:left w:val="single" w:sz="6" w:space="0" w:color="auto"/>
              <w:bottom w:val="single" w:sz="6" w:space="0" w:color="auto"/>
              <w:right w:val="single" w:sz="6" w:space="0" w:color="auto"/>
            </w:tcBorders>
          </w:tcPr>
          <w:p w14:paraId="3B9B5545" w14:textId="306BF624" w:rsidR="00C81C03" w:rsidRDefault="00D7562C" w:rsidP="00C81C03">
            <w:r>
              <w:t>ysfolbraussen2</w:t>
            </w:r>
          </w:p>
        </w:tc>
      </w:tr>
      <w:tr w:rsidR="00291BCD" w:rsidRPr="00F67A47" w14:paraId="6DBF0691"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2CDACAE4" w14:textId="361FB4F2" w:rsidR="00291BCD" w:rsidRDefault="00291BCD" w:rsidP="00C81C03">
            <w:r>
              <w:t>Übergeordneter Schutzfolienartikel</w:t>
            </w:r>
          </w:p>
        </w:tc>
        <w:tc>
          <w:tcPr>
            <w:tcW w:w="945" w:type="dxa"/>
            <w:tcBorders>
              <w:top w:val="single" w:sz="6" w:space="0" w:color="auto"/>
              <w:left w:val="single" w:sz="6" w:space="0" w:color="auto"/>
              <w:bottom w:val="single" w:sz="6" w:space="0" w:color="auto"/>
              <w:right w:val="single" w:sz="6" w:space="0" w:color="auto"/>
            </w:tcBorders>
          </w:tcPr>
          <w:p w14:paraId="60A64B51" w14:textId="76CE249B" w:rsidR="00291BCD" w:rsidRPr="00C81C03" w:rsidRDefault="00291BCD" w:rsidP="00C81C03">
            <w:r>
              <w:t>P2:1</w:t>
            </w:r>
          </w:p>
        </w:tc>
        <w:tc>
          <w:tcPr>
            <w:tcW w:w="870" w:type="dxa"/>
            <w:tcBorders>
              <w:top w:val="single" w:sz="6" w:space="0" w:color="auto"/>
              <w:left w:val="single" w:sz="6" w:space="0" w:color="auto"/>
              <w:bottom w:val="single" w:sz="6" w:space="0" w:color="auto"/>
              <w:right w:val="single" w:sz="6" w:space="0" w:color="auto"/>
            </w:tcBorders>
          </w:tcPr>
          <w:p w14:paraId="66A44EFF" w14:textId="59ABB8E3" w:rsidR="00291BCD" w:rsidRPr="00F67A47" w:rsidRDefault="00291BCD" w:rsidP="00C81C03">
            <w:r>
              <w:t>02-01</w:t>
            </w:r>
          </w:p>
        </w:tc>
        <w:tc>
          <w:tcPr>
            <w:tcW w:w="990" w:type="dxa"/>
            <w:tcBorders>
              <w:top w:val="single" w:sz="6" w:space="0" w:color="auto"/>
              <w:left w:val="single" w:sz="6" w:space="0" w:color="auto"/>
              <w:bottom w:val="single" w:sz="6" w:space="0" w:color="auto"/>
              <w:right w:val="single" w:sz="6" w:space="0" w:color="auto"/>
            </w:tcBorders>
          </w:tcPr>
          <w:p w14:paraId="48776E0B" w14:textId="2BE0CD88" w:rsidR="00291BCD" w:rsidRDefault="00291BCD" w:rsidP="00C81C03">
            <w:r>
              <w:t>2</w:t>
            </w:r>
          </w:p>
        </w:tc>
        <w:tc>
          <w:tcPr>
            <w:tcW w:w="705" w:type="dxa"/>
            <w:tcBorders>
              <w:top w:val="single" w:sz="6" w:space="0" w:color="auto"/>
              <w:left w:val="single" w:sz="6" w:space="0" w:color="auto"/>
              <w:bottom w:val="single" w:sz="6" w:space="0" w:color="auto"/>
              <w:right w:val="single" w:sz="6" w:space="0" w:color="auto"/>
            </w:tcBorders>
          </w:tcPr>
          <w:p w14:paraId="28C57AEF" w14:textId="23A752C5" w:rsidR="00291BCD" w:rsidRPr="00F67A47" w:rsidRDefault="00291BCD" w:rsidP="00C81C03">
            <w:proofErr w:type="spellStart"/>
            <w:r>
              <w:t>No</w:t>
            </w:r>
            <w:proofErr w:type="spellEnd"/>
          </w:p>
        </w:tc>
        <w:tc>
          <w:tcPr>
            <w:tcW w:w="540" w:type="dxa"/>
            <w:tcBorders>
              <w:top w:val="single" w:sz="6" w:space="0" w:color="auto"/>
              <w:left w:val="single" w:sz="6" w:space="0" w:color="auto"/>
              <w:bottom w:val="single" w:sz="6" w:space="0" w:color="auto"/>
              <w:right w:val="single" w:sz="6" w:space="0" w:color="auto"/>
            </w:tcBorders>
          </w:tcPr>
          <w:p w14:paraId="3B09DB9F" w14:textId="651F0836" w:rsidR="00291BCD" w:rsidRPr="00F67A47" w:rsidRDefault="00291BCD" w:rsidP="00C81C03">
            <w:r>
              <w:t>K</w:t>
            </w:r>
          </w:p>
        </w:tc>
        <w:tc>
          <w:tcPr>
            <w:tcW w:w="1836" w:type="dxa"/>
            <w:tcBorders>
              <w:top w:val="single" w:sz="6" w:space="0" w:color="auto"/>
              <w:left w:val="single" w:sz="6" w:space="0" w:color="auto"/>
              <w:bottom w:val="single" w:sz="6" w:space="0" w:color="auto"/>
              <w:right w:val="single" w:sz="6" w:space="0" w:color="auto"/>
            </w:tcBorders>
          </w:tcPr>
          <w:p w14:paraId="043B3077" w14:textId="120F6FCA" w:rsidR="00291BCD" w:rsidRDefault="00291BCD" w:rsidP="00C81C03">
            <w:proofErr w:type="spellStart"/>
            <w:r>
              <w:t>y</w:t>
            </w:r>
            <w:r w:rsidR="001E4455">
              <w:t>uebschutzfolie</w:t>
            </w:r>
            <w:proofErr w:type="spellEnd"/>
          </w:p>
        </w:tc>
      </w:tr>
    </w:tbl>
    <w:p w14:paraId="4864C629" w14:textId="77777777" w:rsidR="007747BF" w:rsidRDefault="007747BF" w:rsidP="00F47D46"/>
    <w:p w14:paraId="66B6211C" w14:textId="05AF8FFB" w:rsidR="00D7562C" w:rsidRDefault="00D7562C" w:rsidP="00F47D46">
      <w:r>
        <w:t>Technische Anpassung:</w:t>
      </w:r>
    </w:p>
    <w:p w14:paraId="68DD0560" w14:textId="6FEABFE2" w:rsidR="00D7562C" w:rsidRDefault="00D7562C" w:rsidP="00D7562C">
      <w:pPr>
        <w:pStyle w:val="Listenabsatz"/>
        <w:numPr>
          <w:ilvl w:val="0"/>
          <w:numId w:val="25"/>
        </w:numPr>
      </w:pPr>
      <w:r>
        <w:t>Variable</w:t>
      </w:r>
      <w:r>
        <w:t>n</w:t>
      </w:r>
      <w:r>
        <w:t xml:space="preserve"> </w:t>
      </w:r>
      <w:r>
        <w:t>für Folienbreiten</w:t>
      </w:r>
      <w:r>
        <w:t xml:space="preserve"> in Variablentabelle 02-01 und in Maske 2 anlegen.</w:t>
      </w:r>
    </w:p>
    <w:p w14:paraId="7F3329F1" w14:textId="77777777" w:rsidR="00D7562C" w:rsidRDefault="00D7562C" w:rsidP="00F47D46"/>
    <w:p w14:paraId="3B01E1AF" w14:textId="77777777" w:rsidR="00D7562C" w:rsidRPr="00F47D46" w:rsidRDefault="00D7562C" w:rsidP="00F47D46"/>
    <w:p w14:paraId="2C6AABB4" w14:textId="5DFE4D33" w:rsidR="00013CD1" w:rsidRDefault="00AA6350" w:rsidP="00AA6350">
      <w:pPr>
        <w:pStyle w:val="berschrift3"/>
      </w:pPr>
      <w:r>
        <w:t>Individuelle Felder</w:t>
      </w:r>
    </w:p>
    <w:p w14:paraId="2039B227" w14:textId="341ED2BA" w:rsidR="00AA6350" w:rsidRDefault="00AA6350" w:rsidP="00AA6350">
      <w:r>
        <w:t>Im der Variablentabelle des Artikel (V-02-01) sowie in der Artikelmaske (2), werden folgende individuellen Felder im Reiter „Profil Dekor“ angelegt:</w:t>
      </w:r>
    </w:p>
    <w:p w14:paraId="5B5655F5" w14:textId="77777777" w:rsidR="00AA6350" w:rsidRDefault="00AA6350" w:rsidP="00AA6350"/>
    <w:tbl>
      <w:tblPr>
        <w:tblW w:w="8451"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945"/>
        <w:gridCol w:w="870"/>
        <w:gridCol w:w="990"/>
        <w:gridCol w:w="705"/>
        <w:gridCol w:w="540"/>
        <w:gridCol w:w="1836"/>
      </w:tblGrid>
      <w:tr w:rsidR="00AA6350" w:rsidRPr="00F67A47" w14:paraId="3BB69010" w14:textId="77777777" w:rsidTr="00FC0801">
        <w:trPr>
          <w:trHeight w:val="195"/>
        </w:trPr>
        <w:tc>
          <w:tcPr>
            <w:tcW w:w="2565" w:type="dxa"/>
            <w:tcBorders>
              <w:top w:val="single" w:sz="6" w:space="0" w:color="auto"/>
              <w:left w:val="single" w:sz="6" w:space="0" w:color="auto"/>
              <w:bottom w:val="single" w:sz="6" w:space="0" w:color="auto"/>
              <w:right w:val="single" w:sz="6" w:space="0" w:color="auto"/>
            </w:tcBorders>
            <w:hideMark/>
          </w:tcPr>
          <w:p w14:paraId="4BFB64CC" w14:textId="77777777" w:rsidR="00AA6350" w:rsidRDefault="00AA6350" w:rsidP="00FC0801">
            <w:r w:rsidRPr="00F67A47">
              <w:rPr>
                <w:b/>
                <w:bCs/>
              </w:rPr>
              <w:t>Bezeichnung</w:t>
            </w:r>
            <w:r w:rsidRPr="00F67A47">
              <w:t>  </w:t>
            </w:r>
          </w:p>
          <w:p w14:paraId="0656B41D" w14:textId="77777777" w:rsidR="00AA6350" w:rsidRDefault="00AA6350" w:rsidP="00FC0801"/>
          <w:p w14:paraId="47487362" w14:textId="77777777" w:rsidR="00AA6350" w:rsidRPr="00F67A47" w:rsidRDefault="00AA6350" w:rsidP="00FC0801"/>
        </w:tc>
        <w:tc>
          <w:tcPr>
            <w:tcW w:w="945" w:type="dxa"/>
            <w:tcBorders>
              <w:top w:val="single" w:sz="6" w:space="0" w:color="auto"/>
              <w:left w:val="single" w:sz="6" w:space="0" w:color="auto"/>
              <w:bottom w:val="single" w:sz="6" w:space="0" w:color="auto"/>
              <w:right w:val="single" w:sz="6" w:space="0" w:color="auto"/>
            </w:tcBorders>
            <w:hideMark/>
          </w:tcPr>
          <w:p w14:paraId="417F4EF1" w14:textId="77777777" w:rsidR="00AA6350" w:rsidRPr="00F67A47" w:rsidRDefault="00AA6350" w:rsidP="00FC0801">
            <w:r w:rsidRPr="00F67A47">
              <w:rPr>
                <w:b/>
                <w:bCs/>
              </w:rPr>
              <w:t>Typ</w:t>
            </w:r>
            <w:r w:rsidRPr="00F67A47">
              <w:t>  </w:t>
            </w:r>
          </w:p>
        </w:tc>
        <w:tc>
          <w:tcPr>
            <w:tcW w:w="870" w:type="dxa"/>
            <w:tcBorders>
              <w:top w:val="single" w:sz="6" w:space="0" w:color="auto"/>
              <w:left w:val="single" w:sz="6" w:space="0" w:color="auto"/>
              <w:bottom w:val="single" w:sz="6" w:space="0" w:color="auto"/>
              <w:right w:val="single" w:sz="6" w:space="0" w:color="auto"/>
            </w:tcBorders>
            <w:hideMark/>
          </w:tcPr>
          <w:p w14:paraId="4C04534F" w14:textId="77777777" w:rsidR="00AA6350" w:rsidRPr="00F67A47" w:rsidRDefault="00AA6350" w:rsidP="00FC0801">
            <w:r w:rsidRPr="00F67A47">
              <w:rPr>
                <w:b/>
                <w:bCs/>
              </w:rPr>
              <w:t>DB </w:t>
            </w:r>
            <w:r w:rsidRPr="00F67A47">
              <w:t>  </w:t>
            </w:r>
          </w:p>
        </w:tc>
        <w:tc>
          <w:tcPr>
            <w:tcW w:w="990" w:type="dxa"/>
            <w:tcBorders>
              <w:top w:val="single" w:sz="6" w:space="0" w:color="auto"/>
              <w:left w:val="single" w:sz="6" w:space="0" w:color="auto"/>
              <w:bottom w:val="single" w:sz="6" w:space="0" w:color="auto"/>
              <w:right w:val="single" w:sz="6" w:space="0" w:color="auto"/>
            </w:tcBorders>
            <w:hideMark/>
          </w:tcPr>
          <w:p w14:paraId="5CFCDCC8" w14:textId="77777777" w:rsidR="00AA6350" w:rsidRPr="00F67A47" w:rsidRDefault="00AA6350" w:rsidP="00FC0801">
            <w:r w:rsidRPr="00F67A47">
              <w:rPr>
                <w:b/>
                <w:bCs/>
              </w:rPr>
              <w:t>Maske</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6BAED1C0" w14:textId="77777777" w:rsidR="00AA6350" w:rsidRPr="00F67A47" w:rsidRDefault="00AA6350" w:rsidP="00FC0801">
            <w:r w:rsidRPr="00F67A47">
              <w:rPr>
                <w:b/>
                <w:bCs/>
              </w:rPr>
              <w:t>Skip</w:t>
            </w:r>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2CB19E93" w14:textId="77777777" w:rsidR="00AA6350" w:rsidRPr="00F67A47" w:rsidRDefault="00AA6350" w:rsidP="00FC0801">
            <w:r w:rsidRPr="00F67A47">
              <w:rPr>
                <w:b/>
                <w:bCs/>
              </w:rPr>
              <w:t>K/T</w:t>
            </w:r>
            <w:r w:rsidRPr="00F67A47">
              <w:t>  </w:t>
            </w:r>
          </w:p>
        </w:tc>
        <w:tc>
          <w:tcPr>
            <w:tcW w:w="1836" w:type="dxa"/>
            <w:tcBorders>
              <w:top w:val="single" w:sz="6" w:space="0" w:color="auto"/>
              <w:left w:val="single" w:sz="6" w:space="0" w:color="auto"/>
              <w:bottom w:val="single" w:sz="6" w:space="0" w:color="auto"/>
              <w:right w:val="single" w:sz="6" w:space="0" w:color="auto"/>
            </w:tcBorders>
            <w:hideMark/>
          </w:tcPr>
          <w:p w14:paraId="351D2F91" w14:textId="77777777" w:rsidR="00AA6350" w:rsidRPr="00F67A47" w:rsidRDefault="00AA6350" w:rsidP="00FC0801">
            <w:r w:rsidRPr="00F67A47">
              <w:rPr>
                <w:b/>
                <w:bCs/>
              </w:rPr>
              <w:t>Variablenname</w:t>
            </w:r>
            <w:r w:rsidRPr="00F67A47">
              <w:t>  </w:t>
            </w:r>
          </w:p>
        </w:tc>
      </w:tr>
      <w:tr w:rsidR="00AA6350" w:rsidRPr="00F67A47" w14:paraId="38F52E10" w14:textId="77777777" w:rsidTr="00FC0801">
        <w:trPr>
          <w:trHeight w:val="195"/>
        </w:trPr>
        <w:tc>
          <w:tcPr>
            <w:tcW w:w="2565" w:type="dxa"/>
            <w:tcBorders>
              <w:top w:val="single" w:sz="6" w:space="0" w:color="auto"/>
              <w:left w:val="single" w:sz="6" w:space="0" w:color="auto"/>
              <w:bottom w:val="single" w:sz="6" w:space="0" w:color="auto"/>
              <w:right w:val="single" w:sz="6" w:space="0" w:color="auto"/>
            </w:tcBorders>
            <w:hideMark/>
          </w:tcPr>
          <w:p w14:paraId="4D4F0FBD" w14:textId="77777777" w:rsidR="00AA6350" w:rsidRPr="00F67A47" w:rsidRDefault="00AA6350" w:rsidP="00FC0801"/>
        </w:tc>
        <w:tc>
          <w:tcPr>
            <w:tcW w:w="945" w:type="dxa"/>
            <w:tcBorders>
              <w:top w:val="single" w:sz="6" w:space="0" w:color="auto"/>
              <w:left w:val="single" w:sz="6" w:space="0" w:color="auto"/>
              <w:bottom w:val="single" w:sz="6" w:space="0" w:color="auto"/>
              <w:right w:val="single" w:sz="6" w:space="0" w:color="auto"/>
            </w:tcBorders>
            <w:hideMark/>
          </w:tcPr>
          <w:p w14:paraId="6D1B91B6" w14:textId="60D07915" w:rsidR="00AA6350" w:rsidRPr="00F67A47" w:rsidRDefault="00AA6350" w:rsidP="00FC0801"/>
        </w:tc>
        <w:tc>
          <w:tcPr>
            <w:tcW w:w="870" w:type="dxa"/>
            <w:tcBorders>
              <w:top w:val="single" w:sz="6" w:space="0" w:color="auto"/>
              <w:left w:val="single" w:sz="6" w:space="0" w:color="auto"/>
              <w:bottom w:val="single" w:sz="6" w:space="0" w:color="auto"/>
              <w:right w:val="single" w:sz="6" w:space="0" w:color="auto"/>
            </w:tcBorders>
            <w:hideMark/>
          </w:tcPr>
          <w:p w14:paraId="55B1DAF8" w14:textId="4626A45B" w:rsidR="00AA6350" w:rsidRPr="00F67A47" w:rsidRDefault="00AA6350" w:rsidP="00FC0801">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hideMark/>
          </w:tcPr>
          <w:p w14:paraId="232A2CA5" w14:textId="4CA363B4" w:rsidR="00AA6350" w:rsidRPr="00F67A47" w:rsidRDefault="00AA6350" w:rsidP="00FC0801">
            <w:r>
              <w:t>2</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23FF7389" w14:textId="77777777" w:rsidR="00AA6350" w:rsidRPr="00F67A47" w:rsidRDefault="00AA6350" w:rsidP="00FC0801">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1A000E16" w14:textId="77777777" w:rsidR="00AA6350" w:rsidRPr="00F67A47" w:rsidRDefault="00AA6350" w:rsidP="00FC0801">
            <w:r w:rsidRPr="00F67A47">
              <w:t>K  </w:t>
            </w:r>
          </w:p>
        </w:tc>
        <w:tc>
          <w:tcPr>
            <w:tcW w:w="1836" w:type="dxa"/>
            <w:tcBorders>
              <w:top w:val="single" w:sz="6" w:space="0" w:color="auto"/>
              <w:left w:val="single" w:sz="6" w:space="0" w:color="auto"/>
              <w:bottom w:val="single" w:sz="6" w:space="0" w:color="auto"/>
              <w:right w:val="single" w:sz="6" w:space="0" w:color="auto"/>
            </w:tcBorders>
            <w:hideMark/>
          </w:tcPr>
          <w:p w14:paraId="0F292821" w14:textId="38C1F90A" w:rsidR="00AA6350" w:rsidRPr="00F67A47" w:rsidRDefault="00AA6350" w:rsidP="00FC0801"/>
        </w:tc>
      </w:tr>
    </w:tbl>
    <w:p w14:paraId="3ABE479A" w14:textId="74646ECB" w:rsidR="00AA6350" w:rsidRDefault="00AA6350" w:rsidP="00AA6350"/>
    <w:tbl>
      <w:tblPr>
        <w:tblStyle w:val="Tabellenraster"/>
        <w:tblW w:w="9085" w:type="dxa"/>
        <w:tblLook w:val="04A0" w:firstRow="1" w:lastRow="0" w:firstColumn="1" w:lastColumn="0" w:noHBand="0" w:noVBand="1"/>
      </w:tblPr>
      <w:tblGrid>
        <w:gridCol w:w="8018"/>
        <w:gridCol w:w="1067"/>
      </w:tblGrid>
      <w:tr w:rsidR="00D7562C" w:rsidRPr="008A55C3" w14:paraId="2B8B8401" w14:textId="77777777" w:rsidTr="00464856">
        <w:tc>
          <w:tcPr>
            <w:tcW w:w="8077" w:type="dxa"/>
            <w:shd w:val="clear" w:color="auto" w:fill="DCEEA3" w:themeFill="accent6" w:themeFillTint="99"/>
          </w:tcPr>
          <w:p w14:paraId="1FEE856D" w14:textId="77777777" w:rsidR="00D7562C" w:rsidRPr="008A55C3" w:rsidRDefault="00D7562C" w:rsidP="00464856">
            <w:r w:rsidRPr="008A55C3">
              <w:t>Auswirkungen der Customization/Extension</w:t>
            </w:r>
          </w:p>
        </w:tc>
        <w:tc>
          <w:tcPr>
            <w:tcW w:w="1008" w:type="dxa"/>
            <w:shd w:val="clear" w:color="auto" w:fill="DCEEA3" w:themeFill="accent6" w:themeFillTint="99"/>
          </w:tcPr>
          <w:p w14:paraId="1C816850" w14:textId="77777777" w:rsidR="00D7562C" w:rsidRPr="008A55C3" w:rsidRDefault="00D7562C" w:rsidP="00464856">
            <w:r w:rsidRPr="008A55C3">
              <w:t>Antwort</w:t>
            </w:r>
          </w:p>
        </w:tc>
      </w:tr>
      <w:tr w:rsidR="00D7562C" w:rsidRPr="008A55C3" w14:paraId="706C5551" w14:textId="77777777" w:rsidTr="00464856">
        <w:tc>
          <w:tcPr>
            <w:tcW w:w="8077" w:type="dxa"/>
          </w:tcPr>
          <w:p w14:paraId="2253E405" w14:textId="77777777" w:rsidR="00D7562C" w:rsidRPr="008A55C3" w:rsidRDefault="00D7562C" w:rsidP="00464856">
            <w:pPr>
              <w:rPr>
                <w:sz w:val="20"/>
                <w:szCs w:val="20"/>
              </w:rPr>
            </w:pPr>
            <w:r w:rsidRPr="008A55C3">
              <w:rPr>
                <w:sz w:val="20"/>
                <w:szCs w:val="20"/>
              </w:rPr>
              <w:t xml:space="preserve">Keine besonderen Auswirkungen </w:t>
            </w:r>
          </w:p>
        </w:tc>
        <w:tc>
          <w:tcPr>
            <w:tcW w:w="1008" w:type="dxa"/>
          </w:tcPr>
          <w:p w14:paraId="075F5C80" w14:textId="77777777" w:rsidR="00D7562C" w:rsidRPr="008A55C3" w:rsidRDefault="00D7562C" w:rsidP="00464856">
            <w:pPr>
              <w:rPr>
                <w:sz w:val="20"/>
                <w:szCs w:val="20"/>
              </w:rPr>
            </w:pPr>
            <w:r w:rsidRPr="008A55C3">
              <w:rPr>
                <w:sz w:val="20"/>
                <w:szCs w:val="20"/>
              </w:rPr>
              <w:t>Ja/Nein</w:t>
            </w:r>
          </w:p>
        </w:tc>
      </w:tr>
      <w:tr w:rsidR="00D7562C" w:rsidRPr="008A55C3" w14:paraId="657AC55A" w14:textId="77777777" w:rsidTr="00464856">
        <w:tc>
          <w:tcPr>
            <w:tcW w:w="8077" w:type="dxa"/>
          </w:tcPr>
          <w:p w14:paraId="0711F4D2" w14:textId="77777777" w:rsidR="00D7562C" w:rsidRPr="008A55C3" w:rsidRDefault="00D7562C" w:rsidP="00464856">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56E9E172" w14:textId="77777777" w:rsidR="00D7562C" w:rsidRPr="008A55C3" w:rsidRDefault="00D7562C" w:rsidP="00464856">
            <w:pPr>
              <w:rPr>
                <w:sz w:val="20"/>
                <w:szCs w:val="20"/>
              </w:rPr>
            </w:pPr>
            <w:r w:rsidRPr="008A55C3">
              <w:rPr>
                <w:sz w:val="20"/>
                <w:szCs w:val="20"/>
              </w:rPr>
              <w:t>Ja/Nein</w:t>
            </w:r>
          </w:p>
        </w:tc>
      </w:tr>
      <w:tr w:rsidR="00D7562C" w:rsidRPr="008A55C3" w14:paraId="7E9554CB" w14:textId="77777777" w:rsidTr="00464856">
        <w:tc>
          <w:tcPr>
            <w:tcW w:w="8077" w:type="dxa"/>
          </w:tcPr>
          <w:p w14:paraId="31F1FFF6" w14:textId="77777777" w:rsidR="00D7562C" w:rsidRPr="008A55C3" w:rsidRDefault="00D7562C" w:rsidP="00464856">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2BF55A48" w14:textId="77777777" w:rsidR="00D7562C" w:rsidRPr="008A55C3" w:rsidRDefault="00D7562C" w:rsidP="00464856">
            <w:pPr>
              <w:rPr>
                <w:sz w:val="20"/>
                <w:szCs w:val="20"/>
              </w:rPr>
            </w:pPr>
            <w:r w:rsidRPr="008A55C3">
              <w:rPr>
                <w:sz w:val="20"/>
                <w:szCs w:val="20"/>
              </w:rPr>
              <w:t>Ja/Nein</w:t>
            </w:r>
          </w:p>
        </w:tc>
      </w:tr>
      <w:tr w:rsidR="00D7562C" w:rsidRPr="008A55C3" w14:paraId="1AB4DE15" w14:textId="77777777" w:rsidTr="00464856">
        <w:tc>
          <w:tcPr>
            <w:tcW w:w="8077" w:type="dxa"/>
          </w:tcPr>
          <w:p w14:paraId="41E2EB61" w14:textId="77777777" w:rsidR="00D7562C" w:rsidRPr="008A55C3" w:rsidRDefault="00D7562C" w:rsidP="00464856">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396CB6FD" w14:textId="77777777" w:rsidR="00D7562C" w:rsidRPr="008A55C3" w:rsidRDefault="00D7562C" w:rsidP="00464856">
            <w:pPr>
              <w:rPr>
                <w:sz w:val="20"/>
                <w:szCs w:val="20"/>
              </w:rPr>
            </w:pPr>
            <w:r w:rsidRPr="008A55C3">
              <w:rPr>
                <w:sz w:val="20"/>
                <w:szCs w:val="20"/>
              </w:rPr>
              <w:t>Ja/Nein</w:t>
            </w:r>
          </w:p>
        </w:tc>
      </w:tr>
      <w:tr w:rsidR="00D7562C" w:rsidRPr="008A55C3" w14:paraId="1BB84A6B" w14:textId="77777777" w:rsidTr="00464856">
        <w:tc>
          <w:tcPr>
            <w:tcW w:w="8077" w:type="dxa"/>
          </w:tcPr>
          <w:p w14:paraId="27B87AC3" w14:textId="77777777" w:rsidR="00D7562C" w:rsidRPr="008A55C3" w:rsidRDefault="00D7562C" w:rsidP="00464856">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6B4A47FB" w14:textId="77777777" w:rsidR="00D7562C" w:rsidRPr="008A55C3" w:rsidRDefault="00D7562C" w:rsidP="00464856">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D7562C" w:rsidRPr="008A55C3" w14:paraId="475DD997" w14:textId="77777777" w:rsidTr="00464856">
        <w:trPr>
          <w:trHeight w:hRule="exact" w:val="624"/>
        </w:trPr>
        <w:tc>
          <w:tcPr>
            <w:tcW w:w="1131" w:type="dxa"/>
            <w:shd w:val="clear" w:color="auto" w:fill="D5D5D5" w:themeFill="background2"/>
            <w:tcMar>
              <w:bottom w:w="57" w:type="dxa"/>
            </w:tcMar>
          </w:tcPr>
          <w:p w14:paraId="080BA372" w14:textId="77777777" w:rsidR="00D7562C" w:rsidRPr="008A55C3" w:rsidRDefault="00D7562C" w:rsidP="00464856">
            <w:pPr>
              <w:rPr>
                <w:b/>
                <w:sz w:val="20"/>
                <w:szCs w:val="20"/>
              </w:rPr>
            </w:pPr>
            <w:r w:rsidRPr="008A55C3">
              <w:rPr>
                <w:b/>
                <w:sz w:val="20"/>
                <w:szCs w:val="20"/>
              </w:rPr>
              <w:t>Priorität</w:t>
            </w:r>
          </w:p>
        </w:tc>
        <w:tc>
          <w:tcPr>
            <w:tcW w:w="2332" w:type="dxa"/>
            <w:shd w:val="clear" w:color="auto" w:fill="D5D5D5" w:themeFill="background2"/>
            <w:tcMar>
              <w:bottom w:w="57" w:type="dxa"/>
            </w:tcMar>
          </w:tcPr>
          <w:p w14:paraId="418A0536" w14:textId="77777777" w:rsidR="00D7562C" w:rsidRPr="008A55C3" w:rsidRDefault="00D7562C" w:rsidP="00464856">
            <w:pPr>
              <w:rPr>
                <w:b/>
                <w:sz w:val="20"/>
                <w:szCs w:val="20"/>
              </w:rPr>
            </w:pPr>
            <w:r w:rsidRPr="008A55C3">
              <w:rPr>
                <w:b/>
                <w:sz w:val="20"/>
                <w:szCs w:val="20"/>
              </w:rPr>
              <w:t>Realisierung</w:t>
            </w:r>
          </w:p>
        </w:tc>
        <w:tc>
          <w:tcPr>
            <w:tcW w:w="917" w:type="dxa"/>
            <w:shd w:val="clear" w:color="auto" w:fill="D5D5D5" w:themeFill="background2"/>
            <w:tcMar>
              <w:bottom w:w="57" w:type="dxa"/>
            </w:tcMar>
          </w:tcPr>
          <w:p w14:paraId="66F6B651" w14:textId="77777777" w:rsidR="00D7562C" w:rsidRPr="008A55C3" w:rsidRDefault="00D7562C" w:rsidP="00464856">
            <w:pPr>
              <w:rPr>
                <w:b/>
                <w:sz w:val="20"/>
                <w:szCs w:val="20"/>
              </w:rPr>
            </w:pPr>
            <w:r w:rsidRPr="008A55C3">
              <w:rPr>
                <w:b/>
                <w:sz w:val="20"/>
                <w:szCs w:val="20"/>
              </w:rPr>
              <w:t>Dauer (ca./h)</w:t>
            </w:r>
          </w:p>
        </w:tc>
        <w:tc>
          <w:tcPr>
            <w:tcW w:w="924" w:type="dxa"/>
            <w:shd w:val="clear" w:color="auto" w:fill="D5D5D5" w:themeFill="background2"/>
            <w:tcMar>
              <w:bottom w:w="57" w:type="dxa"/>
            </w:tcMar>
          </w:tcPr>
          <w:p w14:paraId="21BD2921" w14:textId="77777777" w:rsidR="00D7562C" w:rsidRPr="008A55C3" w:rsidRDefault="00D7562C" w:rsidP="00464856">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70DF9972" w14:textId="77777777" w:rsidR="00D7562C" w:rsidRPr="008A55C3" w:rsidRDefault="00D7562C" w:rsidP="00464856">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4D0EAF09" w14:textId="77777777" w:rsidR="00D7562C" w:rsidRPr="008A55C3" w:rsidRDefault="00D7562C" w:rsidP="00464856">
            <w:pPr>
              <w:rPr>
                <w:b/>
                <w:sz w:val="20"/>
                <w:szCs w:val="20"/>
              </w:rPr>
            </w:pPr>
            <w:r w:rsidRPr="008A55C3">
              <w:rPr>
                <w:b/>
                <w:sz w:val="20"/>
                <w:szCs w:val="20"/>
              </w:rPr>
              <w:t>Bereich</w:t>
            </w:r>
          </w:p>
        </w:tc>
      </w:tr>
      <w:tr w:rsidR="00D7562C" w:rsidRPr="008A55C3" w14:paraId="62E3432C" w14:textId="77777777" w:rsidTr="00464856">
        <w:trPr>
          <w:trHeight w:val="454"/>
        </w:trPr>
        <w:tc>
          <w:tcPr>
            <w:tcW w:w="1131" w:type="dxa"/>
            <w:shd w:val="clear" w:color="auto" w:fill="FFFFFF"/>
            <w:tcMar>
              <w:bottom w:w="57" w:type="dxa"/>
            </w:tcMar>
          </w:tcPr>
          <w:p w14:paraId="76715037" w14:textId="77777777" w:rsidR="00D7562C" w:rsidRPr="008A55C3" w:rsidRDefault="00D7562C" w:rsidP="00464856">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741F506E" w14:textId="77777777" w:rsidR="00D7562C" w:rsidRPr="008A55C3" w:rsidRDefault="00D7562C" w:rsidP="00464856">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705D6EF0" w14:textId="77777777" w:rsidR="00D7562C" w:rsidRPr="008A55C3" w:rsidRDefault="00D7562C"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4B75EB71" w14:textId="77777777" w:rsidR="00D7562C" w:rsidRPr="008A55C3" w:rsidRDefault="00D7562C" w:rsidP="00464856">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05D62A71" w14:textId="77777777" w:rsidR="00D7562C" w:rsidRPr="008A55C3" w:rsidRDefault="00D7562C"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0426E31B" w14:textId="77777777" w:rsidR="00D7562C" w:rsidRPr="008A55C3" w:rsidRDefault="00D7562C" w:rsidP="00464856">
            <w:pPr>
              <w:pStyle w:val="Tabelleninhalte"/>
              <w:jc w:val="left"/>
              <w:rPr>
                <w:color w:val="102031" w:themeColor="text2"/>
                <w:sz w:val="22"/>
                <w:szCs w:val="22"/>
              </w:rPr>
            </w:pPr>
            <w:r>
              <w:rPr>
                <w:color w:val="102031" w:themeColor="text2"/>
                <w:sz w:val="22"/>
                <w:szCs w:val="22"/>
              </w:rPr>
              <w:t>Stammdaten</w:t>
            </w:r>
          </w:p>
        </w:tc>
      </w:tr>
    </w:tbl>
    <w:p w14:paraId="2C0A3DB8" w14:textId="77777777" w:rsidR="00D7562C" w:rsidRDefault="00D7562C" w:rsidP="00AA6350"/>
    <w:p w14:paraId="2DF44CE8" w14:textId="3C5FF769" w:rsidR="00905582" w:rsidRDefault="00905582" w:rsidP="00905582">
      <w:pPr>
        <w:pStyle w:val="berschrift1"/>
      </w:pPr>
      <w:r>
        <w:t>Einkauf/Verkauf</w:t>
      </w:r>
    </w:p>
    <w:p w14:paraId="60E87030" w14:textId="0EFD0325" w:rsidR="00905582" w:rsidRDefault="00905582" w:rsidP="00905582">
      <w:pPr>
        <w:pStyle w:val="berschrift2"/>
      </w:pPr>
      <w:r>
        <w:t>Allgemein</w:t>
      </w:r>
    </w:p>
    <w:p w14:paraId="767DA087" w14:textId="67E96412" w:rsidR="00905582" w:rsidRDefault="00905582" w:rsidP="00905582">
      <w:r>
        <w:t>In den folgenden Kapiteln werden Bereichsübergreifende Anpassungen im Einkauf und Verkauf beschrieben.</w:t>
      </w:r>
    </w:p>
    <w:p w14:paraId="45035CB4" w14:textId="77777777" w:rsidR="00905582" w:rsidRDefault="00905582" w:rsidP="00905582"/>
    <w:p w14:paraId="6CE59D34" w14:textId="7A9A86B0" w:rsidR="00A9149E" w:rsidRDefault="00905582" w:rsidP="00A9149E">
      <w:pPr>
        <w:pStyle w:val="berschrift2"/>
      </w:pPr>
      <w:r>
        <w:t>Anfangs- und Schlusstexte</w:t>
      </w:r>
    </w:p>
    <w:p w14:paraId="1B9470C0" w14:textId="77777777" w:rsidR="00A9149E" w:rsidRDefault="00A9149E" w:rsidP="00A9149E">
      <w:r>
        <w:t>Die Anfangs- und Schlusstexte in EK- und VK-Vorgängen werden bei Neuanlage mit Standardtexten vorbelegt. Diese Texte können im Vorgang bearbeitet werden.</w:t>
      </w:r>
    </w:p>
    <w:p w14:paraId="28B638AA" w14:textId="77777777" w:rsidR="00A9149E" w:rsidRDefault="00A9149E" w:rsidP="00A9149E"/>
    <w:p w14:paraId="71A88D19" w14:textId="77777777" w:rsidR="00A9149E" w:rsidRDefault="00A9149E" w:rsidP="00A9149E">
      <w:r>
        <w:t>Die zu verwendenden Texte werden in neuen individuellen Feldern in den Betriebsdaten definiert.</w:t>
      </w:r>
    </w:p>
    <w:p w14:paraId="6A39F2E3" w14:textId="77777777" w:rsidR="00A9149E" w:rsidRDefault="00A9149E" w:rsidP="00A9149E"/>
    <w:p w14:paraId="4C27E394" w14:textId="77777777" w:rsidR="00A9149E" w:rsidRDefault="00A9149E" w:rsidP="00A9149E">
      <w:pPr>
        <w:keepNext/>
        <w:jc w:val="center"/>
      </w:pPr>
      <w:r>
        <w:rPr>
          <w:noProof/>
        </w:rPr>
        <w:drawing>
          <wp:inline distT="0" distB="0" distL="0" distR="0" wp14:anchorId="647B277A" wp14:editId="2C76C730">
            <wp:extent cx="3865350" cy="2117760"/>
            <wp:effectExtent l="0" t="0" r="1905" b="0"/>
            <wp:docPr id="712306311" name="Grafik 71230631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8702" name="Grafik 1" descr="Ein Bild, das Text, Elektronik, Screenshot, Software enthält.&#10;&#10;Automatisch generierte Beschreibung"/>
                    <pic:cNvPicPr/>
                  </pic:nvPicPr>
                  <pic:blipFill rotWithShape="1">
                    <a:blip r:embed="rId12"/>
                    <a:srcRect l="696" t="26627" r="41673" b="27468"/>
                    <a:stretch>
                      <a:fillRect/>
                    </a:stretch>
                  </pic:blipFill>
                  <pic:spPr bwMode="auto">
                    <a:xfrm>
                      <a:off x="0" y="0"/>
                      <a:ext cx="3881793" cy="2126769"/>
                    </a:xfrm>
                    <a:prstGeom prst="rect">
                      <a:avLst/>
                    </a:prstGeom>
                    <a:ln>
                      <a:noFill/>
                    </a:ln>
                    <a:extLst>
                      <a:ext uri="{53640926-AAD7-44D8-BBD7-CCE9431645EC}">
                        <a14:shadowObscured xmlns:a14="http://schemas.microsoft.com/office/drawing/2010/main"/>
                      </a:ext>
                    </a:extLst>
                  </pic:spPr>
                </pic:pic>
              </a:graphicData>
            </a:graphic>
          </wp:inline>
        </w:drawing>
      </w:r>
    </w:p>
    <w:p w14:paraId="31527AEF" w14:textId="77777777" w:rsidR="00A9149E" w:rsidRDefault="00A9149E" w:rsidP="00A9149E">
      <w:pPr>
        <w:pStyle w:val="Beschriftung"/>
        <w:jc w:val="center"/>
      </w:pPr>
      <w:r>
        <w:t xml:space="preserve">Abbildung </w:t>
      </w:r>
      <w:r>
        <w:fldChar w:fldCharType="begin"/>
      </w:r>
      <w:r>
        <w:instrText xml:space="preserve"> SEQ Abbildung \* ARABIC </w:instrText>
      </w:r>
      <w:r>
        <w:fldChar w:fldCharType="separate"/>
      </w:r>
      <w:r>
        <w:rPr>
          <w:noProof/>
        </w:rPr>
        <w:t>1</w:t>
      </w:r>
      <w:r>
        <w:rPr>
          <w:noProof/>
        </w:rPr>
        <w:fldChar w:fldCharType="end"/>
      </w:r>
      <w:r>
        <w:t xml:space="preserve"> Beispielanordnung</w:t>
      </w:r>
    </w:p>
    <w:p w14:paraId="4442F851" w14:textId="77777777" w:rsidR="00A9149E" w:rsidRDefault="00A9149E" w:rsidP="00A9149E">
      <w:r>
        <w:t>Wird zum Beispiel ein Angebot in einen Auftrag umgewandelt, werden die Anfangs- und Schlusstexte mit den Standardtexten für den Auftrag ersetzt.</w:t>
      </w:r>
    </w:p>
    <w:p w14:paraId="79B4CF28" w14:textId="77777777" w:rsidR="00A9149E" w:rsidRDefault="00A9149E" w:rsidP="00A9149E"/>
    <w:p w14:paraId="7DF59175" w14:textId="4F97D101" w:rsidR="002D2C08" w:rsidRDefault="00A9149E" w:rsidP="00A9149E">
      <w:r>
        <w:t xml:space="preserve">Wird in den Vorgängen der Kunde oder Lieferant eingetragen, wird der Anfangs- und Schlusstext nochmals ermittelt und gefüllt. Dies ist notwendig, da im Modus neu </w:t>
      </w:r>
      <w:r>
        <w:lastRenderedPageBreak/>
        <w:t>noch kein Kunde eingetragen wurde und zuerst die deutschen Texte gezogen werden. Wird dann ein Ausländischer Kunde oder Lieferant eingetragen, müssen die Texte in der entsprechenden Sprache ermittelt und eingetragen werden.</w:t>
      </w:r>
    </w:p>
    <w:p w14:paraId="1A77FA15" w14:textId="77777777" w:rsidR="00111A1E" w:rsidRDefault="00111A1E" w:rsidP="00A9149E"/>
    <w:p w14:paraId="2FA7F01F" w14:textId="433FE2DE" w:rsidR="00111A1E" w:rsidRDefault="00111A1E" w:rsidP="00A9149E">
      <w:r>
        <w:t xml:space="preserve">Im Datensatz des Kurztextes wird der Freitext </w:t>
      </w:r>
      <w:r w:rsidR="00F51033">
        <w:t xml:space="preserve">„Ergänzungstext“ (ftext) gefüllt. </w:t>
      </w:r>
    </w:p>
    <w:p w14:paraId="3F4D8DE4" w14:textId="77777777" w:rsidR="00A9149E" w:rsidRDefault="00A9149E" w:rsidP="00A9149E"/>
    <w:p w14:paraId="03E10D78" w14:textId="2853C4A9" w:rsidR="00EA60C8" w:rsidRDefault="00EA60C8" w:rsidP="00A9149E">
      <w:r>
        <w:t>Variablen:</w:t>
      </w:r>
    </w:p>
    <w:tbl>
      <w:tblPr>
        <w:tblW w:w="7752"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7"/>
        <w:gridCol w:w="590"/>
        <w:gridCol w:w="705"/>
        <w:gridCol w:w="801"/>
        <w:gridCol w:w="599"/>
        <w:gridCol w:w="538"/>
        <w:gridCol w:w="2072"/>
      </w:tblGrid>
      <w:tr w:rsidR="00EA60C8" w:rsidRPr="00F67A47" w14:paraId="1BFC3DE7"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hideMark/>
          </w:tcPr>
          <w:p w14:paraId="27CF2AC1" w14:textId="77777777" w:rsidR="00EA60C8" w:rsidRPr="00FC036D" w:rsidRDefault="00EA60C8" w:rsidP="00FC0801">
            <w:pPr>
              <w:rPr>
                <w:rFonts w:cs="Segoe UI"/>
                <w:sz w:val="20"/>
                <w:szCs w:val="20"/>
              </w:rPr>
            </w:pPr>
            <w:r w:rsidRPr="00FC036D">
              <w:rPr>
                <w:rFonts w:cs="Segoe UI"/>
                <w:b/>
                <w:bCs/>
                <w:sz w:val="20"/>
                <w:szCs w:val="20"/>
              </w:rPr>
              <w:t>Bezeichnung</w:t>
            </w:r>
            <w:r w:rsidRPr="00FC036D">
              <w:rPr>
                <w:rFonts w:cs="Segoe UI"/>
                <w:sz w:val="20"/>
                <w:szCs w:val="20"/>
              </w:rPr>
              <w:t>  </w:t>
            </w:r>
          </w:p>
          <w:p w14:paraId="51A7F286" w14:textId="77777777" w:rsidR="00EA60C8" w:rsidRPr="00FC036D" w:rsidRDefault="00EA60C8" w:rsidP="00FC0801">
            <w:pPr>
              <w:rPr>
                <w:rFonts w:cs="Segoe UI"/>
                <w:sz w:val="20"/>
                <w:szCs w:val="20"/>
              </w:rPr>
            </w:pPr>
          </w:p>
          <w:p w14:paraId="330FD24D" w14:textId="77777777" w:rsidR="00EA60C8" w:rsidRPr="00FC036D" w:rsidRDefault="00EA60C8" w:rsidP="00FC0801">
            <w:pPr>
              <w:rPr>
                <w:rFonts w:cs="Segoe UI"/>
                <w:sz w:val="20"/>
                <w:szCs w:val="20"/>
              </w:rPr>
            </w:pPr>
          </w:p>
        </w:tc>
        <w:tc>
          <w:tcPr>
            <w:tcW w:w="590" w:type="dxa"/>
            <w:tcBorders>
              <w:top w:val="single" w:sz="6" w:space="0" w:color="auto"/>
              <w:left w:val="single" w:sz="6" w:space="0" w:color="auto"/>
              <w:bottom w:val="single" w:sz="6" w:space="0" w:color="auto"/>
              <w:right w:val="single" w:sz="6" w:space="0" w:color="auto"/>
            </w:tcBorders>
            <w:hideMark/>
          </w:tcPr>
          <w:p w14:paraId="0103A2BA" w14:textId="77777777" w:rsidR="00EA60C8" w:rsidRPr="00FC036D" w:rsidRDefault="00EA60C8" w:rsidP="00FC0801">
            <w:pPr>
              <w:rPr>
                <w:rFonts w:cs="Segoe UI"/>
                <w:sz w:val="20"/>
                <w:szCs w:val="20"/>
              </w:rPr>
            </w:pPr>
            <w:r w:rsidRPr="00FC036D">
              <w:rPr>
                <w:rFonts w:cs="Segoe UI"/>
                <w:b/>
                <w:bCs/>
                <w:sz w:val="20"/>
                <w:szCs w:val="20"/>
              </w:rPr>
              <w:t>Typ</w:t>
            </w:r>
            <w:r w:rsidRPr="00FC036D">
              <w:rPr>
                <w:rFonts w:cs="Segoe UI"/>
                <w:sz w:val="20"/>
                <w:szCs w:val="20"/>
              </w:rPr>
              <w:t>  </w:t>
            </w:r>
          </w:p>
        </w:tc>
        <w:tc>
          <w:tcPr>
            <w:tcW w:w="705" w:type="dxa"/>
            <w:tcBorders>
              <w:top w:val="single" w:sz="6" w:space="0" w:color="auto"/>
              <w:left w:val="single" w:sz="6" w:space="0" w:color="auto"/>
              <w:bottom w:val="single" w:sz="6" w:space="0" w:color="auto"/>
              <w:right w:val="single" w:sz="6" w:space="0" w:color="auto"/>
            </w:tcBorders>
            <w:hideMark/>
          </w:tcPr>
          <w:p w14:paraId="03866961" w14:textId="77777777" w:rsidR="00EA60C8" w:rsidRPr="00FC036D" w:rsidRDefault="00EA60C8" w:rsidP="00FC0801">
            <w:pPr>
              <w:rPr>
                <w:rFonts w:cs="Segoe UI"/>
                <w:sz w:val="20"/>
                <w:szCs w:val="20"/>
              </w:rPr>
            </w:pPr>
            <w:r w:rsidRPr="00FC036D">
              <w:rPr>
                <w:rFonts w:cs="Segoe UI"/>
                <w:b/>
                <w:bCs/>
                <w:sz w:val="20"/>
                <w:szCs w:val="20"/>
              </w:rPr>
              <w:t>DB </w:t>
            </w:r>
            <w:r w:rsidRPr="00FC036D">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hideMark/>
          </w:tcPr>
          <w:p w14:paraId="56855D5E" w14:textId="77777777" w:rsidR="00EA60C8" w:rsidRPr="00FC036D" w:rsidRDefault="00EA60C8" w:rsidP="00FC0801">
            <w:pPr>
              <w:rPr>
                <w:rFonts w:cs="Segoe UI"/>
                <w:sz w:val="20"/>
                <w:szCs w:val="20"/>
              </w:rPr>
            </w:pPr>
            <w:r w:rsidRPr="00FC036D">
              <w:rPr>
                <w:rFonts w:cs="Segoe UI"/>
                <w:b/>
                <w:bCs/>
                <w:sz w:val="20"/>
                <w:szCs w:val="20"/>
              </w:rPr>
              <w:t>Maske</w:t>
            </w:r>
            <w:r w:rsidRPr="00FC036D">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hideMark/>
          </w:tcPr>
          <w:p w14:paraId="555BCE26" w14:textId="77777777" w:rsidR="00EA60C8" w:rsidRPr="00FC036D" w:rsidRDefault="00EA60C8" w:rsidP="00FC0801">
            <w:pPr>
              <w:rPr>
                <w:rFonts w:cs="Segoe UI"/>
                <w:sz w:val="20"/>
                <w:szCs w:val="20"/>
              </w:rPr>
            </w:pPr>
            <w:r w:rsidRPr="00FC036D">
              <w:rPr>
                <w:rFonts w:cs="Segoe UI"/>
                <w:b/>
                <w:bCs/>
                <w:sz w:val="20"/>
                <w:szCs w:val="20"/>
              </w:rPr>
              <w:t>Skip</w:t>
            </w:r>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hideMark/>
          </w:tcPr>
          <w:p w14:paraId="3E007114" w14:textId="77777777" w:rsidR="00EA60C8" w:rsidRPr="00FC036D" w:rsidRDefault="00EA60C8" w:rsidP="00FC0801">
            <w:pPr>
              <w:rPr>
                <w:rFonts w:cs="Segoe UI"/>
                <w:sz w:val="20"/>
                <w:szCs w:val="20"/>
              </w:rPr>
            </w:pPr>
            <w:r w:rsidRPr="00FC036D">
              <w:rPr>
                <w:rFonts w:cs="Segoe UI"/>
                <w:b/>
                <w:bCs/>
                <w:sz w:val="20"/>
                <w:szCs w:val="20"/>
              </w:rPr>
              <w:t>K/T</w:t>
            </w:r>
            <w:r w:rsidRPr="00FC036D">
              <w:rPr>
                <w:rFonts w:cs="Segoe UI"/>
                <w:sz w:val="20"/>
                <w:szCs w:val="20"/>
              </w:rPr>
              <w:t>  </w:t>
            </w:r>
          </w:p>
        </w:tc>
        <w:tc>
          <w:tcPr>
            <w:tcW w:w="2072" w:type="dxa"/>
            <w:tcBorders>
              <w:top w:val="single" w:sz="6" w:space="0" w:color="auto"/>
              <w:left w:val="single" w:sz="6" w:space="0" w:color="auto"/>
              <w:bottom w:val="single" w:sz="6" w:space="0" w:color="auto"/>
              <w:right w:val="single" w:sz="6" w:space="0" w:color="auto"/>
            </w:tcBorders>
            <w:hideMark/>
          </w:tcPr>
          <w:p w14:paraId="31FEEDF9" w14:textId="77777777" w:rsidR="00EA60C8" w:rsidRPr="00FC036D" w:rsidRDefault="00EA60C8" w:rsidP="00FC0801">
            <w:pPr>
              <w:rPr>
                <w:rFonts w:cs="Segoe UI"/>
                <w:sz w:val="20"/>
                <w:szCs w:val="20"/>
              </w:rPr>
            </w:pPr>
            <w:r w:rsidRPr="00FC036D">
              <w:rPr>
                <w:rFonts w:cs="Segoe UI"/>
                <w:b/>
                <w:bCs/>
                <w:sz w:val="20"/>
                <w:szCs w:val="20"/>
              </w:rPr>
              <w:t>Variablenname</w:t>
            </w:r>
            <w:r w:rsidRPr="00FC036D">
              <w:rPr>
                <w:rFonts w:cs="Segoe UI"/>
                <w:sz w:val="20"/>
                <w:szCs w:val="20"/>
              </w:rPr>
              <w:t>  </w:t>
            </w:r>
          </w:p>
        </w:tc>
      </w:tr>
      <w:tr w:rsidR="00864872" w:rsidRPr="00F67A47" w14:paraId="219D3365"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09A3A9CC" w14:textId="70A5AED7" w:rsidR="00864872" w:rsidRPr="00FC036D" w:rsidRDefault="00864872" w:rsidP="00864872">
            <w:pPr>
              <w:rPr>
                <w:rFonts w:cs="Segoe UI"/>
                <w:sz w:val="20"/>
                <w:szCs w:val="20"/>
              </w:rPr>
            </w:pPr>
            <w:r w:rsidRPr="00FC036D">
              <w:rPr>
                <w:rFonts w:eastAsia="Times New Roman" w:cs="Segoe UI"/>
                <w:sz w:val="20"/>
                <w:szCs w:val="20"/>
                <w:lang w:eastAsia="de-DE"/>
              </w:rPr>
              <w:t>Anfangstext Angebot</w:t>
            </w:r>
          </w:p>
        </w:tc>
        <w:tc>
          <w:tcPr>
            <w:tcW w:w="590" w:type="dxa"/>
            <w:tcBorders>
              <w:top w:val="single" w:sz="6" w:space="0" w:color="auto"/>
              <w:left w:val="single" w:sz="6" w:space="0" w:color="auto"/>
              <w:bottom w:val="single" w:sz="6" w:space="0" w:color="auto"/>
              <w:right w:val="single" w:sz="6" w:space="0" w:color="auto"/>
            </w:tcBorders>
          </w:tcPr>
          <w:p w14:paraId="66B59C46" w14:textId="6C9C944C"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603906DD" w14:textId="4DF206FE"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06C93989" w14:textId="590320F4"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70B0E9CC" w14:textId="681412F2"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E063DAE" w14:textId="6527B3BD"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0791EBD" w14:textId="7A1734BF"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yanfangebot</w:t>
            </w:r>
            <w:proofErr w:type="spellEnd"/>
          </w:p>
        </w:tc>
      </w:tr>
      <w:tr w:rsidR="00864872" w:rsidRPr="00F67A47" w14:paraId="33663B47"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67E42473" w14:textId="1F31652B" w:rsidR="00864872" w:rsidRPr="00FC036D" w:rsidRDefault="00864872" w:rsidP="00864872">
            <w:pPr>
              <w:rPr>
                <w:rFonts w:cs="Segoe UI"/>
                <w:sz w:val="20"/>
                <w:szCs w:val="20"/>
              </w:rPr>
            </w:pPr>
            <w:r w:rsidRPr="00FC036D">
              <w:rPr>
                <w:rFonts w:eastAsia="Times New Roman" w:cs="Segoe UI"/>
                <w:sz w:val="20"/>
                <w:szCs w:val="20"/>
                <w:lang w:eastAsia="de-DE"/>
              </w:rPr>
              <w:t>Schlusstext Angebot</w:t>
            </w:r>
          </w:p>
        </w:tc>
        <w:tc>
          <w:tcPr>
            <w:tcW w:w="590" w:type="dxa"/>
            <w:tcBorders>
              <w:top w:val="single" w:sz="6" w:space="0" w:color="auto"/>
              <w:left w:val="single" w:sz="6" w:space="0" w:color="auto"/>
              <w:bottom w:val="single" w:sz="6" w:space="0" w:color="auto"/>
              <w:right w:val="single" w:sz="6" w:space="0" w:color="auto"/>
            </w:tcBorders>
          </w:tcPr>
          <w:p w14:paraId="36573588" w14:textId="47A424DC"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4AAD6F82" w14:textId="7F26F917"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7A9BA48A" w14:textId="152EDA26"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40044BED" w14:textId="4173A1C5"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7FE19E6F" w14:textId="0C11E4BA"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0D87F247" w14:textId="674F853C"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yendeangebot</w:t>
            </w:r>
            <w:proofErr w:type="spellEnd"/>
          </w:p>
        </w:tc>
      </w:tr>
      <w:tr w:rsidR="00864872" w:rsidRPr="00F67A47" w14:paraId="2ABDF917"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E0DE5CB" w14:textId="4502EE39" w:rsidR="00864872" w:rsidRPr="00FC036D" w:rsidRDefault="00864872" w:rsidP="00864872">
            <w:pPr>
              <w:rPr>
                <w:rFonts w:cs="Segoe UI"/>
                <w:sz w:val="20"/>
                <w:szCs w:val="20"/>
              </w:rPr>
            </w:pPr>
            <w:r w:rsidRPr="00FC036D">
              <w:rPr>
                <w:rFonts w:eastAsia="Times New Roman" w:cs="Segoe UI"/>
                <w:sz w:val="20"/>
                <w:szCs w:val="20"/>
                <w:lang w:eastAsia="de-DE"/>
              </w:rPr>
              <w:t>Anfangstext Auftrag</w:t>
            </w:r>
          </w:p>
        </w:tc>
        <w:tc>
          <w:tcPr>
            <w:tcW w:w="590" w:type="dxa"/>
            <w:tcBorders>
              <w:top w:val="single" w:sz="6" w:space="0" w:color="auto"/>
              <w:left w:val="single" w:sz="6" w:space="0" w:color="auto"/>
              <w:bottom w:val="single" w:sz="6" w:space="0" w:color="auto"/>
              <w:right w:val="single" w:sz="6" w:space="0" w:color="auto"/>
            </w:tcBorders>
          </w:tcPr>
          <w:p w14:paraId="663555B1" w14:textId="5E5B2CBA"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272542F1" w14:textId="6ACFD434"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5B85D0A5" w14:textId="420CB9AA"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37A23384" w14:textId="7D3B8273"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649F262B" w14:textId="6F0871DB"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488829F2" w14:textId="70B746C1"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yanfauftrag</w:t>
            </w:r>
            <w:proofErr w:type="spellEnd"/>
          </w:p>
        </w:tc>
      </w:tr>
      <w:tr w:rsidR="00864872" w:rsidRPr="00F67A47" w14:paraId="48CA2FB9"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118E9006" w14:textId="1C79E51D" w:rsidR="00864872" w:rsidRPr="00FC036D" w:rsidRDefault="00864872" w:rsidP="00864872">
            <w:pPr>
              <w:rPr>
                <w:rFonts w:cs="Segoe UI"/>
                <w:sz w:val="20"/>
                <w:szCs w:val="20"/>
              </w:rPr>
            </w:pPr>
            <w:r w:rsidRPr="00FC036D">
              <w:rPr>
                <w:rFonts w:eastAsia="Times New Roman" w:cs="Segoe UI"/>
                <w:sz w:val="20"/>
                <w:szCs w:val="20"/>
                <w:lang w:eastAsia="de-DE"/>
              </w:rPr>
              <w:t>Schlusstext Auftrag</w:t>
            </w:r>
          </w:p>
        </w:tc>
        <w:tc>
          <w:tcPr>
            <w:tcW w:w="590" w:type="dxa"/>
            <w:tcBorders>
              <w:top w:val="single" w:sz="6" w:space="0" w:color="auto"/>
              <w:left w:val="single" w:sz="6" w:space="0" w:color="auto"/>
              <w:bottom w:val="single" w:sz="6" w:space="0" w:color="auto"/>
              <w:right w:val="single" w:sz="6" w:space="0" w:color="auto"/>
            </w:tcBorders>
          </w:tcPr>
          <w:p w14:paraId="2537EC81" w14:textId="30C14694"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6D78DEC9" w14:textId="01BD613A"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5107C1A0" w14:textId="5947B028"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319BF3AA" w14:textId="2E3DD051"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6DF80BF" w14:textId="146D7F7B"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075AFDE0" w14:textId="422252E6"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yendeauftrag</w:t>
            </w:r>
            <w:proofErr w:type="spellEnd"/>
          </w:p>
        </w:tc>
      </w:tr>
      <w:tr w:rsidR="00864872" w:rsidRPr="00F67A47" w14:paraId="67DB02B4"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0A5ED2D8" w14:textId="0B574C4D" w:rsidR="00864872" w:rsidRPr="00FC036D" w:rsidRDefault="00864872" w:rsidP="00864872">
            <w:pPr>
              <w:rPr>
                <w:rFonts w:cs="Segoe UI"/>
                <w:sz w:val="20"/>
                <w:szCs w:val="20"/>
              </w:rPr>
            </w:pPr>
            <w:r w:rsidRPr="00FC036D">
              <w:rPr>
                <w:rFonts w:eastAsia="Times New Roman" w:cs="Segoe UI"/>
                <w:sz w:val="20"/>
                <w:szCs w:val="20"/>
                <w:lang w:eastAsia="de-DE"/>
              </w:rPr>
              <w:t>Anfangstext Rahmenauftrag</w:t>
            </w:r>
          </w:p>
        </w:tc>
        <w:tc>
          <w:tcPr>
            <w:tcW w:w="590" w:type="dxa"/>
            <w:tcBorders>
              <w:top w:val="single" w:sz="6" w:space="0" w:color="auto"/>
              <w:left w:val="single" w:sz="6" w:space="0" w:color="auto"/>
              <w:bottom w:val="single" w:sz="6" w:space="0" w:color="auto"/>
              <w:right w:val="single" w:sz="6" w:space="0" w:color="auto"/>
            </w:tcBorders>
          </w:tcPr>
          <w:p w14:paraId="72CB62E9" w14:textId="2E144426"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F9E788E" w14:textId="5A874304"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7D83DFC9" w14:textId="1222C8CC"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472D1A21" w14:textId="5B7DF381"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2850446C" w14:textId="09F37AF3"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2A5DB44F" w14:textId="39D313E7"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yanfrahmenauftrag</w:t>
            </w:r>
            <w:proofErr w:type="spellEnd"/>
          </w:p>
        </w:tc>
      </w:tr>
      <w:tr w:rsidR="00864872" w:rsidRPr="00F67A47" w14:paraId="689A7815"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874CA12" w14:textId="08FDAF99" w:rsidR="00864872" w:rsidRPr="00FC036D" w:rsidRDefault="00864872" w:rsidP="00864872">
            <w:pPr>
              <w:rPr>
                <w:rFonts w:eastAsia="Times New Roman" w:cs="Segoe UI"/>
                <w:sz w:val="20"/>
                <w:szCs w:val="20"/>
                <w:lang w:eastAsia="de-DE"/>
              </w:rPr>
            </w:pPr>
            <w:r w:rsidRPr="00FC036D">
              <w:rPr>
                <w:rFonts w:eastAsia="Times New Roman" w:cs="Segoe UI"/>
                <w:sz w:val="20"/>
                <w:szCs w:val="20"/>
                <w:lang w:eastAsia="de-DE"/>
              </w:rPr>
              <w:t>Schlusstext Rahmenauftrag</w:t>
            </w:r>
          </w:p>
        </w:tc>
        <w:tc>
          <w:tcPr>
            <w:tcW w:w="590" w:type="dxa"/>
            <w:tcBorders>
              <w:top w:val="single" w:sz="6" w:space="0" w:color="auto"/>
              <w:left w:val="single" w:sz="6" w:space="0" w:color="auto"/>
              <w:bottom w:val="single" w:sz="6" w:space="0" w:color="auto"/>
              <w:right w:val="single" w:sz="6" w:space="0" w:color="auto"/>
            </w:tcBorders>
          </w:tcPr>
          <w:p w14:paraId="2378D821" w14:textId="5F2F20E0"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6E0822D2" w14:textId="2E0D0F43"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492CB6A8" w14:textId="460F47AB"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53681D87" w14:textId="533D4C27"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5C419D5B" w14:textId="719F569F"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5C3E99AD" w14:textId="71AF504B"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yenderahmenauftrag</w:t>
            </w:r>
            <w:proofErr w:type="spellEnd"/>
          </w:p>
        </w:tc>
      </w:tr>
      <w:tr w:rsidR="00864872" w:rsidRPr="00F67A47" w14:paraId="4BCF2AF7"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62E551CB" w14:textId="7671D63D" w:rsidR="00864872" w:rsidRPr="00FC036D" w:rsidRDefault="00864872" w:rsidP="00864872">
            <w:pPr>
              <w:rPr>
                <w:rFonts w:eastAsia="Times New Roman" w:cs="Segoe UI"/>
                <w:sz w:val="20"/>
                <w:szCs w:val="20"/>
                <w:lang w:eastAsia="de-DE"/>
              </w:rPr>
            </w:pPr>
            <w:r w:rsidRPr="00FC036D">
              <w:rPr>
                <w:rFonts w:eastAsia="Times New Roman" w:cs="Segoe UI"/>
                <w:sz w:val="20"/>
                <w:szCs w:val="20"/>
                <w:lang w:eastAsia="de-DE"/>
              </w:rPr>
              <w:t>Anfangstext</w:t>
            </w:r>
            <w:r w:rsidR="00E24263" w:rsidRPr="00FC036D">
              <w:rPr>
                <w:rFonts w:eastAsia="Times New Roman" w:cs="Segoe UI"/>
                <w:sz w:val="20"/>
                <w:szCs w:val="20"/>
                <w:lang w:eastAsia="de-DE"/>
              </w:rPr>
              <w:t xml:space="preserve"> VK </w:t>
            </w:r>
            <w:r w:rsidR="00FC036D" w:rsidRPr="00FC036D">
              <w:rPr>
                <w:rFonts w:eastAsia="Times New Roman" w:cs="Segoe UI"/>
                <w:sz w:val="20"/>
                <w:szCs w:val="20"/>
                <w:lang w:eastAsia="de-DE"/>
              </w:rPr>
              <w:t>- Lieferschein</w:t>
            </w:r>
          </w:p>
        </w:tc>
        <w:tc>
          <w:tcPr>
            <w:tcW w:w="590" w:type="dxa"/>
            <w:tcBorders>
              <w:top w:val="single" w:sz="6" w:space="0" w:color="auto"/>
              <w:left w:val="single" w:sz="6" w:space="0" w:color="auto"/>
              <w:bottom w:val="single" w:sz="6" w:space="0" w:color="auto"/>
              <w:right w:val="single" w:sz="6" w:space="0" w:color="auto"/>
            </w:tcBorders>
          </w:tcPr>
          <w:p w14:paraId="127FBB5B" w14:textId="08CB0588"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49434708" w14:textId="6F9FD7F1"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3508E7DB" w14:textId="622C38D4"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31B39041" w14:textId="558CF5A8"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50B1E355" w14:textId="1BB9034D"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536B05ED" w14:textId="01745F51"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yanf</w:t>
            </w:r>
            <w:r w:rsidR="00662C94" w:rsidRPr="00FC036D">
              <w:rPr>
                <w:rFonts w:eastAsia="Times New Roman" w:cs="Segoe UI"/>
                <w:sz w:val="20"/>
                <w:szCs w:val="20"/>
                <w:lang w:eastAsia="de-DE"/>
              </w:rPr>
              <w:t>vk</w:t>
            </w:r>
            <w:r w:rsidRPr="00FC036D">
              <w:rPr>
                <w:rFonts w:eastAsia="Times New Roman" w:cs="Segoe UI"/>
                <w:sz w:val="20"/>
                <w:szCs w:val="20"/>
                <w:lang w:eastAsia="de-DE"/>
              </w:rPr>
              <w:t>lieferschein</w:t>
            </w:r>
            <w:proofErr w:type="spellEnd"/>
          </w:p>
        </w:tc>
      </w:tr>
      <w:tr w:rsidR="00864872" w:rsidRPr="00F67A47" w14:paraId="7852A633"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7F371967" w14:textId="3F39ACF0" w:rsidR="00864872" w:rsidRPr="00FC036D" w:rsidRDefault="00864872" w:rsidP="00864872">
            <w:pPr>
              <w:rPr>
                <w:rFonts w:eastAsia="Times New Roman" w:cs="Segoe UI"/>
                <w:sz w:val="20"/>
                <w:szCs w:val="20"/>
                <w:lang w:eastAsia="de-DE"/>
              </w:rPr>
            </w:pPr>
            <w:r w:rsidRPr="00FC036D">
              <w:rPr>
                <w:rFonts w:eastAsia="Times New Roman" w:cs="Segoe UI"/>
                <w:sz w:val="20"/>
                <w:szCs w:val="20"/>
                <w:lang w:eastAsia="de-DE"/>
              </w:rPr>
              <w:t xml:space="preserve">Schlusstext </w:t>
            </w:r>
            <w:r w:rsidR="00E24263" w:rsidRPr="00FC036D">
              <w:rPr>
                <w:rFonts w:eastAsia="Times New Roman" w:cs="Segoe UI"/>
                <w:sz w:val="20"/>
                <w:szCs w:val="20"/>
                <w:lang w:eastAsia="de-DE"/>
              </w:rPr>
              <w:t>VK -</w:t>
            </w:r>
            <w:r w:rsidRPr="00FC036D">
              <w:rPr>
                <w:rFonts w:eastAsia="Times New Roman" w:cs="Segoe UI"/>
                <w:sz w:val="20"/>
                <w:szCs w:val="20"/>
                <w:lang w:eastAsia="de-DE"/>
              </w:rPr>
              <w:t>Lieferschein</w:t>
            </w:r>
          </w:p>
        </w:tc>
        <w:tc>
          <w:tcPr>
            <w:tcW w:w="590" w:type="dxa"/>
            <w:tcBorders>
              <w:top w:val="single" w:sz="6" w:space="0" w:color="auto"/>
              <w:left w:val="single" w:sz="6" w:space="0" w:color="auto"/>
              <w:bottom w:val="single" w:sz="6" w:space="0" w:color="auto"/>
              <w:right w:val="single" w:sz="6" w:space="0" w:color="auto"/>
            </w:tcBorders>
          </w:tcPr>
          <w:p w14:paraId="7FD673C2" w14:textId="23C06F93"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6123D6AE" w14:textId="288522A3"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36EFBF22" w14:textId="168E7E97"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268440BD" w14:textId="739B233F"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3AB44DC7" w14:textId="21A4112A"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3218B132" w14:textId="1010C066"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yende</w:t>
            </w:r>
            <w:r w:rsidR="00662C94" w:rsidRPr="00FC036D">
              <w:rPr>
                <w:rFonts w:eastAsia="Times New Roman" w:cs="Segoe UI"/>
                <w:sz w:val="20"/>
                <w:szCs w:val="20"/>
                <w:lang w:eastAsia="de-DE"/>
              </w:rPr>
              <w:t>vk</w:t>
            </w:r>
            <w:r w:rsidRPr="00FC036D">
              <w:rPr>
                <w:rFonts w:eastAsia="Times New Roman" w:cs="Segoe UI"/>
                <w:sz w:val="20"/>
                <w:szCs w:val="20"/>
                <w:lang w:eastAsia="de-DE"/>
              </w:rPr>
              <w:t>lieferschein</w:t>
            </w:r>
            <w:proofErr w:type="spellEnd"/>
          </w:p>
        </w:tc>
      </w:tr>
      <w:tr w:rsidR="00864872" w:rsidRPr="00F67A47" w14:paraId="6049300D"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567DEBB0" w14:textId="058A4625" w:rsidR="00864872" w:rsidRPr="00FC036D" w:rsidRDefault="00864872" w:rsidP="00864872">
            <w:pPr>
              <w:rPr>
                <w:rFonts w:eastAsia="Times New Roman" w:cs="Segoe UI"/>
                <w:sz w:val="20"/>
                <w:szCs w:val="20"/>
                <w:lang w:eastAsia="de-DE"/>
              </w:rPr>
            </w:pPr>
            <w:r w:rsidRPr="00FC036D">
              <w:rPr>
                <w:rFonts w:eastAsia="Times New Roman" w:cs="Segoe UI"/>
                <w:sz w:val="20"/>
                <w:szCs w:val="20"/>
                <w:lang w:eastAsia="de-DE"/>
              </w:rPr>
              <w:t>Anfangstext</w:t>
            </w:r>
            <w:r w:rsidR="00E24263" w:rsidRPr="00FC036D">
              <w:rPr>
                <w:rFonts w:eastAsia="Times New Roman" w:cs="Segoe UI"/>
                <w:sz w:val="20"/>
                <w:szCs w:val="20"/>
                <w:lang w:eastAsia="de-DE"/>
              </w:rPr>
              <w:t xml:space="preserve"> VK </w:t>
            </w:r>
            <w:r w:rsidR="00FC036D" w:rsidRPr="00FC036D">
              <w:rPr>
                <w:rFonts w:eastAsia="Times New Roman" w:cs="Segoe UI"/>
                <w:sz w:val="20"/>
                <w:szCs w:val="20"/>
                <w:lang w:eastAsia="de-DE"/>
              </w:rPr>
              <w:t>- Rechnung</w:t>
            </w:r>
          </w:p>
        </w:tc>
        <w:tc>
          <w:tcPr>
            <w:tcW w:w="590" w:type="dxa"/>
            <w:tcBorders>
              <w:top w:val="single" w:sz="6" w:space="0" w:color="auto"/>
              <w:left w:val="single" w:sz="6" w:space="0" w:color="auto"/>
              <w:bottom w:val="single" w:sz="6" w:space="0" w:color="auto"/>
              <w:right w:val="single" w:sz="6" w:space="0" w:color="auto"/>
            </w:tcBorders>
          </w:tcPr>
          <w:p w14:paraId="37C7922F" w14:textId="2E3333AD"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E3FE758" w14:textId="7D524F42"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749B05BD" w14:textId="59B787E4"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7A381DB7" w14:textId="70E52BD6"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55D8F1A3" w14:textId="22CFB42B"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7EBAD34D" w14:textId="3DCE0B41"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yanf</w:t>
            </w:r>
            <w:r w:rsidR="00FB190C" w:rsidRPr="00FC036D">
              <w:rPr>
                <w:rFonts w:eastAsia="Times New Roman" w:cs="Segoe UI"/>
                <w:sz w:val="20"/>
                <w:szCs w:val="20"/>
                <w:lang w:eastAsia="de-DE"/>
              </w:rPr>
              <w:t>vk</w:t>
            </w:r>
            <w:r w:rsidRPr="00FC036D">
              <w:rPr>
                <w:rFonts w:eastAsia="Times New Roman" w:cs="Segoe UI"/>
                <w:sz w:val="20"/>
                <w:szCs w:val="20"/>
                <w:lang w:eastAsia="de-DE"/>
              </w:rPr>
              <w:t>rechnung</w:t>
            </w:r>
            <w:proofErr w:type="spellEnd"/>
          </w:p>
        </w:tc>
      </w:tr>
      <w:tr w:rsidR="00864872" w:rsidRPr="00F67A47" w14:paraId="39E4F905" w14:textId="77777777" w:rsidTr="00FC036D">
        <w:trPr>
          <w:trHeight w:val="361"/>
        </w:trPr>
        <w:tc>
          <w:tcPr>
            <w:tcW w:w="2447" w:type="dxa"/>
            <w:tcBorders>
              <w:top w:val="single" w:sz="6" w:space="0" w:color="auto"/>
              <w:left w:val="single" w:sz="6" w:space="0" w:color="auto"/>
              <w:bottom w:val="single" w:sz="6" w:space="0" w:color="auto"/>
              <w:right w:val="single" w:sz="6" w:space="0" w:color="auto"/>
            </w:tcBorders>
            <w:vAlign w:val="center"/>
          </w:tcPr>
          <w:p w14:paraId="070594D4" w14:textId="2F9A377D" w:rsidR="00864872" w:rsidRPr="00FC036D" w:rsidRDefault="00864872" w:rsidP="00864872">
            <w:pPr>
              <w:rPr>
                <w:rFonts w:eastAsia="Times New Roman" w:cs="Segoe UI"/>
                <w:sz w:val="20"/>
                <w:szCs w:val="20"/>
                <w:lang w:eastAsia="de-DE"/>
              </w:rPr>
            </w:pPr>
            <w:r w:rsidRPr="00FC036D">
              <w:rPr>
                <w:rFonts w:eastAsia="Times New Roman" w:cs="Segoe UI"/>
                <w:sz w:val="20"/>
                <w:szCs w:val="20"/>
                <w:lang w:eastAsia="de-DE"/>
              </w:rPr>
              <w:t xml:space="preserve">Schlusstext </w:t>
            </w:r>
            <w:r w:rsidR="00E24263" w:rsidRPr="00FC036D">
              <w:rPr>
                <w:rFonts w:eastAsia="Times New Roman" w:cs="Segoe UI"/>
                <w:sz w:val="20"/>
                <w:szCs w:val="20"/>
                <w:lang w:eastAsia="de-DE"/>
              </w:rPr>
              <w:t xml:space="preserve">VK - </w:t>
            </w:r>
            <w:r w:rsidRPr="00FC036D">
              <w:rPr>
                <w:rFonts w:eastAsia="Times New Roman" w:cs="Segoe UI"/>
                <w:sz w:val="20"/>
                <w:szCs w:val="20"/>
                <w:lang w:eastAsia="de-DE"/>
              </w:rPr>
              <w:t>Rechnung</w:t>
            </w:r>
          </w:p>
        </w:tc>
        <w:tc>
          <w:tcPr>
            <w:tcW w:w="590" w:type="dxa"/>
            <w:tcBorders>
              <w:top w:val="single" w:sz="6" w:space="0" w:color="auto"/>
              <w:left w:val="single" w:sz="6" w:space="0" w:color="auto"/>
              <w:bottom w:val="single" w:sz="6" w:space="0" w:color="auto"/>
              <w:right w:val="single" w:sz="6" w:space="0" w:color="auto"/>
            </w:tcBorders>
          </w:tcPr>
          <w:p w14:paraId="7C2B501F" w14:textId="153FA02D" w:rsidR="00864872" w:rsidRPr="00FC036D" w:rsidRDefault="00864872" w:rsidP="00864872">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24AD9D90" w14:textId="44F0ADEC" w:rsidR="00864872" w:rsidRPr="00FC036D" w:rsidRDefault="00864872" w:rsidP="00864872">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33827129" w14:textId="604D0CD3" w:rsidR="00864872" w:rsidRPr="00FC036D" w:rsidRDefault="00864872" w:rsidP="00864872">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2E3BEF30" w14:textId="06F1EF8B" w:rsidR="00864872" w:rsidRPr="00FC036D" w:rsidRDefault="00864872" w:rsidP="00864872">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C53CE3E" w14:textId="0A7F68C3" w:rsidR="00864872" w:rsidRPr="00FC036D" w:rsidRDefault="00864872" w:rsidP="00864872">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461BF724" w14:textId="260D388A" w:rsidR="00864872" w:rsidRPr="00FC036D" w:rsidRDefault="00864872" w:rsidP="00864872">
            <w:pPr>
              <w:rPr>
                <w:rFonts w:cs="Segoe UI"/>
                <w:sz w:val="20"/>
                <w:szCs w:val="20"/>
              </w:rPr>
            </w:pPr>
            <w:proofErr w:type="spellStart"/>
            <w:r w:rsidRPr="00FC036D">
              <w:rPr>
                <w:rFonts w:eastAsia="Times New Roman" w:cs="Segoe UI"/>
                <w:sz w:val="20"/>
                <w:szCs w:val="20"/>
                <w:lang w:eastAsia="de-DE"/>
              </w:rPr>
              <w:t>yende</w:t>
            </w:r>
            <w:r w:rsidR="00FB190C" w:rsidRPr="00FC036D">
              <w:rPr>
                <w:rFonts w:eastAsia="Times New Roman" w:cs="Segoe UI"/>
                <w:sz w:val="20"/>
                <w:szCs w:val="20"/>
                <w:lang w:eastAsia="de-DE"/>
              </w:rPr>
              <w:t>vk</w:t>
            </w:r>
            <w:r w:rsidRPr="00FC036D">
              <w:rPr>
                <w:rFonts w:eastAsia="Times New Roman" w:cs="Segoe UI"/>
                <w:sz w:val="20"/>
                <w:szCs w:val="20"/>
                <w:lang w:eastAsia="de-DE"/>
              </w:rPr>
              <w:t>rechnung</w:t>
            </w:r>
            <w:proofErr w:type="spellEnd"/>
          </w:p>
        </w:tc>
      </w:tr>
      <w:tr w:rsidR="00E24263" w:rsidRPr="00F67A47" w14:paraId="44FD4934"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3FF3EF1F" w14:textId="43EE3964" w:rsidR="00E24263" w:rsidRPr="00FC036D" w:rsidRDefault="00E24263" w:rsidP="00E24263">
            <w:pPr>
              <w:rPr>
                <w:rFonts w:eastAsia="Times New Roman" w:cs="Segoe UI"/>
                <w:sz w:val="20"/>
                <w:szCs w:val="20"/>
                <w:lang w:eastAsia="de-DE"/>
              </w:rPr>
            </w:pPr>
            <w:r w:rsidRPr="00FC036D">
              <w:rPr>
                <w:rFonts w:eastAsia="Times New Roman" w:cs="Segoe UI"/>
                <w:sz w:val="20"/>
                <w:szCs w:val="20"/>
                <w:lang w:eastAsia="de-DE"/>
              </w:rPr>
              <w:t>Anfangstext Anfrage</w:t>
            </w:r>
          </w:p>
        </w:tc>
        <w:tc>
          <w:tcPr>
            <w:tcW w:w="590" w:type="dxa"/>
            <w:tcBorders>
              <w:top w:val="single" w:sz="6" w:space="0" w:color="auto"/>
              <w:left w:val="single" w:sz="6" w:space="0" w:color="auto"/>
              <w:bottom w:val="single" w:sz="6" w:space="0" w:color="auto"/>
              <w:right w:val="single" w:sz="6" w:space="0" w:color="auto"/>
            </w:tcBorders>
          </w:tcPr>
          <w:p w14:paraId="0C295FE4" w14:textId="7F008F86" w:rsidR="00E24263" w:rsidRPr="00FC036D" w:rsidRDefault="00E24263" w:rsidP="00E24263">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2A506953" w14:textId="538EF30D" w:rsidR="00E24263" w:rsidRPr="00FC036D" w:rsidRDefault="00E24263" w:rsidP="00E24263">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69E5512B" w14:textId="2E0F1ECD" w:rsidR="00E24263" w:rsidRPr="00FC036D" w:rsidRDefault="00E24263" w:rsidP="00E24263">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1D67CB6B" w14:textId="151D7997" w:rsidR="00E24263" w:rsidRPr="00FC036D" w:rsidRDefault="00E24263" w:rsidP="00E24263">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31F397D2" w14:textId="26CE448A" w:rsidR="00E24263" w:rsidRPr="00FC036D" w:rsidRDefault="00E24263" w:rsidP="00E24263">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91425DC" w14:textId="6CA64FA0" w:rsidR="00E24263" w:rsidRPr="00FC036D" w:rsidRDefault="00E24263" w:rsidP="00E24263">
            <w:pPr>
              <w:rPr>
                <w:rFonts w:cs="Segoe UI"/>
                <w:sz w:val="20"/>
                <w:szCs w:val="20"/>
              </w:rPr>
            </w:pPr>
            <w:proofErr w:type="spellStart"/>
            <w:r w:rsidRPr="00FC036D">
              <w:rPr>
                <w:rFonts w:eastAsia="Times New Roman" w:cs="Segoe UI"/>
                <w:sz w:val="20"/>
                <w:szCs w:val="20"/>
                <w:lang w:eastAsia="de-DE"/>
              </w:rPr>
              <w:t>yanfanfrage</w:t>
            </w:r>
            <w:proofErr w:type="spellEnd"/>
          </w:p>
        </w:tc>
      </w:tr>
      <w:tr w:rsidR="00FB190C" w:rsidRPr="00F67A47" w14:paraId="5AF0B7DD"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1CEC686A" w14:textId="7BAD16CA"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Schlusstext Anfrage</w:t>
            </w:r>
          </w:p>
        </w:tc>
        <w:tc>
          <w:tcPr>
            <w:tcW w:w="590" w:type="dxa"/>
            <w:tcBorders>
              <w:top w:val="single" w:sz="6" w:space="0" w:color="auto"/>
              <w:left w:val="single" w:sz="6" w:space="0" w:color="auto"/>
              <w:bottom w:val="single" w:sz="6" w:space="0" w:color="auto"/>
              <w:right w:val="single" w:sz="6" w:space="0" w:color="auto"/>
            </w:tcBorders>
          </w:tcPr>
          <w:p w14:paraId="346E5EF5" w14:textId="52281BD4"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093DBC8B" w14:textId="67C0689C"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2076C450" w14:textId="5B7A0548"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07560429" w14:textId="73298879"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09EA5D3C" w14:textId="1B658AB0"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7F076D15" w14:textId="690D9C01"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yendeanfrage</w:t>
            </w:r>
            <w:proofErr w:type="spellEnd"/>
          </w:p>
        </w:tc>
      </w:tr>
      <w:tr w:rsidR="00FB190C" w:rsidRPr="00F67A47" w14:paraId="1C591723"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CBA005F" w14:textId="30806E61"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Anfangstext Bestellung</w:t>
            </w:r>
          </w:p>
        </w:tc>
        <w:tc>
          <w:tcPr>
            <w:tcW w:w="590" w:type="dxa"/>
            <w:tcBorders>
              <w:top w:val="single" w:sz="6" w:space="0" w:color="auto"/>
              <w:left w:val="single" w:sz="6" w:space="0" w:color="auto"/>
              <w:bottom w:val="single" w:sz="6" w:space="0" w:color="auto"/>
              <w:right w:val="single" w:sz="6" w:space="0" w:color="auto"/>
            </w:tcBorders>
          </w:tcPr>
          <w:p w14:paraId="76ACFB99" w14:textId="6E20B9EC"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653D1A89" w14:textId="78898BD1"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742FE0A5" w14:textId="4FC5BF25"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6BCA02D7" w14:textId="7042CFC5"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3FDBD755" w14:textId="4E29B6E5"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FE0C100" w14:textId="4A26CFB8"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yanfbestellung</w:t>
            </w:r>
            <w:proofErr w:type="spellEnd"/>
          </w:p>
        </w:tc>
      </w:tr>
      <w:tr w:rsidR="00FB190C" w:rsidRPr="00F67A47" w14:paraId="0D470FEF"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03629028" w14:textId="7D763DC9"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Schlusstext Bestellung</w:t>
            </w:r>
          </w:p>
        </w:tc>
        <w:tc>
          <w:tcPr>
            <w:tcW w:w="590" w:type="dxa"/>
            <w:tcBorders>
              <w:top w:val="single" w:sz="6" w:space="0" w:color="auto"/>
              <w:left w:val="single" w:sz="6" w:space="0" w:color="auto"/>
              <w:bottom w:val="single" w:sz="6" w:space="0" w:color="auto"/>
              <w:right w:val="single" w:sz="6" w:space="0" w:color="auto"/>
            </w:tcBorders>
          </w:tcPr>
          <w:p w14:paraId="7741109D" w14:textId="315A529F"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16275F2F" w14:textId="71207906"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7F7B4332" w14:textId="05CFBE2A"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36CDCD0D" w14:textId="0DBF02CA"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1040372E" w14:textId="73DAB554"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0A918FD2" w14:textId="4DFB9B43"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yendebestellung</w:t>
            </w:r>
            <w:proofErr w:type="spellEnd"/>
          </w:p>
        </w:tc>
      </w:tr>
      <w:tr w:rsidR="00FB190C" w:rsidRPr="00F67A47" w14:paraId="61ED7D2F"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C9D5467" w14:textId="317D55C4"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Anfangstext Rahmenauftrag</w:t>
            </w:r>
          </w:p>
        </w:tc>
        <w:tc>
          <w:tcPr>
            <w:tcW w:w="590" w:type="dxa"/>
            <w:tcBorders>
              <w:top w:val="single" w:sz="6" w:space="0" w:color="auto"/>
              <w:left w:val="single" w:sz="6" w:space="0" w:color="auto"/>
              <w:bottom w:val="single" w:sz="6" w:space="0" w:color="auto"/>
              <w:right w:val="single" w:sz="6" w:space="0" w:color="auto"/>
            </w:tcBorders>
          </w:tcPr>
          <w:p w14:paraId="2ABBCAF0" w14:textId="1DB8D52F"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016512A9" w14:textId="56D72CE3"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1D899D16" w14:textId="17E1DEE1"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435C179B" w14:textId="4F300C1E"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3F0266A5" w14:textId="014DC573"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5A28951E" w14:textId="488035E0"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yanfekrahmenauftrag</w:t>
            </w:r>
            <w:proofErr w:type="spellEnd"/>
          </w:p>
        </w:tc>
      </w:tr>
      <w:tr w:rsidR="00FB190C" w:rsidRPr="00F67A47" w14:paraId="27C0609C"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EAB9E07" w14:textId="0B2693A1"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Schlusstext Rahmenauftrag</w:t>
            </w:r>
          </w:p>
        </w:tc>
        <w:tc>
          <w:tcPr>
            <w:tcW w:w="590" w:type="dxa"/>
            <w:tcBorders>
              <w:top w:val="single" w:sz="6" w:space="0" w:color="auto"/>
              <w:left w:val="single" w:sz="6" w:space="0" w:color="auto"/>
              <w:bottom w:val="single" w:sz="6" w:space="0" w:color="auto"/>
              <w:right w:val="single" w:sz="6" w:space="0" w:color="auto"/>
            </w:tcBorders>
          </w:tcPr>
          <w:p w14:paraId="08DA4425" w14:textId="1A470250"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3874EB80" w14:textId="31306F09"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787B5FD8" w14:textId="2A207A0C"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3018D336" w14:textId="3AF6E6AA"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36B8E44" w14:textId="2CFBEC77"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103DA3C4" w14:textId="799FB8B9"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yendeekrahmenauftrag</w:t>
            </w:r>
            <w:proofErr w:type="spellEnd"/>
          </w:p>
        </w:tc>
      </w:tr>
      <w:tr w:rsidR="00FB190C" w:rsidRPr="00F67A47" w14:paraId="14C010F4"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54F86650" w14:textId="59333633"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Anfangstext EK-Lieferschein</w:t>
            </w:r>
          </w:p>
        </w:tc>
        <w:tc>
          <w:tcPr>
            <w:tcW w:w="590" w:type="dxa"/>
            <w:tcBorders>
              <w:top w:val="single" w:sz="6" w:space="0" w:color="auto"/>
              <w:left w:val="single" w:sz="6" w:space="0" w:color="auto"/>
              <w:bottom w:val="single" w:sz="6" w:space="0" w:color="auto"/>
              <w:right w:val="single" w:sz="6" w:space="0" w:color="auto"/>
            </w:tcBorders>
          </w:tcPr>
          <w:p w14:paraId="5879E400" w14:textId="3106CD3D"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572CC524" w14:textId="6CFC579A"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6B93DA8E" w14:textId="27B9A2DC"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223469AE" w14:textId="17A9ABC4"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FC707DC" w14:textId="632F2983"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21855FFC" w14:textId="27572248"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yanfeklieferschein</w:t>
            </w:r>
            <w:proofErr w:type="spellEnd"/>
          </w:p>
        </w:tc>
      </w:tr>
      <w:tr w:rsidR="00FB190C" w:rsidRPr="00F67A47" w14:paraId="304ABF13"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41D122E6" w14:textId="225C0565"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Schlusstext EK-Lieferschein</w:t>
            </w:r>
          </w:p>
        </w:tc>
        <w:tc>
          <w:tcPr>
            <w:tcW w:w="590" w:type="dxa"/>
            <w:tcBorders>
              <w:top w:val="single" w:sz="6" w:space="0" w:color="auto"/>
              <w:left w:val="single" w:sz="6" w:space="0" w:color="auto"/>
              <w:bottom w:val="single" w:sz="6" w:space="0" w:color="auto"/>
              <w:right w:val="single" w:sz="6" w:space="0" w:color="auto"/>
            </w:tcBorders>
          </w:tcPr>
          <w:p w14:paraId="0F34A0D5" w14:textId="7980ACDA"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10AC598" w14:textId="58741D35"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454B5D97" w14:textId="79915763"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77524FFB" w14:textId="57D268B3"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2BD34021" w14:textId="3E077F0F"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24FF3D9" w14:textId="3E90FD51"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yendeeklieferschein</w:t>
            </w:r>
            <w:proofErr w:type="spellEnd"/>
          </w:p>
        </w:tc>
      </w:tr>
      <w:tr w:rsidR="00FB190C" w:rsidRPr="00F67A47" w14:paraId="3C100495"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3C631ED3" w14:textId="3D54B23B"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Anfangstext EK-Rechnung</w:t>
            </w:r>
          </w:p>
        </w:tc>
        <w:tc>
          <w:tcPr>
            <w:tcW w:w="590" w:type="dxa"/>
            <w:tcBorders>
              <w:top w:val="single" w:sz="6" w:space="0" w:color="auto"/>
              <w:left w:val="single" w:sz="6" w:space="0" w:color="auto"/>
              <w:bottom w:val="single" w:sz="6" w:space="0" w:color="auto"/>
              <w:right w:val="single" w:sz="6" w:space="0" w:color="auto"/>
            </w:tcBorders>
          </w:tcPr>
          <w:p w14:paraId="41A25F8A" w14:textId="65683980"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0D3817A3" w14:textId="6A72BE89"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3BEF8E46" w14:textId="4F048235"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7031E6E6" w14:textId="7B040F6E"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573ECBB" w14:textId="65D0E98B"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0B4DA06C" w14:textId="4D8CAE8E"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yanfekrechnung</w:t>
            </w:r>
            <w:proofErr w:type="spellEnd"/>
          </w:p>
        </w:tc>
      </w:tr>
      <w:tr w:rsidR="00FB190C" w:rsidRPr="00F67A47" w14:paraId="009F4115" w14:textId="77777777" w:rsidTr="00FC036D">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6EC5B75C" w14:textId="254E1371" w:rsidR="00FB190C" w:rsidRPr="00FC036D" w:rsidRDefault="00FB190C" w:rsidP="00FB190C">
            <w:pPr>
              <w:rPr>
                <w:rFonts w:eastAsia="Times New Roman" w:cs="Segoe UI"/>
                <w:sz w:val="20"/>
                <w:szCs w:val="20"/>
                <w:lang w:eastAsia="de-DE"/>
              </w:rPr>
            </w:pPr>
            <w:r w:rsidRPr="00FC036D">
              <w:rPr>
                <w:rFonts w:eastAsia="Times New Roman" w:cs="Segoe UI"/>
                <w:sz w:val="20"/>
                <w:szCs w:val="20"/>
                <w:lang w:eastAsia="de-DE"/>
              </w:rPr>
              <w:t>Schlusstext EK-Rechnung</w:t>
            </w:r>
          </w:p>
        </w:tc>
        <w:tc>
          <w:tcPr>
            <w:tcW w:w="590" w:type="dxa"/>
            <w:tcBorders>
              <w:top w:val="single" w:sz="6" w:space="0" w:color="auto"/>
              <w:left w:val="single" w:sz="6" w:space="0" w:color="auto"/>
              <w:bottom w:val="single" w:sz="6" w:space="0" w:color="auto"/>
              <w:right w:val="single" w:sz="6" w:space="0" w:color="auto"/>
            </w:tcBorders>
          </w:tcPr>
          <w:p w14:paraId="3218450A" w14:textId="00473771" w:rsidR="00FB190C" w:rsidRPr="00FC036D" w:rsidRDefault="00FB190C" w:rsidP="00FB190C">
            <w:pPr>
              <w:rPr>
                <w:rFonts w:cs="Segoe UI"/>
                <w:sz w:val="20"/>
                <w:szCs w:val="20"/>
              </w:rPr>
            </w:pPr>
            <w:r w:rsidRPr="00FC036D">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681D4F32" w14:textId="47269582" w:rsidR="00FB190C" w:rsidRPr="00FC036D" w:rsidRDefault="00FB190C" w:rsidP="00FB190C">
            <w:pPr>
              <w:rPr>
                <w:rFonts w:cs="Segoe UI"/>
                <w:sz w:val="20"/>
                <w:szCs w:val="20"/>
              </w:rPr>
            </w:pPr>
            <w:r w:rsidRPr="00FC036D">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477424B4" w14:textId="2E42838E" w:rsidR="00FB190C" w:rsidRPr="00FC036D" w:rsidRDefault="00FB190C" w:rsidP="00FB190C">
            <w:pPr>
              <w:rPr>
                <w:rFonts w:cs="Segoe UI"/>
                <w:sz w:val="20"/>
                <w:szCs w:val="20"/>
              </w:rPr>
            </w:pPr>
            <w:r w:rsidRPr="00FC036D">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4DB0EAAD" w14:textId="48BDB2F4" w:rsidR="00FB190C" w:rsidRPr="00FC036D" w:rsidRDefault="00FB190C" w:rsidP="00FB190C">
            <w:pPr>
              <w:rPr>
                <w:rFonts w:cs="Segoe UI"/>
                <w:sz w:val="20"/>
                <w:szCs w:val="20"/>
              </w:rPr>
            </w:pPr>
            <w:proofErr w:type="spellStart"/>
            <w:r w:rsidRPr="00FC036D">
              <w:rPr>
                <w:rFonts w:cs="Segoe UI"/>
                <w:sz w:val="20"/>
                <w:szCs w:val="20"/>
              </w:rPr>
              <w:t>no</w:t>
            </w:r>
            <w:proofErr w:type="spellEnd"/>
            <w:r w:rsidRPr="00FC036D">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1727CE29" w14:textId="308728B6" w:rsidR="00FB190C" w:rsidRPr="00FC036D" w:rsidRDefault="00FB190C" w:rsidP="00FB190C">
            <w:pPr>
              <w:rPr>
                <w:rFonts w:cs="Segoe UI"/>
                <w:sz w:val="20"/>
                <w:szCs w:val="20"/>
              </w:rPr>
            </w:pPr>
            <w:r w:rsidRPr="00FC036D">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D1CB02B" w14:textId="789085FC" w:rsidR="00FB190C" w:rsidRPr="00FC036D" w:rsidRDefault="00FB190C" w:rsidP="00FB190C">
            <w:pPr>
              <w:rPr>
                <w:rFonts w:eastAsia="Times New Roman" w:cs="Segoe UI"/>
                <w:sz w:val="20"/>
                <w:szCs w:val="20"/>
                <w:lang w:eastAsia="de-DE"/>
              </w:rPr>
            </w:pPr>
            <w:proofErr w:type="spellStart"/>
            <w:r w:rsidRPr="00FC036D">
              <w:rPr>
                <w:rFonts w:eastAsia="Times New Roman" w:cs="Segoe UI"/>
                <w:sz w:val="20"/>
                <w:szCs w:val="20"/>
                <w:lang w:eastAsia="de-DE"/>
              </w:rPr>
              <w:t>yendeekrechnung</w:t>
            </w:r>
            <w:proofErr w:type="spellEnd"/>
          </w:p>
        </w:tc>
      </w:tr>
    </w:tbl>
    <w:p w14:paraId="2E1CF79B" w14:textId="77777777" w:rsidR="00EA60C8" w:rsidRDefault="00EA60C8" w:rsidP="00A9149E"/>
    <w:p w14:paraId="1D492BC3" w14:textId="77777777" w:rsidR="00A9149E" w:rsidRDefault="00A9149E" w:rsidP="00A9149E">
      <w:r>
        <w:t>Technische Anpassung:</w:t>
      </w:r>
    </w:p>
    <w:p w14:paraId="1B2099B4" w14:textId="77777777" w:rsidR="00A9149E" w:rsidRDefault="00A9149E" w:rsidP="00A9149E">
      <w:pPr>
        <w:pStyle w:val="Listenabsatz"/>
        <w:numPr>
          <w:ilvl w:val="0"/>
          <w:numId w:val="26"/>
        </w:numPr>
      </w:pPr>
      <w:r>
        <w:t>Neuer Reiter in Betriebsdaten für Drucktexte</w:t>
      </w:r>
    </w:p>
    <w:p w14:paraId="3BA9FB47" w14:textId="77777777" w:rsidR="00213FFC" w:rsidRDefault="00213FFC" w:rsidP="00213FFC">
      <w:pPr>
        <w:pStyle w:val="Listenabsatz"/>
        <w:numPr>
          <w:ilvl w:val="0"/>
          <w:numId w:val="26"/>
        </w:numPr>
      </w:pPr>
      <w:r>
        <w:t>Anlage der Variablen in Vartab V-12-10 und Anzeige der Variablen in Maske Betriebsdaten (50)</w:t>
      </w:r>
    </w:p>
    <w:p w14:paraId="4CB55B44" w14:textId="77777777" w:rsidR="00A9149E" w:rsidRDefault="00A9149E" w:rsidP="00A9149E">
      <w:pPr>
        <w:pStyle w:val="Listenabsatz"/>
        <w:numPr>
          <w:ilvl w:val="0"/>
          <w:numId w:val="26"/>
        </w:numPr>
      </w:pPr>
      <w:r>
        <w:t>FOP-Maskeneintritt in EK und VK Vorgängen neu und beim Umwandeln zum vorbelegen der Anfangs- und Schlusstexte.</w:t>
      </w:r>
    </w:p>
    <w:p w14:paraId="5666432F" w14:textId="6BB1CCA6" w:rsidR="0008247F" w:rsidRDefault="0008247F" w:rsidP="00A9149E">
      <w:pPr>
        <w:pStyle w:val="Listenabsatz"/>
        <w:numPr>
          <w:ilvl w:val="0"/>
          <w:numId w:val="26"/>
        </w:numPr>
      </w:pPr>
      <w:r>
        <w:t>FOP Feldaustritt Kunde bzw. Lieferant</w:t>
      </w:r>
      <w:r w:rsidR="003A3CAA">
        <w:t xml:space="preserve"> zur </w:t>
      </w:r>
      <w:r w:rsidR="00111A1E">
        <w:t>Aktualisierung der Anfangs- und Schlusstexte unter Berücksichtigung der Korrespondenzsprache</w:t>
      </w:r>
    </w:p>
    <w:p w14:paraId="6865446F" w14:textId="77777777" w:rsidR="00F51033" w:rsidRDefault="00F51033" w:rsidP="00F51033"/>
    <w:tbl>
      <w:tblPr>
        <w:tblStyle w:val="Tabellenraster"/>
        <w:tblW w:w="9085" w:type="dxa"/>
        <w:tblLook w:val="04A0" w:firstRow="1" w:lastRow="0" w:firstColumn="1" w:lastColumn="0" w:noHBand="0" w:noVBand="1"/>
      </w:tblPr>
      <w:tblGrid>
        <w:gridCol w:w="8018"/>
        <w:gridCol w:w="1067"/>
      </w:tblGrid>
      <w:tr w:rsidR="00F51033" w:rsidRPr="008A55C3" w14:paraId="27EAFA22" w14:textId="77777777" w:rsidTr="00FC0801">
        <w:tc>
          <w:tcPr>
            <w:tcW w:w="8077" w:type="dxa"/>
            <w:shd w:val="clear" w:color="auto" w:fill="DCEEA3" w:themeFill="accent6" w:themeFillTint="99"/>
          </w:tcPr>
          <w:p w14:paraId="4B5CB5A3" w14:textId="77777777" w:rsidR="00F51033" w:rsidRPr="008A55C3" w:rsidRDefault="00F51033" w:rsidP="00FC0801">
            <w:r w:rsidRPr="008A55C3">
              <w:t>Auswirkungen der Customization/Extension</w:t>
            </w:r>
          </w:p>
        </w:tc>
        <w:tc>
          <w:tcPr>
            <w:tcW w:w="1008" w:type="dxa"/>
            <w:shd w:val="clear" w:color="auto" w:fill="DCEEA3" w:themeFill="accent6" w:themeFillTint="99"/>
          </w:tcPr>
          <w:p w14:paraId="3EB103C9" w14:textId="77777777" w:rsidR="00F51033" w:rsidRPr="008A55C3" w:rsidRDefault="00F51033" w:rsidP="00FC0801">
            <w:r w:rsidRPr="008A55C3">
              <w:t>Antwort</w:t>
            </w:r>
          </w:p>
        </w:tc>
      </w:tr>
      <w:tr w:rsidR="00F51033" w:rsidRPr="008A55C3" w14:paraId="6809902B" w14:textId="77777777" w:rsidTr="00FC0801">
        <w:tc>
          <w:tcPr>
            <w:tcW w:w="8077" w:type="dxa"/>
          </w:tcPr>
          <w:p w14:paraId="7C8AA218" w14:textId="77777777" w:rsidR="00F51033" w:rsidRPr="008A55C3" w:rsidRDefault="00F51033" w:rsidP="00FC0801">
            <w:pPr>
              <w:rPr>
                <w:sz w:val="20"/>
                <w:szCs w:val="20"/>
              </w:rPr>
            </w:pPr>
            <w:r w:rsidRPr="008A55C3">
              <w:rPr>
                <w:sz w:val="20"/>
                <w:szCs w:val="20"/>
              </w:rPr>
              <w:t xml:space="preserve">Keine besonderen Auswirkungen </w:t>
            </w:r>
          </w:p>
        </w:tc>
        <w:tc>
          <w:tcPr>
            <w:tcW w:w="1008" w:type="dxa"/>
          </w:tcPr>
          <w:p w14:paraId="6D797850" w14:textId="77777777" w:rsidR="00F51033" w:rsidRPr="008A55C3" w:rsidRDefault="00F51033" w:rsidP="00FC0801">
            <w:pPr>
              <w:rPr>
                <w:sz w:val="20"/>
                <w:szCs w:val="20"/>
              </w:rPr>
            </w:pPr>
            <w:r w:rsidRPr="008A55C3">
              <w:rPr>
                <w:sz w:val="20"/>
                <w:szCs w:val="20"/>
              </w:rPr>
              <w:t>Ja/Nein</w:t>
            </w:r>
          </w:p>
        </w:tc>
      </w:tr>
      <w:tr w:rsidR="00F51033" w:rsidRPr="008A55C3" w14:paraId="20076208" w14:textId="77777777" w:rsidTr="00FC0801">
        <w:tc>
          <w:tcPr>
            <w:tcW w:w="8077" w:type="dxa"/>
          </w:tcPr>
          <w:p w14:paraId="51ECAC3E" w14:textId="77777777" w:rsidR="00F51033" w:rsidRPr="008A55C3" w:rsidRDefault="00F51033" w:rsidP="00FC0801">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7F98B291" w14:textId="77777777" w:rsidR="00F51033" w:rsidRPr="008A55C3" w:rsidRDefault="00F51033" w:rsidP="00FC0801">
            <w:pPr>
              <w:rPr>
                <w:sz w:val="20"/>
                <w:szCs w:val="20"/>
              </w:rPr>
            </w:pPr>
            <w:r w:rsidRPr="008A55C3">
              <w:rPr>
                <w:sz w:val="20"/>
                <w:szCs w:val="20"/>
              </w:rPr>
              <w:t>Ja/Nein</w:t>
            </w:r>
          </w:p>
        </w:tc>
      </w:tr>
      <w:tr w:rsidR="00F51033" w:rsidRPr="008A55C3" w14:paraId="5F877E2E" w14:textId="77777777" w:rsidTr="00FC0801">
        <w:tc>
          <w:tcPr>
            <w:tcW w:w="8077" w:type="dxa"/>
          </w:tcPr>
          <w:p w14:paraId="5648A266" w14:textId="77777777" w:rsidR="00F51033" w:rsidRPr="008A55C3" w:rsidRDefault="00F51033" w:rsidP="00FC0801">
            <w:pPr>
              <w:rPr>
                <w:sz w:val="20"/>
                <w:szCs w:val="20"/>
              </w:rPr>
            </w:pPr>
            <w:r w:rsidRPr="008A55C3">
              <w:rPr>
                <w:sz w:val="20"/>
                <w:szCs w:val="20"/>
              </w:rPr>
              <w:lastRenderedPageBreak/>
              <w:t xml:space="preserve">Hat Auswirkungen auf die </w:t>
            </w:r>
            <w:r w:rsidRPr="008A55C3">
              <w:rPr>
                <w:b/>
                <w:bCs/>
                <w:sz w:val="20"/>
                <w:szCs w:val="20"/>
              </w:rPr>
              <w:t>Disposition</w:t>
            </w:r>
            <w:r w:rsidRPr="008A55C3">
              <w:rPr>
                <w:sz w:val="20"/>
                <w:szCs w:val="20"/>
              </w:rPr>
              <w:t>.</w:t>
            </w:r>
          </w:p>
        </w:tc>
        <w:tc>
          <w:tcPr>
            <w:tcW w:w="1008" w:type="dxa"/>
          </w:tcPr>
          <w:p w14:paraId="3B8B068F" w14:textId="77777777" w:rsidR="00F51033" w:rsidRPr="008A55C3" w:rsidRDefault="00F51033" w:rsidP="00FC0801">
            <w:pPr>
              <w:rPr>
                <w:sz w:val="20"/>
                <w:szCs w:val="20"/>
              </w:rPr>
            </w:pPr>
            <w:r w:rsidRPr="008A55C3">
              <w:rPr>
                <w:sz w:val="20"/>
                <w:szCs w:val="20"/>
              </w:rPr>
              <w:t>Ja/Nein</w:t>
            </w:r>
          </w:p>
        </w:tc>
      </w:tr>
      <w:tr w:rsidR="00F51033" w:rsidRPr="008A55C3" w14:paraId="06B96F56" w14:textId="77777777" w:rsidTr="00FC0801">
        <w:tc>
          <w:tcPr>
            <w:tcW w:w="8077" w:type="dxa"/>
          </w:tcPr>
          <w:p w14:paraId="6C008991" w14:textId="77777777" w:rsidR="00F51033" w:rsidRPr="008A55C3" w:rsidRDefault="00F51033"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6BAA7E3A" w14:textId="77777777" w:rsidR="00F51033" w:rsidRPr="008A55C3" w:rsidRDefault="00F51033" w:rsidP="00FC0801">
            <w:pPr>
              <w:rPr>
                <w:sz w:val="20"/>
                <w:szCs w:val="20"/>
              </w:rPr>
            </w:pPr>
            <w:r w:rsidRPr="008A55C3">
              <w:rPr>
                <w:sz w:val="20"/>
                <w:szCs w:val="20"/>
              </w:rPr>
              <w:t>Ja/Nein</w:t>
            </w:r>
          </w:p>
        </w:tc>
      </w:tr>
      <w:tr w:rsidR="00F51033" w:rsidRPr="008A55C3" w14:paraId="045A745E" w14:textId="77777777" w:rsidTr="00FC0801">
        <w:tc>
          <w:tcPr>
            <w:tcW w:w="8077" w:type="dxa"/>
          </w:tcPr>
          <w:p w14:paraId="12F0D7E3" w14:textId="77777777" w:rsidR="00F51033" w:rsidRPr="008A55C3" w:rsidRDefault="00F51033"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3C96E84C" w14:textId="77777777" w:rsidR="00F51033" w:rsidRPr="008A55C3" w:rsidRDefault="00F51033"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F51033" w:rsidRPr="008A55C3" w14:paraId="6F159A5F" w14:textId="77777777" w:rsidTr="00FC0801">
        <w:trPr>
          <w:trHeight w:hRule="exact" w:val="624"/>
        </w:trPr>
        <w:tc>
          <w:tcPr>
            <w:tcW w:w="1131" w:type="dxa"/>
            <w:shd w:val="clear" w:color="auto" w:fill="D5D5D5" w:themeFill="background2"/>
            <w:tcMar>
              <w:bottom w:w="57" w:type="dxa"/>
            </w:tcMar>
          </w:tcPr>
          <w:p w14:paraId="1D2EFBF0" w14:textId="77777777" w:rsidR="00F51033" w:rsidRPr="008A55C3" w:rsidRDefault="00F51033"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2E83EC19" w14:textId="77777777" w:rsidR="00F51033" w:rsidRPr="008A55C3" w:rsidRDefault="00F51033"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1605409E" w14:textId="77777777" w:rsidR="00F51033" w:rsidRPr="008A55C3" w:rsidRDefault="00F51033"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628CB674" w14:textId="77777777" w:rsidR="00F51033" w:rsidRPr="008A55C3" w:rsidRDefault="00F51033"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4B405DCD" w14:textId="77777777" w:rsidR="00F51033" w:rsidRPr="008A55C3" w:rsidRDefault="00F51033"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7F5B5D42" w14:textId="77777777" w:rsidR="00F51033" w:rsidRPr="008A55C3" w:rsidRDefault="00F51033" w:rsidP="00FC0801">
            <w:pPr>
              <w:rPr>
                <w:b/>
                <w:sz w:val="20"/>
                <w:szCs w:val="20"/>
              </w:rPr>
            </w:pPr>
            <w:r w:rsidRPr="008A55C3">
              <w:rPr>
                <w:b/>
                <w:sz w:val="20"/>
                <w:szCs w:val="20"/>
              </w:rPr>
              <w:t>Bereich</w:t>
            </w:r>
          </w:p>
        </w:tc>
      </w:tr>
      <w:tr w:rsidR="00C21999" w:rsidRPr="008A55C3" w14:paraId="4C304B63" w14:textId="77777777" w:rsidTr="00FC0801">
        <w:trPr>
          <w:trHeight w:val="454"/>
        </w:trPr>
        <w:tc>
          <w:tcPr>
            <w:tcW w:w="1131" w:type="dxa"/>
            <w:shd w:val="clear" w:color="auto" w:fill="FFFFFF"/>
            <w:tcMar>
              <w:bottom w:w="57" w:type="dxa"/>
            </w:tcMar>
          </w:tcPr>
          <w:p w14:paraId="2AD00FD8" w14:textId="77777777" w:rsidR="00C21999" w:rsidRPr="008A55C3" w:rsidRDefault="00C21999" w:rsidP="00C21999">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0AFCA983" w14:textId="77777777" w:rsidR="00C21999" w:rsidRPr="008A55C3" w:rsidRDefault="00C21999" w:rsidP="00C21999">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19FFCA7A" w14:textId="1069CED4" w:rsidR="00C21999" w:rsidRPr="008A55C3" w:rsidRDefault="00C21999" w:rsidP="00C21999">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05077387" w14:textId="77777777" w:rsidR="00C21999" w:rsidRPr="008A55C3" w:rsidRDefault="00C21999" w:rsidP="00C21999">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09E7C748" w14:textId="694431A5" w:rsidR="00C21999" w:rsidRPr="008A55C3" w:rsidRDefault="00C21999" w:rsidP="00C21999">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1BD4C257" w14:textId="52D4A82F" w:rsidR="00C21999" w:rsidRPr="008A55C3" w:rsidRDefault="00C21999" w:rsidP="00C21999">
            <w:pPr>
              <w:pStyle w:val="Tabelleninhalte"/>
              <w:jc w:val="left"/>
              <w:rPr>
                <w:color w:val="102031" w:themeColor="text2"/>
                <w:sz w:val="22"/>
                <w:szCs w:val="22"/>
              </w:rPr>
            </w:pPr>
            <w:r>
              <w:rPr>
                <w:color w:val="102031" w:themeColor="text2"/>
                <w:sz w:val="22"/>
                <w:szCs w:val="22"/>
              </w:rPr>
              <w:t>EK/VK</w:t>
            </w:r>
          </w:p>
        </w:tc>
      </w:tr>
    </w:tbl>
    <w:p w14:paraId="3AA321FF" w14:textId="77777777" w:rsidR="00F51033" w:rsidRDefault="00F51033" w:rsidP="00F51033"/>
    <w:p w14:paraId="0E7FA056" w14:textId="77777777" w:rsidR="00F51033" w:rsidRDefault="00F51033" w:rsidP="00F51033"/>
    <w:p w14:paraId="394656F3" w14:textId="3829BBC3" w:rsidR="00F51033" w:rsidRDefault="00F51033" w:rsidP="00F51033">
      <w:pPr>
        <w:pStyle w:val="berschrift2"/>
      </w:pPr>
      <w:r>
        <w:t>Druckmenü</w:t>
      </w:r>
    </w:p>
    <w:p w14:paraId="50BB7333" w14:textId="77777777" w:rsidR="001D5861" w:rsidRPr="002C69B6" w:rsidRDefault="001D5861" w:rsidP="001D5861">
      <w:r w:rsidRPr="002C69B6">
        <w:t>Wird in VK-Vorgängen (Angebot, Rahmenauftrag, Auftrag, Lieferschein, Rechnung) oder EK-Vorgängen (Anfrage, Bestellung, Lieferschein, Rechnung) der Druck Button betätigt, kann der Anwender über ein Fenster wählen über welchen Weg der Druck ausgeführt werden soll.</w:t>
      </w:r>
    </w:p>
    <w:p w14:paraId="423F563A" w14:textId="77777777" w:rsidR="001D5861" w:rsidRPr="002C69B6" w:rsidRDefault="001D5861" w:rsidP="001D5861"/>
    <w:p w14:paraId="12DBBBBA" w14:textId="77777777" w:rsidR="001D5861" w:rsidRPr="002C69B6" w:rsidRDefault="001D5861" w:rsidP="001D5861">
      <w:r w:rsidRPr="002C69B6">
        <w:t>Zur Auswahl stehen hier folgende Möglichkeiten:</w:t>
      </w:r>
    </w:p>
    <w:p w14:paraId="12BD7B15" w14:textId="77777777" w:rsidR="001D5861" w:rsidRPr="002C69B6" w:rsidRDefault="001D5861" w:rsidP="001D5861">
      <w:pPr>
        <w:pStyle w:val="Listenabsatz"/>
        <w:numPr>
          <w:ilvl w:val="0"/>
          <w:numId w:val="27"/>
        </w:numPr>
        <w:spacing w:after="200" w:line="276" w:lineRule="auto"/>
      </w:pPr>
      <w:r w:rsidRPr="002C69B6">
        <w:t>Druck auf Standarddrucker</w:t>
      </w:r>
    </w:p>
    <w:p w14:paraId="0A278410" w14:textId="77777777" w:rsidR="001D5861" w:rsidRPr="002C69B6" w:rsidRDefault="001D5861" w:rsidP="001D5861">
      <w:pPr>
        <w:pStyle w:val="Listenabsatz"/>
        <w:numPr>
          <w:ilvl w:val="0"/>
          <w:numId w:val="27"/>
        </w:numPr>
        <w:spacing w:after="200" w:line="276" w:lineRule="auto"/>
      </w:pPr>
      <w:r w:rsidRPr="002C69B6">
        <w:t>E-Mail</w:t>
      </w:r>
    </w:p>
    <w:p w14:paraId="29020C77" w14:textId="77777777" w:rsidR="001D5861" w:rsidRPr="002C69B6" w:rsidRDefault="001D5861" w:rsidP="001D5861">
      <w:pPr>
        <w:pStyle w:val="Listenabsatz"/>
        <w:numPr>
          <w:ilvl w:val="0"/>
          <w:numId w:val="27"/>
        </w:numPr>
        <w:spacing w:after="200" w:line="276" w:lineRule="auto"/>
      </w:pPr>
      <w:r w:rsidRPr="002C69B6">
        <w:t>Bildschirm</w:t>
      </w:r>
    </w:p>
    <w:p w14:paraId="4EA502FA" w14:textId="77777777" w:rsidR="001D5861" w:rsidRPr="002C69B6" w:rsidRDefault="001D5861" w:rsidP="001D5861">
      <w:pPr>
        <w:jc w:val="center"/>
      </w:pPr>
      <w:r w:rsidRPr="002C69B6">
        <w:rPr>
          <w:noProof/>
        </w:rPr>
        <w:drawing>
          <wp:inline distT="0" distB="0" distL="0" distR="0" wp14:anchorId="7403BF39" wp14:editId="4ECBD0C3">
            <wp:extent cx="2514600" cy="1647825"/>
            <wp:effectExtent l="0" t="0" r="0" b="9525"/>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13"/>
                    <a:stretch>
                      <a:fillRect/>
                    </a:stretch>
                  </pic:blipFill>
                  <pic:spPr>
                    <a:xfrm>
                      <a:off x="0" y="0"/>
                      <a:ext cx="2514600" cy="1647825"/>
                    </a:xfrm>
                    <a:prstGeom prst="rect">
                      <a:avLst/>
                    </a:prstGeom>
                  </pic:spPr>
                </pic:pic>
              </a:graphicData>
            </a:graphic>
          </wp:inline>
        </w:drawing>
      </w:r>
    </w:p>
    <w:p w14:paraId="2B70112E" w14:textId="77777777" w:rsidR="001D5861" w:rsidRPr="002C69B6" w:rsidRDefault="001D5861" w:rsidP="001D5861">
      <w:pPr>
        <w:jc w:val="center"/>
      </w:pPr>
    </w:p>
    <w:p w14:paraId="054FDBD2" w14:textId="77777777" w:rsidR="001D5861" w:rsidRPr="002C69B6" w:rsidRDefault="001D5861" w:rsidP="001D5861">
      <w:r w:rsidRPr="002C69B6">
        <w:t xml:space="preserve">Je nach Auswahl und Vorgangsart wird der Druckdialog vorbelegt. </w:t>
      </w:r>
    </w:p>
    <w:p w14:paraId="63B0AD0D" w14:textId="77777777" w:rsidR="001D5861" w:rsidRPr="002C69B6" w:rsidRDefault="001D5861" w:rsidP="001D5861"/>
    <w:p w14:paraId="0BEBBA8C" w14:textId="77777777" w:rsidR="001D5861" w:rsidRPr="002C69B6" w:rsidRDefault="001D5861" w:rsidP="001D5861">
      <w:pPr>
        <w:rPr>
          <w:u w:val="single"/>
        </w:rPr>
      </w:pPr>
      <w:r w:rsidRPr="002C69B6">
        <w:rPr>
          <w:u w:val="single"/>
        </w:rPr>
        <w:t>Druck auf Standarddrucker</w:t>
      </w:r>
    </w:p>
    <w:p w14:paraId="6D6032C5" w14:textId="77777777" w:rsidR="001D5861" w:rsidRPr="002C69B6" w:rsidRDefault="001D5861" w:rsidP="001D5861">
      <w:r>
        <w:t>Bei der Auswahl „Druck auf Standarddrucker“ wird das Layout mit „IMASTER“ vorbelegt. Hierbei handelt es sich um das Standardlayout für den entsprechenden Vorgang. Der Drucker wird mit dem in der Passwortdefinition hinterlegten Drucker des angemeldeten Anwenders vorbelegt.</w:t>
      </w:r>
    </w:p>
    <w:p w14:paraId="1E88AC53" w14:textId="77777777" w:rsidR="001D5861" w:rsidRPr="002C69B6" w:rsidRDefault="001D5861" w:rsidP="001D5861"/>
    <w:p w14:paraId="7C47B042" w14:textId="77777777" w:rsidR="001D5861" w:rsidRPr="002C69B6" w:rsidRDefault="001D5861" w:rsidP="001D5861">
      <w:pPr>
        <w:rPr>
          <w:u w:val="single"/>
        </w:rPr>
      </w:pPr>
      <w:r w:rsidRPr="002C69B6">
        <w:rPr>
          <w:u w:val="single"/>
        </w:rPr>
        <w:t>E-Mail</w:t>
      </w:r>
    </w:p>
    <w:p w14:paraId="6541D873" w14:textId="77777777" w:rsidR="001D5861" w:rsidRPr="002C69B6" w:rsidRDefault="001D5861" w:rsidP="001D5861">
      <w:r>
        <w:t>Mit der Auswahl „E-Mail“ wird als Layout ebenfalls das Standardlayout „IMASTER“ vorbelegt. Als Drucker wird „OUTLOOKBILD“ vorbelegt. In diesem Fall öffnet sich vor dem Versenden eine E-Mail im Outlook, die noch bearbeitet werden kann.</w:t>
      </w:r>
    </w:p>
    <w:p w14:paraId="2A199303" w14:textId="77777777" w:rsidR="001D5861" w:rsidRPr="002C69B6" w:rsidRDefault="001D5861" w:rsidP="001D5861">
      <w:r w:rsidRPr="002C69B6">
        <w:t>Folgende weitere Felder werden vorbelegt:</w:t>
      </w:r>
    </w:p>
    <w:p w14:paraId="3229AEC3" w14:textId="77777777" w:rsidR="001D5861" w:rsidRPr="002C69B6" w:rsidRDefault="001D5861" w:rsidP="001D5861">
      <w:pPr>
        <w:pStyle w:val="Listenabsatz"/>
        <w:numPr>
          <w:ilvl w:val="0"/>
          <w:numId w:val="28"/>
        </w:numPr>
        <w:spacing w:after="200" w:line="276" w:lineRule="auto"/>
      </w:pPr>
      <w:r w:rsidRPr="002C69B6">
        <w:lastRenderedPageBreak/>
        <w:t>Empfänger</w:t>
      </w:r>
    </w:p>
    <w:p w14:paraId="04222C0F" w14:textId="77777777" w:rsidR="001D5861" w:rsidRPr="002C69B6" w:rsidRDefault="001D5861" w:rsidP="001D5861">
      <w:pPr>
        <w:pStyle w:val="Listenabsatz"/>
        <w:numPr>
          <w:ilvl w:val="1"/>
          <w:numId w:val="28"/>
        </w:numPr>
        <w:spacing w:after="200" w:line="276" w:lineRule="auto"/>
      </w:pPr>
      <w:r w:rsidRPr="002C69B6">
        <w:t>Der Empfänger wird mit der E-Mail-Adresse aus dem „email“ des zu druckenden Vorgangs gezogen. Ist dieses Feld nicht gefüllt, wird die E-Mail aus dem Rechnungsempfänger verwendet. Beim Rechnungsdruck wird die E-Mail-Adresse aus dem Feld „E-Mail Rechnungsempfänger“ verwendet, sofern diese gefüllt ist.</w:t>
      </w:r>
    </w:p>
    <w:p w14:paraId="2E00FE49" w14:textId="77777777" w:rsidR="001D5861" w:rsidRPr="002C69B6" w:rsidRDefault="001D5861" w:rsidP="001D5861">
      <w:pPr>
        <w:pStyle w:val="Listenabsatz"/>
        <w:numPr>
          <w:ilvl w:val="0"/>
          <w:numId w:val="28"/>
        </w:numPr>
        <w:spacing w:after="200" w:line="276" w:lineRule="auto"/>
      </w:pPr>
      <w:r w:rsidRPr="002C69B6">
        <w:t>Absender</w:t>
      </w:r>
    </w:p>
    <w:p w14:paraId="77281141" w14:textId="0F0A6BB2" w:rsidR="001D5861" w:rsidRPr="002C69B6" w:rsidRDefault="001D5861" w:rsidP="001D5861">
      <w:pPr>
        <w:pStyle w:val="Listenabsatz"/>
        <w:numPr>
          <w:ilvl w:val="1"/>
          <w:numId w:val="28"/>
        </w:numPr>
        <w:spacing w:after="200" w:line="276" w:lineRule="auto"/>
      </w:pPr>
      <w:r>
        <w:t xml:space="preserve">Der Absender wird mit </w:t>
      </w:r>
      <w:r w:rsidR="00C3748D">
        <w:t>einem Wert in der PD.INI definierten Variable (</w:t>
      </w:r>
      <w:proofErr w:type="spellStart"/>
      <w:r w:rsidR="00C3748D">
        <w:t>y</w:t>
      </w:r>
      <w:r w:rsidR="00E96318">
        <w:t>mailabsender</w:t>
      </w:r>
      <w:proofErr w:type="spellEnd"/>
      <w:r w:rsidR="00E96318">
        <w:t xml:space="preserve">) </w:t>
      </w:r>
      <w:r w:rsidR="00C3748D">
        <w:t>vorbelegt</w:t>
      </w:r>
      <w:r w:rsidR="00E96318">
        <w:t>.</w:t>
      </w:r>
    </w:p>
    <w:p w14:paraId="572AE98A" w14:textId="77777777" w:rsidR="001D5861" w:rsidRPr="002C69B6" w:rsidRDefault="001D5861" w:rsidP="001D5861">
      <w:pPr>
        <w:pStyle w:val="Listenabsatz"/>
        <w:numPr>
          <w:ilvl w:val="0"/>
          <w:numId w:val="28"/>
        </w:numPr>
        <w:spacing w:after="200" w:line="276" w:lineRule="auto"/>
      </w:pPr>
      <w:r w:rsidRPr="002C69B6">
        <w:t>Betreff</w:t>
      </w:r>
    </w:p>
    <w:p w14:paraId="244E47F3" w14:textId="77777777" w:rsidR="001D5861" w:rsidRPr="002C69B6" w:rsidRDefault="001D5861" w:rsidP="001D5861">
      <w:pPr>
        <w:pStyle w:val="Listenabsatz"/>
        <w:numPr>
          <w:ilvl w:val="1"/>
          <w:numId w:val="28"/>
        </w:numPr>
        <w:spacing w:after="200" w:line="276" w:lineRule="auto"/>
      </w:pPr>
      <w:r>
        <w:t>Der Betreff wird mit der Bezeichnung der Vorgangsart und der Identnummer des zu druckenden Vorgangs vorbelegt.</w:t>
      </w:r>
    </w:p>
    <w:p w14:paraId="6A2AEF92" w14:textId="77777777" w:rsidR="001D5861" w:rsidRPr="002C69B6" w:rsidRDefault="001D5861" w:rsidP="001D5861">
      <w:pPr>
        <w:pStyle w:val="Listenabsatz"/>
        <w:numPr>
          <w:ilvl w:val="0"/>
          <w:numId w:val="28"/>
        </w:numPr>
        <w:spacing w:after="200" w:line="276" w:lineRule="auto"/>
      </w:pPr>
      <w:r w:rsidRPr="002C69B6">
        <w:t>Bodytext</w:t>
      </w:r>
    </w:p>
    <w:p w14:paraId="0C359A05" w14:textId="71001611" w:rsidR="001D5861" w:rsidRPr="002C69B6" w:rsidRDefault="001D5861" w:rsidP="001D5861">
      <w:pPr>
        <w:pStyle w:val="Listenabsatz"/>
        <w:numPr>
          <w:ilvl w:val="1"/>
          <w:numId w:val="28"/>
        </w:numPr>
        <w:spacing w:after="200" w:line="276" w:lineRule="auto"/>
      </w:pPr>
      <w:r w:rsidRPr="002C69B6">
        <w:t xml:space="preserve">Für den Bodytext wird für jede Vorgangsart ein allgemeingültiger Kurztext angelegt. Die Bodytexte werden in den Betriebsdaten im Rahmen angelegt. Bevor die E-Mail versendet wird, kann der Text im </w:t>
      </w:r>
      <w:r w:rsidR="00E96318">
        <w:t>E-Mail Programm</w:t>
      </w:r>
      <w:r w:rsidRPr="002C69B6">
        <w:t xml:space="preserve"> nochmals geändert oder ergänzt werden.</w:t>
      </w:r>
    </w:p>
    <w:p w14:paraId="7F626D75" w14:textId="77777777" w:rsidR="001D5861" w:rsidRPr="002C69B6" w:rsidRDefault="001D5861" w:rsidP="001D5861">
      <w:pPr>
        <w:pStyle w:val="Listenabsatz"/>
        <w:numPr>
          <w:ilvl w:val="0"/>
          <w:numId w:val="29"/>
        </w:numPr>
        <w:spacing w:after="200" w:line="276" w:lineRule="auto"/>
      </w:pPr>
      <w:r w:rsidRPr="002C69B6">
        <w:t>Name Anhang</w:t>
      </w:r>
    </w:p>
    <w:p w14:paraId="7CCE89EA" w14:textId="645C6757" w:rsidR="001D5861" w:rsidRPr="002C69B6" w:rsidRDefault="001D5861" w:rsidP="001D5861">
      <w:pPr>
        <w:pStyle w:val="Listenabsatz"/>
        <w:numPr>
          <w:ilvl w:val="1"/>
          <w:numId w:val="29"/>
        </w:numPr>
        <w:spacing w:after="200" w:line="276" w:lineRule="auto"/>
      </w:pPr>
      <w:r w:rsidRPr="002C69B6">
        <w:t xml:space="preserve">Der zu versendende Beleg wird der E-Mail als PDF-Dokument angehängt. Die Dateibezeichnung setzt sich aus der Vorgangsart und der Identnummer zusammen. </w:t>
      </w:r>
    </w:p>
    <w:p w14:paraId="1A8DD41D" w14:textId="77777777" w:rsidR="001D5861" w:rsidRPr="002C69B6" w:rsidRDefault="001D5861" w:rsidP="001D5861">
      <w:pPr>
        <w:rPr>
          <w:u w:val="single"/>
        </w:rPr>
      </w:pPr>
      <w:r w:rsidRPr="002C69B6">
        <w:rPr>
          <w:u w:val="single"/>
        </w:rPr>
        <w:t>Bildschirm</w:t>
      </w:r>
    </w:p>
    <w:p w14:paraId="4E0F2AFC" w14:textId="77777777" w:rsidR="001D5861" w:rsidRDefault="001D5861" w:rsidP="001D5861">
      <w:r w:rsidRPr="002C69B6">
        <w:t>Mit der Auswahl „Bildschirm“ wird der Druckdialog mit dem Layout „IMASTER“ und dem Drucker „BILDSCHIRM“ vorbelegt.</w:t>
      </w:r>
    </w:p>
    <w:p w14:paraId="77DDBA33" w14:textId="77777777" w:rsidR="002A1CD3" w:rsidRPr="002C69B6" w:rsidRDefault="002A1CD3" w:rsidP="001D5861"/>
    <w:p w14:paraId="36F0E635" w14:textId="77777777" w:rsidR="001D5861" w:rsidRDefault="001D5861" w:rsidP="001D5861">
      <w:r w:rsidRPr="002C69B6">
        <w:t>In allen Fällen ist die Korrespondenzsprache zu beachten. Die Übersetzungen der Kurztexte erfolgen direkt in der Maske der Kurztexte.</w:t>
      </w:r>
    </w:p>
    <w:p w14:paraId="24644BBE" w14:textId="77777777" w:rsidR="002E5FDF" w:rsidRDefault="002E5FDF" w:rsidP="001D5861"/>
    <w:p w14:paraId="1B9B185F" w14:textId="77777777" w:rsidR="002E5FDF" w:rsidRDefault="002E5FDF" w:rsidP="002E5FDF">
      <w:r>
        <w:t>Variablen:</w:t>
      </w:r>
    </w:p>
    <w:tbl>
      <w:tblPr>
        <w:tblW w:w="7752"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7"/>
        <w:gridCol w:w="590"/>
        <w:gridCol w:w="705"/>
        <w:gridCol w:w="801"/>
        <w:gridCol w:w="599"/>
        <w:gridCol w:w="538"/>
        <w:gridCol w:w="2072"/>
      </w:tblGrid>
      <w:tr w:rsidR="002E5FDF" w:rsidRPr="00FC036D" w14:paraId="009BE5F8"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hideMark/>
          </w:tcPr>
          <w:p w14:paraId="2802C42A" w14:textId="77777777" w:rsidR="002E5FDF" w:rsidRPr="002E5FDF" w:rsidRDefault="002E5FDF" w:rsidP="00FC0801">
            <w:pPr>
              <w:rPr>
                <w:rFonts w:cs="Segoe UI"/>
                <w:sz w:val="20"/>
                <w:szCs w:val="20"/>
              </w:rPr>
            </w:pPr>
            <w:r w:rsidRPr="002E5FDF">
              <w:rPr>
                <w:rFonts w:cs="Segoe UI"/>
                <w:b/>
                <w:bCs/>
                <w:sz w:val="20"/>
                <w:szCs w:val="20"/>
              </w:rPr>
              <w:t>Bezeichnung</w:t>
            </w:r>
            <w:r w:rsidRPr="002E5FDF">
              <w:rPr>
                <w:rFonts w:cs="Segoe UI"/>
                <w:sz w:val="20"/>
                <w:szCs w:val="20"/>
              </w:rPr>
              <w:t>  </w:t>
            </w:r>
          </w:p>
          <w:p w14:paraId="0D2C35F5" w14:textId="77777777" w:rsidR="002E5FDF" w:rsidRPr="002E5FDF" w:rsidRDefault="002E5FDF" w:rsidP="00FC0801">
            <w:pPr>
              <w:rPr>
                <w:rFonts w:cs="Segoe UI"/>
                <w:sz w:val="20"/>
                <w:szCs w:val="20"/>
              </w:rPr>
            </w:pPr>
          </w:p>
          <w:p w14:paraId="741EC268" w14:textId="77777777" w:rsidR="002E5FDF" w:rsidRPr="002E5FDF" w:rsidRDefault="002E5FDF" w:rsidP="00FC0801">
            <w:pPr>
              <w:rPr>
                <w:rFonts w:cs="Segoe UI"/>
                <w:sz w:val="20"/>
                <w:szCs w:val="20"/>
              </w:rPr>
            </w:pPr>
          </w:p>
        </w:tc>
        <w:tc>
          <w:tcPr>
            <w:tcW w:w="590" w:type="dxa"/>
            <w:tcBorders>
              <w:top w:val="single" w:sz="6" w:space="0" w:color="auto"/>
              <w:left w:val="single" w:sz="6" w:space="0" w:color="auto"/>
              <w:bottom w:val="single" w:sz="6" w:space="0" w:color="auto"/>
              <w:right w:val="single" w:sz="6" w:space="0" w:color="auto"/>
            </w:tcBorders>
            <w:hideMark/>
          </w:tcPr>
          <w:p w14:paraId="5B14F7C8" w14:textId="77777777" w:rsidR="002E5FDF" w:rsidRPr="002E5FDF" w:rsidRDefault="002E5FDF" w:rsidP="00FC0801">
            <w:pPr>
              <w:rPr>
                <w:rFonts w:cs="Segoe UI"/>
                <w:sz w:val="20"/>
                <w:szCs w:val="20"/>
              </w:rPr>
            </w:pPr>
            <w:r w:rsidRPr="002E5FDF">
              <w:rPr>
                <w:rFonts w:cs="Segoe UI"/>
                <w:b/>
                <w:bCs/>
                <w:sz w:val="20"/>
                <w:szCs w:val="20"/>
              </w:rPr>
              <w:t>Typ</w:t>
            </w:r>
            <w:r w:rsidRPr="002E5FDF">
              <w:rPr>
                <w:rFonts w:cs="Segoe UI"/>
                <w:sz w:val="20"/>
                <w:szCs w:val="20"/>
              </w:rPr>
              <w:t>  </w:t>
            </w:r>
          </w:p>
        </w:tc>
        <w:tc>
          <w:tcPr>
            <w:tcW w:w="705" w:type="dxa"/>
            <w:tcBorders>
              <w:top w:val="single" w:sz="6" w:space="0" w:color="auto"/>
              <w:left w:val="single" w:sz="6" w:space="0" w:color="auto"/>
              <w:bottom w:val="single" w:sz="6" w:space="0" w:color="auto"/>
              <w:right w:val="single" w:sz="6" w:space="0" w:color="auto"/>
            </w:tcBorders>
            <w:hideMark/>
          </w:tcPr>
          <w:p w14:paraId="4E7291FE" w14:textId="77777777" w:rsidR="002E5FDF" w:rsidRPr="002E5FDF" w:rsidRDefault="002E5FDF" w:rsidP="00FC0801">
            <w:pPr>
              <w:rPr>
                <w:rFonts w:cs="Segoe UI"/>
                <w:sz w:val="20"/>
                <w:szCs w:val="20"/>
              </w:rPr>
            </w:pPr>
            <w:r w:rsidRPr="002E5FDF">
              <w:rPr>
                <w:rFonts w:cs="Segoe UI"/>
                <w:b/>
                <w:bCs/>
                <w:sz w:val="20"/>
                <w:szCs w:val="20"/>
              </w:rPr>
              <w:t>DB </w:t>
            </w:r>
            <w:r w:rsidRPr="002E5FDF">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hideMark/>
          </w:tcPr>
          <w:p w14:paraId="1C578B0D" w14:textId="77777777" w:rsidR="002E5FDF" w:rsidRPr="002E5FDF" w:rsidRDefault="002E5FDF" w:rsidP="00FC0801">
            <w:pPr>
              <w:rPr>
                <w:rFonts w:cs="Segoe UI"/>
                <w:sz w:val="20"/>
                <w:szCs w:val="20"/>
              </w:rPr>
            </w:pPr>
            <w:r w:rsidRPr="002E5FDF">
              <w:rPr>
                <w:rFonts w:cs="Segoe UI"/>
                <w:b/>
                <w:bCs/>
                <w:sz w:val="20"/>
                <w:szCs w:val="20"/>
              </w:rPr>
              <w:t>Maske</w:t>
            </w:r>
            <w:r w:rsidRPr="002E5FDF">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hideMark/>
          </w:tcPr>
          <w:p w14:paraId="657E3A07" w14:textId="77777777" w:rsidR="002E5FDF" w:rsidRPr="002E5FDF" w:rsidRDefault="002E5FDF" w:rsidP="00FC0801">
            <w:pPr>
              <w:rPr>
                <w:rFonts w:cs="Segoe UI"/>
                <w:sz w:val="20"/>
                <w:szCs w:val="20"/>
              </w:rPr>
            </w:pPr>
            <w:r w:rsidRPr="002E5FDF">
              <w:rPr>
                <w:rFonts w:cs="Segoe UI"/>
                <w:b/>
                <w:bCs/>
                <w:sz w:val="20"/>
                <w:szCs w:val="20"/>
              </w:rPr>
              <w:t>Skip</w:t>
            </w:r>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hideMark/>
          </w:tcPr>
          <w:p w14:paraId="3685033F" w14:textId="77777777" w:rsidR="002E5FDF" w:rsidRPr="002E5FDF" w:rsidRDefault="002E5FDF" w:rsidP="00FC0801">
            <w:pPr>
              <w:rPr>
                <w:rFonts w:cs="Segoe UI"/>
                <w:sz w:val="20"/>
                <w:szCs w:val="20"/>
              </w:rPr>
            </w:pPr>
            <w:r w:rsidRPr="002E5FDF">
              <w:rPr>
                <w:rFonts w:cs="Segoe UI"/>
                <w:b/>
                <w:bCs/>
                <w:sz w:val="20"/>
                <w:szCs w:val="20"/>
              </w:rPr>
              <w:t>K/T</w:t>
            </w:r>
            <w:r w:rsidRPr="002E5FDF">
              <w:rPr>
                <w:rFonts w:cs="Segoe UI"/>
                <w:sz w:val="20"/>
                <w:szCs w:val="20"/>
              </w:rPr>
              <w:t>  </w:t>
            </w:r>
          </w:p>
        </w:tc>
        <w:tc>
          <w:tcPr>
            <w:tcW w:w="2072" w:type="dxa"/>
            <w:tcBorders>
              <w:top w:val="single" w:sz="6" w:space="0" w:color="auto"/>
              <w:left w:val="single" w:sz="6" w:space="0" w:color="auto"/>
              <w:bottom w:val="single" w:sz="6" w:space="0" w:color="auto"/>
              <w:right w:val="single" w:sz="6" w:space="0" w:color="auto"/>
            </w:tcBorders>
            <w:hideMark/>
          </w:tcPr>
          <w:p w14:paraId="27DA6686" w14:textId="77777777" w:rsidR="002E5FDF" w:rsidRPr="002E5FDF" w:rsidRDefault="002E5FDF" w:rsidP="00FC0801">
            <w:pPr>
              <w:rPr>
                <w:rFonts w:cs="Segoe UI"/>
                <w:sz w:val="20"/>
                <w:szCs w:val="20"/>
              </w:rPr>
            </w:pPr>
            <w:r w:rsidRPr="002E5FDF">
              <w:rPr>
                <w:rFonts w:cs="Segoe UI"/>
                <w:b/>
                <w:bCs/>
                <w:sz w:val="20"/>
                <w:szCs w:val="20"/>
              </w:rPr>
              <w:t>Variablenname</w:t>
            </w:r>
            <w:r w:rsidRPr="002E5FDF">
              <w:rPr>
                <w:rFonts w:cs="Segoe UI"/>
                <w:sz w:val="20"/>
                <w:szCs w:val="20"/>
              </w:rPr>
              <w:t>  </w:t>
            </w:r>
          </w:p>
        </w:tc>
      </w:tr>
      <w:tr w:rsidR="002E5FDF" w:rsidRPr="00FC036D" w14:paraId="3ABBDA84"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77D212EA" w14:textId="77777777" w:rsidR="002E5FDF" w:rsidRPr="002E5FDF" w:rsidRDefault="002E5FDF" w:rsidP="00FC0801">
            <w:pPr>
              <w:rPr>
                <w:rFonts w:cs="Segoe UI"/>
                <w:sz w:val="20"/>
                <w:szCs w:val="20"/>
              </w:rPr>
            </w:pPr>
            <w:r w:rsidRPr="002E5FDF">
              <w:rPr>
                <w:rFonts w:eastAsia="Times New Roman" w:cs="Segoe UI"/>
                <w:sz w:val="20"/>
                <w:szCs w:val="20"/>
                <w:lang w:eastAsia="de-DE"/>
              </w:rPr>
              <w:t>E-Mail Body Angebot</w:t>
            </w:r>
          </w:p>
        </w:tc>
        <w:tc>
          <w:tcPr>
            <w:tcW w:w="590" w:type="dxa"/>
            <w:tcBorders>
              <w:top w:val="single" w:sz="6" w:space="0" w:color="auto"/>
              <w:left w:val="single" w:sz="6" w:space="0" w:color="auto"/>
              <w:bottom w:val="single" w:sz="6" w:space="0" w:color="auto"/>
              <w:right w:val="single" w:sz="6" w:space="0" w:color="auto"/>
            </w:tcBorders>
          </w:tcPr>
          <w:p w14:paraId="512C8136"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3365D0B5"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64046C4B"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18BB7076"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69D611F7"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547C2C49" w14:textId="77777777" w:rsidR="002E5FDF" w:rsidRPr="002E5FDF" w:rsidRDefault="002E5FDF" w:rsidP="00FC0801">
            <w:pPr>
              <w:rPr>
                <w:rFonts w:cs="Segoe UI"/>
                <w:sz w:val="20"/>
                <w:szCs w:val="20"/>
              </w:rPr>
            </w:pPr>
            <w:proofErr w:type="spellStart"/>
            <w:r w:rsidRPr="002E5FDF">
              <w:rPr>
                <w:rFonts w:eastAsia="Times New Roman" w:cs="Segoe UI"/>
                <w:sz w:val="20"/>
                <w:szCs w:val="20"/>
                <w:lang w:eastAsia="de-DE"/>
              </w:rPr>
              <w:t>yemailangebot</w:t>
            </w:r>
            <w:proofErr w:type="spellEnd"/>
          </w:p>
        </w:tc>
      </w:tr>
      <w:tr w:rsidR="002E5FDF" w:rsidRPr="00FC036D" w14:paraId="01199BE7"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53BAC64E" w14:textId="77777777" w:rsidR="002E5FDF" w:rsidRPr="002E5FDF" w:rsidRDefault="002E5FDF" w:rsidP="00FC0801">
            <w:pPr>
              <w:rPr>
                <w:rFonts w:cs="Segoe UI"/>
                <w:sz w:val="20"/>
                <w:szCs w:val="20"/>
              </w:rPr>
            </w:pPr>
            <w:r w:rsidRPr="002E5FDF">
              <w:rPr>
                <w:rFonts w:eastAsia="Times New Roman" w:cs="Segoe UI"/>
                <w:sz w:val="20"/>
                <w:szCs w:val="20"/>
                <w:lang w:eastAsia="de-DE"/>
              </w:rPr>
              <w:t>E-Mail Body Auftrag</w:t>
            </w:r>
          </w:p>
        </w:tc>
        <w:tc>
          <w:tcPr>
            <w:tcW w:w="590" w:type="dxa"/>
            <w:tcBorders>
              <w:top w:val="single" w:sz="6" w:space="0" w:color="auto"/>
              <w:left w:val="single" w:sz="6" w:space="0" w:color="auto"/>
              <w:bottom w:val="single" w:sz="6" w:space="0" w:color="auto"/>
              <w:right w:val="single" w:sz="6" w:space="0" w:color="auto"/>
            </w:tcBorders>
          </w:tcPr>
          <w:p w14:paraId="3F567BB2"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3D441F0"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30F29211"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64DA7602"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2BEE10C8"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7068B44" w14:textId="77777777" w:rsidR="002E5FDF" w:rsidRPr="002E5FDF" w:rsidRDefault="002E5FDF" w:rsidP="00FC0801">
            <w:pPr>
              <w:rPr>
                <w:rFonts w:cs="Segoe UI"/>
                <w:sz w:val="20"/>
                <w:szCs w:val="20"/>
              </w:rPr>
            </w:pPr>
            <w:proofErr w:type="spellStart"/>
            <w:r w:rsidRPr="002E5FDF">
              <w:rPr>
                <w:rFonts w:eastAsia="Times New Roman" w:cs="Segoe UI"/>
                <w:sz w:val="20"/>
                <w:szCs w:val="20"/>
                <w:lang w:eastAsia="de-DE"/>
              </w:rPr>
              <w:t>yemailauftrag</w:t>
            </w:r>
            <w:proofErr w:type="spellEnd"/>
          </w:p>
        </w:tc>
      </w:tr>
      <w:tr w:rsidR="002E5FDF" w:rsidRPr="00FC036D" w14:paraId="74C224BB"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4E7EAB7C" w14:textId="77777777" w:rsidR="002E5FDF" w:rsidRPr="002E5FDF" w:rsidRDefault="002E5FDF" w:rsidP="00FC0801">
            <w:pPr>
              <w:rPr>
                <w:rFonts w:eastAsia="Times New Roman" w:cs="Segoe UI"/>
                <w:sz w:val="20"/>
                <w:szCs w:val="20"/>
                <w:lang w:eastAsia="de-DE"/>
              </w:rPr>
            </w:pPr>
            <w:r w:rsidRPr="002E5FDF">
              <w:rPr>
                <w:rFonts w:eastAsia="Times New Roman" w:cs="Segoe UI"/>
                <w:sz w:val="20"/>
                <w:szCs w:val="20"/>
                <w:lang w:eastAsia="de-DE"/>
              </w:rPr>
              <w:t>E-Mail Body Rahmenauftrag</w:t>
            </w:r>
          </w:p>
        </w:tc>
        <w:tc>
          <w:tcPr>
            <w:tcW w:w="590" w:type="dxa"/>
            <w:tcBorders>
              <w:top w:val="single" w:sz="6" w:space="0" w:color="auto"/>
              <w:left w:val="single" w:sz="6" w:space="0" w:color="auto"/>
              <w:bottom w:val="single" w:sz="6" w:space="0" w:color="auto"/>
              <w:right w:val="single" w:sz="6" w:space="0" w:color="auto"/>
            </w:tcBorders>
          </w:tcPr>
          <w:p w14:paraId="6C858139"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58BB5075"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250A6FF2"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1C756FC8"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604E0F77"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2DB430D5"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yemailrahmenauftrag</w:t>
            </w:r>
            <w:proofErr w:type="spellEnd"/>
          </w:p>
        </w:tc>
      </w:tr>
      <w:tr w:rsidR="002E5FDF" w:rsidRPr="00FC036D" w14:paraId="186F8060"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57081377" w14:textId="77777777" w:rsidR="002E5FDF" w:rsidRPr="002E5FDF" w:rsidRDefault="002E5FDF" w:rsidP="00FC0801">
            <w:pPr>
              <w:rPr>
                <w:rFonts w:eastAsia="Times New Roman" w:cs="Segoe UI"/>
                <w:sz w:val="20"/>
                <w:szCs w:val="20"/>
                <w:lang w:eastAsia="de-DE"/>
              </w:rPr>
            </w:pPr>
            <w:r w:rsidRPr="002E5FDF">
              <w:rPr>
                <w:rFonts w:eastAsia="Times New Roman" w:cs="Segoe UI"/>
                <w:sz w:val="20"/>
                <w:szCs w:val="20"/>
                <w:lang w:eastAsia="de-DE"/>
              </w:rPr>
              <w:t>E-Mail Body Lieferschein</w:t>
            </w:r>
          </w:p>
        </w:tc>
        <w:tc>
          <w:tcPr>
            <w:tcW w:w="590" w:type="dxa"/>
            <w:tcBorders>
              <w:top w:val="single" w:sz="6" w:space="0" w:color="auto"/>
              <w:left w:val="single" w:sz="6" w:space="0" w:color="auto"/>
              <w:bottom w:val="single" w:sz="6" w:space="0" w:color="auto"/>
              <w:right w:val="single" w:sz="6" w:space="0" w:color="auto"/>
            </w:tcBorders>
          </w:tcPr>
          <w:p w14:paraId="6BDFAE0B"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F24D8D3"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439F082B"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47093AA7"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81BFB20"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747DC806"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yemaillieferschein</w:t>
            </w:r>
            <w:proofErr w:type="spellEnd"/>
          </w:p>
        </w:tc>
      </w:tr>
      <w:tr w:rsidR="002E5FDF" w:rsidRPr="00FC036D" w14:paraId="6D424480"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089C8F76" w14:textId="77777777" w:rsidR="002E5FDF" w:rsidRPr="002E5FDF" w:rsidRDefault="002E5FDF" w:rsidP="00FC0801">
            <w:pPr>
              <w:rPr>
                <w:rFonts w:eastAsia="Times New Roman" w:cs="Segoe UI"/>
                <w:sz w:val="20"/>
                <w:szCs w:val="20"/>
                <w:lang w:eastAsia="de-DE"/>
              </w:rPr>
            </w:pPr>
            <w:r w:rsidRPr="002E5FDF">
              <w:rPr>
                <w:rFonts w:eastAsia="Times New Roman" w:cs="Segoe UI"/>
                <w:sz w:val="20"/>
                <w:szCs w:val="20"/>
                <w:lang w:eastAsia="de-DE"/>
              </w:rPr>
              <w:t>E-Mail Body Rechnung</w:t>
            </w:r>
          </w:p>
        </w:tc>
        <w:tc>
          <w:tcPr>
            <w:tcW w:w="590" w:type="dxa"/>
            <w:tcBorders>
              <w:top w:val="single" w:sz="6" w:space="0" w:color="auto"/>
              <w:left w:val="single" w:sz="6" w:space="0" w:color="auto"/>
              <w:bottom w:val="single" w:sz="6" w:space="0" w:color="auto"/>
              <w:right w:val="single" w:sz="6" w:space="0" w:color="auto"/>
            </w:tcBorders>
          </w:tcPr>
          <w:p w14:paraId="79385843"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019EFD9A"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4B73A8C7"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2F1EBE1A"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96FA849"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5B97E53D"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yemailrechnung</w:t>
            </w:r>
            <w:proofErr w:type="spellEnd"/>
          </w:p>
        </w:tc>
      </w:tr>
      <w:tr w:rsidR="002E5FDF" w:rsidRPr="00FC036D" w14:paraId="1E8CB38F"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24ADF8F" w14:textId="77777777" w:rsidR="002E5FDF" w:rsidRPr="002E5FDF" w:rsidRDefault="002E5FDF" w:rsidP="00FC0801">
            <w:pPr>
              <w:rPr>
                <w:rFonts w:eastAsia="Times New Roman" w:cs="Segoe UI"/>
                <w:b/>
                <w:bCs/>
                <w:color w:val="FFFFFF"/>
                <w:sz w:val="20"/>
                <w:szCs w:val="20"/>
                <w:lang w:eastAsia="de-DE"/>
              </w:rPr>
            </w:pPr>
            <w:r w:rsidRPr="002E5FDF">
              <w:rPr>
                <w:rFonts w:eastAsia="Times New Roman" w:cs="Segoe UI"/>
                <w:sz w:val="20"/>
                <w:szCs w:val="20"/>
                <w:lang w:eastAsia="de-DE"/>
              </w:rPr>
              <w:t>E-Mail Body Vorlage Anfrage</w:t>
            </w:r>
          </w:p>
        </w:tc>
        <w:tc>
          <w:tcPr>
            <w:tcW w:w="590" w:type="dxa"/>
            <w:tcBorders>
              <w:top w:val="single" w:sz="6" w:space="0" w:color="auto"/>
              <w:left w:val="single" w:sz="6" w:space="0" w:color="auto"/>
              <w:bottom w:val="single" w:sz="6" w:space="0" w:color="auto"/>
              <w:right w:val="single" w:sz="6" w:space="0" w:color="auto"/>
            </w:tcBorders>
          </w:tcPr>
          <w:p w14:paraId="2D6F2A92"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1CC0F0AB"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30DD8A7E"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3E16CA5B"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0B5DE2F3"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2BD8283F"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yemailanfrage</w:t>
            </w:r>
            <w:proofErr w:type="spellEnd"/>
          </w:p>
        </w:tc>
      </w:tr>
      <w:tr w:rsidR="002E5FDF" w:rsidRPr="00FC036D" w14:paraId="2B691FB5"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16D1310B" w14:textId="77777777" w:rsidR="002E5FDF" w:rsidRPr="002E5FDF" w:rsidRDefault="002E5FDF" w:rsidP="00FC0801">
            <w:pPr>
              <w:rPr>
                <w:rFonts w:eastAsia="Times New Roman" w:cs="Segoe UI"/>
                <w:sz w:val="20"/>
                <w:szCs w:val="20"/>
                <w:lang w:eastAsia="de-DE"/>
              </w:rPr>
            </w:pPr>
            <w:r w:rsidRPr="002E5FDF">
              <w:rPr>
                <w:rFonts w:eastAsia="Times New Roman" w:cs="Segoe UI"/>
                <w:sz w:val="20"/>
                <w:szCs w:val="20"/>
                <w:lang w:eastAsia="de-DE"/>
              </w:rPr>
              <w:t>E-Mail Body Vorlage Bestellung</w:t>
            </w:r>
          </w:p>
        </w:tc>
        <w:tc>
          <w:tcPr>
            <w:tcW w:w="590" w:type="dxa"/>
            <w:tcBorders>
              <w:top w:val="single" w:sz="6" w:space="0" w:color="auto"/>
              <w:left w:val="single" w:sz="6" w:space="0" w:color="auto"/>
              <w:bottom w:val="single" w:sz="6" w:space="0" w:color="auto"/>
              <w:right w:val="single" w:sz="6" w:space="0" w:color="auto"/>
            </w:tcBorders>
          </w:tcPr>
          <w:p w14:paraId="72534065"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EDA54E1"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18F7350D"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5EBAEA32"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43B75C07"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C52468A"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yemailbestellung</w:t>
            </w:r>
            <w:proofErr w:type="spellEnd"/>
          </w:p>
        </w:tc>
      </w:tr>
      <w:tr w:rsidR="002E5FDF" w:rsidRPr="00FC036D" w14:paraId="0815113B"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7AF23B17" w14:textId="77777777" w:rsidR="002E5FDF" w:rsidRPr="002E5FDF" w:rsidRDefault="002E5FDF" w:rsidP="00FC0801">
            <w:pPr>
              <w:rPr>
                <w:rFonts w:eastAsia="Times New Roman" w:cs="Segoe UI"/>
                <w:sz w:val="20"/>
                <w:szCs w:val="20"/>
                <w:lang w:eastAsia="de-DE"/>
              </w:rPr>
            </w:pPr>
            <w:r w:rsidRPr="002E5FDF">
              <w:rPr>
                <w:rFonts w:eastAsia="Times New Roman" w:cs="Segoe UI"/>
                <w:sz w:val="20"/>
                <w:szCs w:val="20"/>
                <w:lang w:eastAsia="de-DE"/>
              </w:rPr>
              <w:lastRenderedPageBreak/>
              <w:t>E-Mail Body Vorlage EK-Lieferschein</w:t>
            </w:r>
          </w:p>
        </w:tc>
        <w:tc>
          <w:tcPr>
            <w:tcW w:w="590" w:type="dxa"/>
            <w:tcBorders>
              <w:top w:val="single" w:sz="6" w:space="0" w:color="auto"/>
              <w:left w:val="single" w:sz="6" w:space="0" w:color="auto"/>
              <w:bottom w:val="single" w:sz="6" w:space="0" w:color="auto"/>
              <w:right w:val="single" w:sz="6" w:space="0" w:color="auto"/>
            </w:tcBorders>
          </w:tcPr>
          <w:p w14:paraId="39D1E77A"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44AA128E"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4B96A641"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6D74EF31"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3A091400"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09511EBE"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yemaileklieferschein</w:t>
            </w:r>
            <w:proofErr w:type="spellEnd"/>
          </w:p>
        </w:tc>
      </w:tr>
      <w:tr w:rsidR="002E5FDF" w:rsidRPr="00FC036D" w14:paraId="21D4C4C5"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B42AC5F" w14:textId="77777777" w:rsidR="002E5FDF" w:rsidRPr="002E5FDF" w:rsidRDefault="002E5FDF" w:rsidP="00FC0801">
            <w:pPr>
              <w:rPr>
                <w:rFonts w:eastAsia="Times New Roman" w:cs="Segoe UI"/>
                <w:sz w:val="20"/>
                <w:szCs w:val="20"/>
                <w:lang w:eastAsia="de-DE"/>
              </w:rPr>
            </w:pPr>
            <w:r w:rsidRPr="002E5FDF">
              <w:rPr>
                <w:rFonts w:eastAsia="Times New Roman" w:cs="Segoe UI"/>
                <w:sz w:val="20"/>
                <w:szCs w:val="20"/>
                <w:lang w:eastAsia="de-DE"/>
              </w:rPr>
              <w:t>E-Mail Body Vorlage EK-Rechnung</w:t>
            </w:r>
          </w:p>
        </w:tc>
        <w:tc>
          <w:tcPr>
            <w:tcW w:w="590" w:type="dxa"/>
            <w:tcBorders>
              <w:top w:val="single" w:sz="6" w:space="0" w:color="auto"/>
              <w:left w:val="single" w:sz="6" w:space="0" w:color="auto"/>
              <w:bottom w:val="single" w:sz="6" w:space="0" w:color="auto"/>
              <w:right w:val="single" w:sz="6" w:space="0" w:color="auto"/>
            </w:tcBorders>
          </w:tcPr>
          <w:p w14:paraId="37DB8B3C" w14:textId="77777777" w:rsidR="002E5FDF" w:rsidRPr="002E5FDF" w:rsidRDefault="002E5FDF" w:rsidP="00FC0801">
            <w:pPr>
              <w:rPr>
                <w:rFonts w:cs="Segoe UI"/>
                <w:sz w:val="20"/>
                <w:szCs w:val="20"/>
              </w:rPr>
            </w:pPr>
            <w:r w:rsidRPr="002E5FDF">
              <w:rPr>
                <w:rFonts w:cs="Segoe UI"/>
                <w:sz w:val="20"/>
                <w:szCs w:val="20"/>
              </w:rPr>
              <w:t>P12:3</w:t>
            </w:r>
          </w:p>
        </w:tc>
        <w:tc>
          <w:tcPr>
            <w:tcW w:w="705" w:type="dxa"/>
            <w:tcBorders>
              <w:top w:val="single" w:sz="6" w:space="0" w:color="auto"/>
              <w:left w:val="single" w:sz="6" w:space="0" w:color="auto"/>
              <w:bottom w:val="single" w:sz="6" w:space="0" w:color="auto"/>
              <w:right w:val="single" w:sz="6" w:space="0" w:color="auto"/>
            </w:tcBorders>
          </w:tcPr>
          <w:p w14:paraId="7C7944A6" w14:textId="77777777" w:rsidR="002E5FDF" w:rsidRPr="002E5FDF" w:rsidRDefault="002E5FDF" w:rsidP="00FC0801">
            <w:pPr>
              <w:rPr>
                <w:rFonts w:cs="Segoe UI"/>
                <w:sz w:val="20"/>
                <w:szCs w:val="20"/>
              </w:rPr>
            </w:pPr>
            <w:r w:rsidRPr="002E5FDF">
              <w:rPr>
                <w:rFonts w:cs="Segoe UI"/>
                <w:sz w:val="20"/>
                <w:szCs w:val="20"/>
              </w:rPr>
              <w:t>12-10  </w:t>
            </w:r>
          </w:p>
        </w:tc>
        <w:tc>
          <w:tcPr>
            <w:tcW w:w="801" w:type="dxa"/>
            <w:tcBorders>
              <w:top w:val="single" w:sz="6" w:space="0" w:color="auto"/>
              <w:left w:val="single" w:sz="6" w:space="0" w:color="auto"/>
              <w:bottom w:val="single" w:sz="6" w:space="0" w:color="auto"/>
              <w:right w:val="single" w:sz="6" w:space="0" w:color="auto"/>
            </w:tcBorders>
          </w:tcPr>
          <w:p w14:paraId="534B9BED" w14:textId="77777777" w:rsidR="002E5FDF" w:rsidRPr="002E5FDF" w:rsidRDefault="002E5FDF" w:rsidP="00FC0801">
            <w:pPr>
              <w:rPr>
                <w:rFonts w:cs="Segoe UI"/>
                <w:sz w:val="20"/>
                <w:szCs w:val="20"/>
              </w:rPr>
            </w:pPr>
            <w:r w:rsidRPr="002E5FDF">
              <w:rPr>
                <w:rFonts w:cs="Segoe UI"/>
                <w:sz w:val="20"/>
                <w:szCs w:val="20"/>
              </w:rPr>
              <w:t>50  </w:t>
            </w:r>
          </w:p>
        </w:tc>
        <w:tc>
          <w:tcPr>
            <w:tcW w:w="599" w:type="dxa"/>
            <w:tcBorders>
              <w:top w:val="single" w:sz="6" w:space="0" w:color="auto"/>
              <w:left w:val="single" w:sz="6" w:space="0" w:color="auto"/>
              <w:bottom w:val="single" w:sz="6" w:space="0" w:color="auto"/>
              <w:right w:val="single" w:sz="6" w:space="0" w:color="auto"/>
            </w:tcBorders>
          </w:tcPr>
          <w:p w14:paraId="16A9A43F" w14:textId="77777777" w:rsidR="002E5FDF" w:rsidRPr="002E5FDF" w:rsidRDefault="002E5FDF"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050ED3DD" w14:textId="77777777" w:rsidR="002E5FDF" w:rsidRPr="002E5FDF" w:rsidRDefault="002E5FDF"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24E289FF" w14:textId="77777777" w:rsidR="002E5FDF" w:rsidRPr="002E5FDF" w:rsidRDefault="002E5FDF" w:rsidP="00FC0801">
            <w:pPr>
              <w:rPr>
                <w:rFonts w:eastAsia="Times New Roman" w:cs="Segoe UI"/>
                <w:sz w:val="20"/>
                <w:szCs w:val="20"/>
                <w:lang w:eastAsia="de-DE"/>
              </w:rPr>
            </w:pPr>
            <w:proofErr w:type="spellStart"/>
            <w:r w:rsidRPr="002E5FDF">
              <w:rPr>
                <w:rFonts w:eastAsia="Times New Roman" w:cs="Segoe UI"/>
                <w:sz w:val="20"/>
                <w:szCs w:val="20"/>
                <w:lang w:eastAsia="de-DE"/>
              </w:rPr>
              <w:t>yemailekrechnung</w:t>
            </w:r>
            <w:proofErr w:type="spellEnd"/>
          </w:p>
        </w:tc>
      </w:tr>
    </w:tbl>
    <w:p w14:paraId="2C38D6F4" w14:textId="77777777" w:rsidR="002E5FDF" w:rsidRPr="002C69B6" w:rsidRDefault="002E5FDF" w:rsidP="001D5861"/>
    <w:p w14:paraId="52BC3EDE" w14:textId="77777777" w:rsidR="001D5861" w:rsidRPr="002C69B6" w:rsidRDefault="001D5861" w:rsidP="001D5861"/>
    <w:p w14:paraId="1AC4ACA8" w14:textId="77777777" w:rsidR="001D5861" w:rsidRPr="002C69B6" w:rsidRDefault="001D5861" w:rsidP="001D5861">
      <w:r w:rsidRPr="002C69B6">
        <w:t>Technische Anpassung:</w:t>
      </w:r>
    </w:p>
    <w:p w14:paraId="062072FD" w14:textId="77777777" w:rsidR="001D5861" w:rsidRDefault="001D5861" w:rsidP="001D5861">
      <w:pPr>
        <w:pStyle w:val="Listenabsatz"/>
        <w:numPr>
          <w:ilvl w:val="0"/>
          <w:numId w:val="26"/>
        </w:numPr>
      </w:pPr>
      <w:r w:rsidRPr="002C69B6">
        <w:t>Vor Umsetzung Rücksprache mit dem Lead-Consultant halten</w:t>
      </w:r>
    </w:p>
    <w:p w14:paraId="5E790E93" w14:textId="7CF99761" w:rsidR="00213FFC" w:rsidRDefault="00213FFC" w:rsidP="00213FFC">
      <w:pPr>
        <w:pStyle w:val="Listenabsatz"/>
        <w:numPr>
          <w:ilvl w:val="0"/>
          <w:numId w:val="26"/>
        </w:numPr>
      </w:pPr>
      <w:r>
        <w:t>Anlage der Variablen in Vartab V-12-10 und Anzeige der Variablen in Maske Betriebsdaten (50)</w:t>
      </w:r>
    </w:p>
    <w:p w14:paraId="25E8121A" w14:textId="0283FB9D" w:rsidR="001D5861" w:rsidRPr="002C69B6" w:rsidRDefault="001D5861" w:rsidP="001D5861">
      <w:pPr>
        <w:pStyle w:val="Listenabsatz"/>
        <w:numPr>
          <w:ilvl w:val="0"/>
          <w:numId w:val="26"/>
        </w:numPr>
        <w:spacing w:after="200" w:line="276" w:lineRule="auto"/>
      </w:pPr>
      <w:r w:rsidRPr="002C69B6">
        <w:t>FOP Maskeneintritt Maske 727</w:t>
      </w:r>
      <w:r w:rsidR="002A1CD3">
        <w:t xml:space="preserve"> zum Vorbelegen der Felder im Druckdialog</w:t>
      </w:r>
    </w:p>
    <w:p w14:paraId="530B4024" w14:textId="77777777" w:rsidR="001D5861" w:rsidRPr="002C69B6" w:rsidRDefault="001D5861" w:rsidP="001D5861">
      <w:pPr>
        <w:pStyle w:val="Listenabsatz"/>
        <w:numPr>
          <w:ilvl w:val="0"/>
          <w:numId w:val="26"/>
        </w:numPr>
        <w:spacing w:after="200" w:line="276" w:lineRule="auto"/>
      </w:pPr>
      <w:r w:rsidRPr="002C69B6">
        <w:t>Kurztexte für Bodytext bei Mailversand</w:t>
      </w:r>
    </w:p>
    <w:p w14:paraId="71A896F7" w14:textId="77777777" w:rsidR="001D5861" w:rsidRPr="002C69B6" w:rsidRDefault="001D5861" w:rsidP="001D5861">
      <w:pPr>
        <w:pStyle w:val="Listenabsatz"/>
        <w:numPr>
          <w:ilvl w:val="1"/>
          <w:numId w:val="26"/>
        </w:numPr>
        <w:spacing w:after="200" w:line="276" w:lineRule="auto"/>
      </w:pPr>
      <w:r w:rsidRPr="002C69B6">
        <w:t>Jeweils einen Kurztext für Body Angebot, Rahmenauftrag, Auftrag, Lieferschein und Rechnung</w:t>
      </w:r>
    </w:p>
    <w:p w14:paraId="6BB48587" w14:textId="77777777" w:rsidR="001D5861" w:rsidRPr="002C69B6" w:rsidRDefault="001D5861" w:rsidP="001D5861">
      <w:pPr>
        <w:pStyle w:val="Listenabsatz"/>
        <w:numPr>
          <w:ilvl w:val="1"/>
          <w:numId w:val="26"/>
        </w:numPr>
        <w:spacing w:after="200" w:line="276" w:lineRule="auto"/>
      </w:pPr>
      <w:r w:rsidRPr="002C69B6">
        <w:t>Die Kurztexte werden in neuen Verweisfeldern in den Betriebsdaten hinterlegt und je nach Vorgang in den Druckdialog geladen.</w:t>
      </w:r>
    </w:p>
    <w:p w14:paraId="2CC57DF4" w14:textId="0E707535" w:rsidR="00C21999" w:rsidRDefault="001D5861" w:rsidP="00C21999">
      <w:pPr>
        <w:pStyle w:val="Listenabsatz"/>
        <w:numPr>
          <w:ilvl w:val="1"/>
          <w:numId w:val="26"/>
        </w:numPr>
        <w:spacing w:after="200" w:line="276" w:lineRule="auto"/>
      </w:pPr>
      <w:r w:rsidRPr="002C69B6">
        <w:t>Bei den Kurztexten ist die Korrespondenzsprache zu beachten</w:t>
      </w:r>
    </w:p>
    <w:p w14:paraId="281DC8F3" w14:textId="77777777" w:rsidR="00C21999" w:rsidRDefault="00C21999" w:rsidP="00C21999">
      <w:pPr>
        <w:pStyle w:val="Listenabsatz"/>
        <w:spacing w:after="200" w:line="276" w:lineRule="auto"/>
        <w:ind w:left="1440"/>
      </w:pPr>
    </w:p>
    <w:tbl>
      <w:tblPr>
        <w:tblStyle w:val="Tabellenraster"/>
        <w:tblW w:w="9085" w:type="dxa"/>
        <w:tblLook w:val="04A0" w:firstRow="1" w:lastRow="0" w:firstColumn="1" w:lastColumn="0" w:noHBand="0" w:noVBand="1"/>
      </w:tblPr>
      <w:tblGrid>
        <w:gridCol w:w="8018"/>
        <w:gridCol w:w="1067"/>
      </w:tblGrid>
      <w:tr w:rsidR="00C21999" w:rsidRPr="008A55C3" w14:paraId="5449AF9B" w14:textId="77777777" w:rsidTr="00FC0801">
        <w:tc>
          <w:tcPr>
            <w:tcW w:w="8077" w:type="dxa"/>
            <w:shd w:val="clear" w:color="auto" w:fill="DCEEA3" w:themeFill="accent6" w:themeFillTint="99"/>
          </w:tcPr>
          <w:p w14:paraId="5D5F60E4" w14:textId="77777777" w:rsidR="00C21999" w:rsidRPr="008A55C3" w:rsidRDefault="00C21999" w:rsidP="00C21999">
            <w:pPr>
              <w:pStyle w:val="Listenabsatz"/>
              <w:numPr>
                <w:ilvl w:val="0"/>
                <w:numId w:val="26"/>
              </w:numPr>
            </w:pPr>
            <w:r w:rsidRPr="008A55C3">
              <w:t>Auswirkungen der Customization/Extension</w:t>
            </w:r>
          </w:p>
        </w:tc>
        <w:tc>
          <w:tcPr>
            <w:tcW w:w="1008" w:type="dxa"/>
            <w:shd w:val="clear" w:color="auto" w:fill="DCEEA3" w:themeFill="accent6" w:themeFillTint="99"/>
          </w:tcPr>
          <w:p w14:paraId="2F150410" w14:textId="77777777" w:rsidR="00C21999" w:rsidRPr="008A55C3" w:rsidRDefault="00C21999" w:rsidP="00FC0801">
            <w:r w:rsidRPr="008A55C3">
              <w:t>Antwort</w:t>
            </w:r>
          </w:p>
        </w:tc>
      </w:tr>
      <w:tr w:rsidR="00C21999" w:rsidRPr="008A55C3" w14:paraId="44844AEA" w14:textId="77777777" w:rsidTr="00FC0801">
        <w:tc>
          <w:tcPr>
            <w:tcW w:w="8077" w:type="dxa"/>
          </w:tcPr>
          <w:p w14:paraId="29E2A653" w14:textId="77777777" w:rsidR="00C21999" w:rsidRPr="008A55C3" w:rsidRDefault="00C21999" w:rsidP="00FC0801">
            <w:pPr>
              <w:rPr>
                <w:sz w:val="20"/>
                <w:szCs w:val="20"/>
              </w:rPr>
            </w:pPr>
            <w:r w:rsidRPr="008A55C3">
              <w:rPr>
                <w:sz w:val="20"/>
                <w:szCs w:val="20"/>
              </w:rPr>
              <w:t xml:space="preserve">Keine besonderen Auswirkungen </w:t>
            </w:r>
          </w:p>
        </w:tc>
        <w:tc>
          <w:tcPr>
            <w:tcW w:w="1008" w:type="dxa"/>
          </w:tcPr>
          <w:p w14:paraId="77138FE5" w14:textId="77777777" w:rsidR="00C21999" w:rsidRPr="008A55C3" w:rsidRDefault="00C21999" w:rsidP="00FC0801">
            <w:pPr>
              <w:rPr>
                <w:sz w:val="20"/>
                <w:szCs w:val="20"/>
              </w:rPr>
            </w:pPr>
            <w:r w:rsidRPr="008A55C3">
              <w:rPr>
                <w:sz w:val="20"/>
                <w:szCs w:val="20"/>
              </w:rPr>
              <w:t>Ja/Nein</w:t>
            </w:r>
          </w:p>
        </w:tc>
      </w:tr>
      <w:tr w:rsidR="00C21999" w:rsidRPr="008A55C3" w14:paraId="18EC8EFF" w14:textId="77777777" w:rsidTr="00FC0801">
        <w:tc>
          <w:tcPr>
            <w:tcW w:w="8077" w:type="dxa"/>
          </w:tcPr>
          <w:p w14:paraId="223ABD44" w14:textId="77777777" w:rsidR="00C21999" w:rsidRPr="008A55C3" w:rsidRDefault="00C21999" w:rsidP="00FC0801">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427B8D67" w14:textId="77777777" w:rsidR="00C21999" w:rsidRPr="008A55C3" w:rsidRDefault="00C21999" w:rsidP="00FC0801">
            <w:pPr>
              <w:rPr>
                <w:sz w:val="20"/>
                <w:szCs w:val="20"/>
              </w:rPr>
            </w:pPr>
            <w:r w:rsidRPr="008A55C3">
              <w:rPr>
                <w:sz w:val="20"/>
                <w:szCs w:val="20"/>
              </w:rPr>
              <w:t>Ja/Nein</w:t>
            </w:r>
          </w:p>
        </w:tc>
      </w:tr>
      <w:tr w:rsidR="00C21999" w:rsidRPr="008A55C3" w14:paraId="3DA2995C" w14:textId="77777777" w:rsidTr="00FC0801">
        <w:tc>
          <w:tcPr>
            <w:tcW w:w="8077" w:type="dxa"/>
          </w:tcPr>
          <w:p w14:paraId="463699AA" w14:textId="77777777" w:rsidR="00C21999" w:rsidRPr="008A55C3" w:rsidRDefault="00C21999" w:rsidP="00FC0801">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37B1DE1C" w14:textId="77777777" w:rsidR="00C21999" w:rsidRPr="008A55C3" w:rsidRDefault="00C21999" w:rsidP="00FC0801">
            <w:pPr>
              <w:rPr>
                <w:sz w:val="20"/>
                <w:szCs w:val="20"/>
              </w:rPr>
            </w:pPr>
            <w:r w:rsidRPr="008A55C3">
              <w:rPr>
                <w:sz w:val="20"/>
                <w:szCs w:val="20"/>
              </w:rPr>
              <w:t>Ja/Nein</w:t>
            </w:r>
          </w:p>
        </w:tc>
      </w:tr>
      <w:tr w:rsidR="00C21999" w:rsidRPr="008A55C3" w14:paraId="44D2FAF3" w14:textId="77777777" w:rsidTr="00FC0801">
        <w:tc>
          <w:tcPr>
            <w:tcW w:w="8077" w:type="dxa"/>
          </w:tcPr>
          <w:p w14:paraId="21E23950" w14:textId="77777777" w:rsidR="00C21999" w:rsidRPr="008A55C3" w:rsidRDefault="00C21999"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7EBD7233" w14:textId="77777777" w:rsidR="00C21999" w:rsidRPr="008A55C3" w:rsidRDefault="00C21999" w:rsidP="00FC0801">
            <w:pPr>
              <w:rPr>
                <w:sz w:val="20"/>
                <w:szCs w:val="20"/>
              </w:rPr>
            </w:pPr>
            <w:r w:rsidRPr="008A55C3">
              <w:rPr>
                <w:sz w:val="20"/>
                <w:szCs w:val="20"/>
              </w:rPr>
              <w:t>Ja/Nein</w:t>
            </w:r>
          </w:p>
        </w:tc>
      </w:tr>
      <w:tr w:rsidR="00C21999" w:rsidRPr="008A55C3" w14:paraId="018351C4" w14:textId="77777777" w:rsidTr="00FC0801">
        <w:tc>
          <w:tcPr>
            <w:tcW w:w="8077" w:type="dxa"/>
          </w:tcPr>
          <w:p w14:paraId="6CF20FD2" w14:textId="77777777" w:rsidR="00C21999" w:rsidRPr="008A55C3" w:rsidRDefault="00C21999"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1D55D970" w14:textId="77777777" w:rsidR="00C21999" w:rsidRPr="008A55C3" w:rsidRDefault="00C21999"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C21999" w:rsidRPr="008A55C3" w14:paraId="3B97020F" w14:textId="77777777" w:rsidTr="00FC0801">
        <w:trPr>
          <w:trHeight w:hRule="exact" w:val="624"/>
        </w:trPr>
        <w:tc>
          <w:tcPr>
            <w:tcW w:w="1131" w:type="dxa"/>
            <w:shd w:val="clear" w:color="auto" w:fill="D5D5D5" w:themeFill="background2"/>
            <w:tcMar>
              <w:bottom w:w="57" w:type="dxa"/>
            </w:tcMar>
          </w:tcPr>
          <w:p w14:paraId="25E488E6" w14:textId="77777777" w:rsidR="00C21999" w:rsidRPr="008A55C3" w:rsidRDefault="00C21999"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4B6497FA" w14:textId="77777777" w:rsidR="00C21999" w:rsidRPr="008A55C3" w:rsidRDefault="00C21999"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6D272E8B" w14:textId="77777777" w:rsidR="00C21999" w:rsidRPr="008A55C3" w:rsidRDefault="00C21999"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13316F0E" w14:textId="77777777" w:rsidR="00C21999" w:rsidRPr="008A55C3" w:rsidRDefault="00C21999"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6A7E1691" w14:textId="77777777" w:rsidR="00C21999" w:rsidRPr="008A55C3" w:rsidRDefault="00C21999"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0234B882" w14:textId="77777777" w:rsidR="00C21999" w:rsidRPr="008A55C3" w:rsidRDefault="00C21999" w:rsidP="00FC0801">
            <w:pPr>
              <w:rPr>
                <w:b/>
                <w:sz w:val="20"/>
                <w:szCs w:val="20"/>
              </w:rPr>
            </w:pPr>
            <w:r w:rsidRPr="008A55C3">
              <w:rPr>
                <w:b/>
                <w:sz w:val="20"/>
                <w:szCs w:val="20"/>
              </w:rPr>
              <w:t>Bereich</w:t>
            </w:r>
          </w:p>
        </w:tc>
      </w:tr>
      <w:tr w:rsidR="00C21999" w:rsidRPr="008A55C3" w14:paraId="2E87F16C" w14:textId="77777777" w:rsidTr="00FC0801">
        <w:trPr>
          <w:trHeight w:val="454"/>
        </w:trPr>
        <w:tc>
          <w:tcPr>
            <w:tcW w:w="1131" w:type="dxa"/>
            <w:shd w:val="clear" w:color="auto" w:fill="FFFFFF"/>
            <w:tcMar>
              <w:bottom w:w="57" w:type="dxa"/>
            </w:tcMar>
          </w:tcPr>
          <w:p w14:paraId="2B36C116" w14:textId="77777777" w:rsidR="00C21999" w:rsidRPr="008A55C3" w:rsidRDefault="00C21999" w:rsidP="00FC0801">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6E9A25FB" w14:textId="77777777" w:rsidR="00C21999" w:rsidRPr="008A55C3" w:rsidRDefault="00C21999" w:rsidP="00FC0801">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2AB008D8" w14:textId="7C43D05E" w:rsidR="00C21999"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3E500748" w14:textId="77777777" w:rsidR="00C21999" w:rsidRPr="008A55C3" w:rsidRDefault="00C21999" w:rsidP="00FC0801">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1F343391" w14:textId="7370F59C" w:rsidR="00C21999" w:rsidRPr="008A55C3" w:rsidRDefault="00C21999" w:rsidP="00FC0801">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30AB166C" w14:textId="73AD4F6E" w:rsidR="00C21999" w:rsidRPr="008A55C3" w:rsidRDefault="00C21999" w:rsidP="00FC0801">
            <w:pPr>
              <w:pStyle w:val="Tabelleninhalte"/>
              <w:jc w:val="left"/>
              <w:rPr>
                <w:color w:val="102031" w:themeColor="text2"/>
                <w:sz w:val="22"/>
                <w:szCs w:val="22"/>
              </w:rPr>
            </w:pPr>
            <w:r>
              <w:rPr>
                <w:color w:val="102031" w:themeColor="text2"/>
                <w:sz w:val="22"/>
                <w:szCs w:val="22"/>
              </w:rPr>
              <w:t>EK/VK</w:t>
            </w:r>
          </w:p>
        </w:tc>
      </w:tr>
    </w:tbl>
    <w:p w14:paraId="5F54D828" w14:textId="77777777" w:rsidR="00C21999" w:rsidRDefault="00C21999" w:rsidP="00C21999">
      <w:pPr>
        <w:spacing w:after="200" w:line="276" w:lineRule="auto"/>
      </w:pPr>
    </w:p>
    <w:p w14:paraId="03D64B50" w14:textId="78EDC244" w:rsidR="00C21999" w:rsidRDefault="00C21999" w:rsidP="00C21999">
      <w:pPr>
        <w:pStyle w:val="berschrift2"/>
      </w:pPr>
      <w:r>
        <w:t>Rechnungsabschlusspositionen</w:t>
      </w:r>
    </w:p>
    <w:p w14:paraId="0C4B0272" w14:textId="77777777" w:rsidR="00C21999" w:rsidRPr="002C69B6" w:rsidRDefault="00C21999" w:rsidP="00C21999">
      <w:r w:rsidRPr="002C69B6">
        <w:t>Die Rechnungsabschlusspositionen aus Nettosumme, Steuer (sofern Steuerpflichtig) und Endsumme werden beim Speichern von Angebot, Auftrag, Rechnung Reparaturauftrag und Kostenvoranschlag automatisch eingefügt.</w:t>
      </w:r>
    </w:p>
    <w:p w14:paraId="34A99686" w14:textId="77777777" w:rsidR="00C21999" w:rsidRPr="002C69B6" w:rsidRDefault="00C21999" w:rsidP="00C21999"/>
    <w:p w14:paraId="6900549D" w14:textId="77777777" w:rsidR="00C21999" w:rsidRPr="002C69B6" w:rsidRDefault="00C21999" w:rsidP="00C21999">
      <w:r w:rsidRPr="002C69B6">
        <w:t>Im Maskeneintritt im Modus bearbeiten bzw. kopieren werden die Zeilen wieder entfernt. Diese Funktion ist notwendig, da bei Änderung der Steuerregel im Vorgang die Steuerposition hinzugefügt oder entfernt werden muss.</w:t>
      </w:r>
    </w:p>
    <w:p w14:paraId="4CBB053E" w14:textId="77777777" w:rsidR="00C21999" w:rsidRPr="002C69B6" w:rsidRDefault="00C21999" w:rsidP="00C21999"/>
    <w:p w14:paraId="3DC4FF2E" w14:textId="77777777" w:rsidR="00C21999" w:rsidRPr="002C69B6" w:rsidRDefault="00C21999" w:rsidP="00C21999">
      <w:r w:rsidRPr="002C69B6">
        <w:t>Technische Anpassung:</w:t>
      </w:r>
    </w:p>
    <w:p w14:paraId="497E5184" w14:textId="77777777" w:rsidR="00C21999" w:rsidRPr="002C69B6" w:rsidRDefault="00C21999" w:rsidP="00C21999">
      <w:pPr>
        <w:pStyle w:val="Listenabsatz"/>
        <w:numPr>
          <w:ilvl w:val="0"/>
          <w:numId w:val="26"/>
        </w:numPr>
      </w:pPr>
      <w:r w:rsidRPr="002C69B6">
        <w:t>FOP im Maskenprüf zum Einfügen der Rechnungsabschlussposition.</w:t>
      </w:r>
    </w:p>
    <w:p w14:paraId="0E0A0B93" w14:textId="77777777" w:rsidR="00C21999" w:rsidRPr="002C69B6" w:rsidRDefault="00C21999" w:rsidP="00C21999">
      <w:pPr>
        <w:pStyle w:val="Listenabsatz"/>
        <w:numPr>
          <w:ilvl w:val="0"/>
          <w:numId w:val="26"/>
        </w:numPr>
      </w:pPr>
      <w:r w:rsidRPr="002C69B6">
        <w:t>FOP im Maskeneintritt im Modus bearbeiten und kopieren welches die Rechnungsabschlusspositionen wieder entfernt.</w:t>
      </w:r>
    </w:p>
    <w:p w14:paraId="1CABF7B8" w14:textId="77777777" w:rsidR="00C21999" w:rsidRDefault="00C21999" w:rsidP="00C21999"/>
    <w:tbl>
      <w:tblPr>
        <w:tblStyle w:val="Tabellenraster"/>
        <w:tblW w:w="9085" w:type="dxa"/>
        <w:tblLook w:val="04A0" w:firstRow="1" w:lastRow="0" w:firstColumn="1" w:lastColumn="0" w:noHBand="0" w:noVBand="1"/>
      </w:tblPr>
      <w:tblGrid>
        <w:gridCol w:w="8018"/>
        <w:gridCol w:w="1067"/>
      </w:tblGrid>
      <w:tr w:rsidR="00C21999" w:rsidRPr="008A55C3" w14:paraId="5A521109" w14:textId="77777777" w:rsidTr="00FC0801">
        <w:tc>
          <w:tcPr>
            <w:tcW w:w="8077" w:type="dxa"/>
            <w:shd w:val="clear" w:color="auto" w:fill="DCEEA3" w:themeFill="accent6" w:themeFillTint="99"/>
          </w:tcPr>
          <w:p w14:paraId="407333EC" w14:textId="77777777" w:rsidR="00C21999" w:rsidRPr="008A55C3" w:rsidRDefault="00C21999" w:rsidP="00FC0801">
            <w:r w:rsidRPr="008A55C3">
              <w:t>Auswirkungen der Customization/Extension</w:t>
            </w:r>
          </w:p>
        </w:tc>
        <w:tc>
          <w:tcPr>
            <w:tcW w:w="1008" w:type="dxa"/>
            <w:shd w:val="clear" w:color="auto" w:fill="DCEEA3" w:themeFill="accent6" w:themeFillTint="99"/>
          </w:tcPr>
          <w:p w14:paraId="1E9BCE9D" w14:textId="77777777" w:rsidR="00C21999" w:rsidRPr="008A55C3" w:rsidRDefault="00C21999" w:rsidP="00FC0801">
            <w:r w:rsidRPr="008A55C3">
              <w:t>Antwort</w:t>
            </w:r>
          </w:p>
        </w:tc>
      </w:tr>
      <w:tr w:rsidR="00C21999" w:rsidRPr="008A55C3" w14:paraId="0DBD1795" w14:textId="77777777" w:rsidTr="00FC0801">
        <w:tc>
          <w:tcPr>
            <w:tcW w:w="8077" w:type="dxa"/>
          </w:tcPr>
          <w:p w14:paraId="1964625C" w14:textId="77777777" w:rsidR="00C21999" w:rsidRPr="008A55C3" w:rsidRDefault="00C21999" w:rsidP="00FC0801">
            <w:pPr>
              <w:rPr>
                <w:sz w:val="20"/>
                <w:szCs w:val="20"/>
              </w:rPr>
            </w:pPr>
            <w:r w:rsidRPr="008A55C3">
              <w:rPr>
                <w:sz w:val="20"/>
                <w:szCs w:val="20"/>
              </w:rPr>
              <w:t xml:space="preserve">Keine besonderen Auswirkungen </w:t>
            </w:r>
          </w:p>
        </w:tc>
        <w:tc>
          <w:tcPr>
            <w:tcW w:w="1008" w:type="dxa"/>
          </w:tcPr>
          <w:p w14:paraId="3B1E1FF7" w14:textId="77777777" w:rsidR="00C21999" w:rsidRPr="008A55C3" w:rsidRDefault="00C21999" w:rsidP="00FC0801">
            <w:pPr>
              <w:rPr>
                <w:sz w:val="20"/>
                <w:szCs w:val="20"/>
              </w:rPr>
            </w:pPr>
            <w:r w:rsidRPr="008A55C3">
              <w:rPr>
                <w:sz w:val="20"/>
                <w:szCs w:val="20"/>
              </w:rPr>
              <w:t>Ja/Nein</w:t>
            </w:r>
          </w:p>
        </w:tc>
      </w:tr>
      <w:tr w:rsidR="00C21999" w:rsidRPr="008A55C3" w14:paraId="00E15620" w14:textId="77777777" w:rsidTr="00FC0801">
        <w:tc>
          <w:tcPr>
            <w:tcW w:w="8077" w:type="dxa"/>
          </w:tcPr>
          <w:p w14:paraId="2A3E623B" w14:textId="77777777" w:rsidR="00C21999" w:rsidRPr="008A55C3" w:rsidRDefault="00C21999" w:rsidP="00FC0801">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364B46A1" w14:textId="77777777" w:rsidR="00C21999" w:rsidRPr="008A55C3" w:rsidRDefault="00C21999" w:rsidP="00FC0801">
            <w:pPr>
              <w:rPr>
                <w:sz w:val="20"/>
                <w:szCs w:val="20"/>
              </w:rPr>
            </w:pPr>
            <w:r w:rsidRPr="008A55C3">
              <w:rPr>
                <w:sz w:val="20"/>
                <w:szCs w:val="20"/>
              </w:rPr>
              <w:t>Ja/Nein</w:t>
            </w:r>
          </w:p>
        </w:tc>
      </w:tr>
      <w:tr w:rsidR="00C21999" w:rsidRPr="008A55C3" w14:paraId="3FE1CF6F" w14:textId="77777777" w:rsidTr="00FC0801">
        <w:tc>
          <w:tcPr>
            <w:tcW w:w="8077" w:type="dxa"/>
          </w:tcPr>
          <w:p w14:paraId="5FB1AF9D" w14:textId="77777777" w:rsidR="00C21999" w:rsidRPr="008A55C3" w:rsidRDefault="00C21999" w:rsidP="00FC0801">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3EAAF766" w14:textId="77777777" w:rsidR="00C21999" w:rsidRPr="008A55C3" w:rsidRDefault="00C21999" w:rsidP="00FC0801">
            <w:pPr>
              <w:rPr>
                <w:sz w:val="20"/>
                <w:szCs w:val="20"/>
              </w:rPr>
            </w:pPr>
            <w:r w:rsidRPr="008A55C3">
              <w:rPr>
                <w:sz w:val="20"/>
                <w:szCs w:val="20"/>
              </w:rPr>
              <w:t>Ja/Nein</w:t>
            </w:r>
          </w:p>
        </w:tc>
      </w:tr>
      <w:tr w:rsidR="00C21999" w:rsidRPr="008A55C3" w14:paraId="2E2801F1" w14:textId="77777777" w:rsidTr="00FC0801">
        <w:tc>
          <w:tcPr>
            <w:tcW w:w="8077" w:type="dxa"/>
          </w:tcPr>
          <w:p w14:paraId="54DFA4D2" w14:textId="77777777" w:rsidR="00C21999" w:rsidRPr="008A55C3" w:rsidRDefault="00C21999"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22C301C7" w14:textId="77777777" w:rsidR="00C21999" w:rsidRPr="008A55C3" w:rsidRDefault="00C21999" w:rsidP="00FC0801">
            <w:pPr>
              <w:rPr>
                <w:sz w:val="20"/>
                <w:szCs w:val="20"/>
              </w:rPr>
            </w:pPr>
            <w:r w:rsidRPr="008A55C3">
              <w:rPr>
                <w:sz w:val="20"/>
                <w:szCs w:val="20"/>
              </w:rPr>
              <w:t>Ja/Nein</w:t>
            </w:r>
          </w:p>
        </w:tc>
      </w:tr>
      <w:tr w:rsidR="00C21999" w:rsidRPr="008A55C3" w14:paraId="667FE5CC" w14:textId="77777777" w:rsidTr="00FC0801">
        <w:tc>
          <w:tcPr>
            <w:tcW w:w="8077" w:type="dxa"/>
          </w:tcPr>
          <w:p w14:paraId="4FDF3B70" w14:textId="77777777" w:rsidR="00C21999" w:rsidRPr="008A55C3" w:rsidRDefault="00C21999"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41F81D11" w14:textId="77777777" w:rsidR="00C21999" w:rsidRPr="008A55C3" w:rsidRDefault="00C21999"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C21999" w:rsidRPr="008A55C3" w14:paraId="52A8EF31" w14:textId="77777777" w:rsidTr="00FC0801">
        <w:trPr>
          <w:trHeight w:hRule="exact" w:val="624"/>
        </w:trPr>
        <w:tc>
          <w:tcPr>
            <w:tcW w:w="1131" w:type="dxa"/>
            <w:shd w:val="clear" w:color="auto" w:fill="D5D5D5" w:themeFill="background2"/>
            <w:tcMar>
              <w:bottom w:w="57" w:type="dxa"/>
            </w:tcMar>
          </w:tcPr>
          <w:p w14:paraId="539FAE08" w14:textId="77777777" w:rsidR="00C21999" w:rsidRPr="008A55C3" w:rsidRDefault="00C21999"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2FE44A77" w14:textId="77777777" w:rsidR="00C21999" w:rsidRPr="008A55C3" w:rsidRDefault="00C21999"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64097DBC" w14:textId="77777777" w:rsidR="00C21999" w:rsidRPr="008A55C3" w:rsidRDefault="00C21999"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5B299293" w14:textId="77777777" w:rsidR="00C21999" w:rsidRPr="008A55C3" w:rsidRDefault="00C21999"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64E90637" w14:textId="77777777" w:rsidR="00C21999" w:rsidRPr="008A55C3" w:rsidRDefault="00C21999"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5AA04CA3" w14:textId="77777777" w:rsidR="00C21999" w:rsidRPr="008A55C3" w:rsidRDefault="00C21999" w:rsidP="00FC0801">
            <w:pPr>
              <w:rPr>
                <w:b/>
                <w:sz w:val="20"/>
                <w:szCs w:val="20"/>
              </w:rPr>
            </w:pPr>
            <w:r w:rsidRPr="008A55C3">
              <w:rPr>
                <w:b/>
                <w:sz w:val="20"/>
                <w:szCs w:val="20"/>
              </w:rPr>
              <w:t>Bereich</w:t>
            </w:r>
          </w:p>
        </w:tc>
      </w:tr>
      <w:tr w:rsidR="00C21999" w:rsidRPr="008A55C3" w14:paraId="04C78D1A" w14:textId="77777777" w:rsidTr="00FC0801">
        <w:trPr>
          <w:trHeight w:val="454"/>
        </w:trPr>
        <w:tc>
          <w:tcPr>
            <w:tcW w:w="1131" w:type="dxa"/>
            <w:shd w:val="clear" w:color="auto" w:fill="FFFFFF"/>
            <w:tcMar>
              <w:bottom w:w="57" w:type="dxa"/>
            </w:tcMar>
          </w:tcPr>
          <w:p w14:paraId="35ED0CCF" w14:textId="77777777" w:rsidR="00C21999" w:rsidRPr="008A55C3" w:rsidRDefault="00C21999" w:rsidP="00C21999">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62112B27" w14:textId="77777777" w:rsidR="00C21999" w:rsidRPr="008A55C3" w:rsidRDefault="00C21999" w:rsidP="00C21999">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47B15BB9" w14:textId="30874816" w:rsidR="00C21999" w:rsidRPr="008A55C3" w:rsidRDefault="00C21999" w:rsidP="00C21999">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7A1898E7" w14:textId="77777777" w:rsidR="00C21999" w:rsidRPr="008A55C3" w:rsidRDefault="00C21999" w:rsidP="00C21999">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1CAEC7D0" w14:textId="075ADC64" w:rsidR="00C21999" w:rsidRPr="008A55C3" w:rsidRDefault="00C21999" w:rsidP="00C21999">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78342DA2" w14:textId="5DB62CB8" w:rsidR="00C21999" w:rsidRPr="008A55C3" w:rsidRDefault="00C21999" w:rsidP="00C21999">
            <w:pPr>
              <w:pStyle w:val="Tabelleninhalte"/>
              <w:jc w:val="left"/>
              <w:rPr>
                <w:color w:val="102031" w:themeColor="text2"/>
                <w:sz w:val="22"/>
                <w:szCs w:val="22"/>
              </w:rPr>
            </w:pPr>
            <w:r>
              <w:rPr>
                <w:color w:val="102031" w:themeColor="text2"/>
                <w:sz w:val="22"/>
                <w:szCs w:val="22"/>
              </w:rPr>
              <w:t>EK/VK</w:t>
            </w:r>
          </w:p>
        </w:tc>
      </w:tr>
    </w:tbl>
    <w:p w14:paraId="001854A0" w14:textId="77777777" w:rsidR="00C21999" w:rsidRDefault="00C21999" w:rsidP="00C21999"/>
    <w:p w14:paraId="0C2A51D3" w14:textId="1EA563BA" w:rsidR="0007788F" w:rsidRDefault="0007788F" w:rsidP="0007788F">
      <w:pPr>
        <w:pStyle w:val="berschrift2"/>
      </w:pPr>
      <w:r>
        <w:t>Liefertermin übernehmen</w:t>
      </w:r>
    </w:p>
    <w:p w14:paraId="1C57829A" w14:textId="0464CCB6" w:rsidR="0007788F" w:rsidRDefault="00676D4D" w:rsidP="0007788F">
      <w:r>
        <w:t xml:space="preserve">In den Vorgängen </w:t>
      </w:r>
      <w:r w:rsidR="00231298">
        <w:t xml:space="preserve">Angebot und Auftrag im Verkauf sowie in der Bestellung im Einkauf </w:t>
      </w:r>
      <w:r w:rsidR="00316646">
        <w:t>wird eine Möglichkeit geschaffen, den Liefertermin in allen Vorgangszeilen zu setzen.</w:t>
      </w:r>
    </w:p>
    <w:p w14:paraId="3C62B96E" w14:textId="77777777" w:rsidR="00316646" w:rsidRDefault="00316646" w:rsidP="0007788F"/>
    <w:p w14:paraId="40FBA908" w14:textId="446F2525" w:rsidR="00316646" w:rsidRPr="00EA65F1" w:rsidRDefault="00316646" w:rsidP="0007788F">
      <w:r w:rsidRPr="00EA65F1">
        <w:t>Hierzu wird im Reiter „Vorbelegungen“ ein neues Datumsfeld „</w:t>
      </w:r>
      <w:r w:rsidR="008B1E5E" w:rsidRPr="00EA65F1">
        <w:t xml:space="preserve">Liefertermin“ </w:t>
      </w:r>
      <w:r w:rsidR="003C4C46" w:rsidRPr="00EA65F1">
        <w:t>(</w:t>
      </w:r>
      <w:proofErr w:type="spellStart"/>
      <w:r w:rsidR="003C4C46" w:rsidRPr="00EA65F1">
        <w:t>yvorb</w:t>
      </w:r>
      <w:r w:rsidR="00EA65F1" w:rsidRPr="00EA65F1">
        <w:t>wtterm</w:t>
      </w:r>
      <w:proofErr w:type="spellEnd"/>
      <w:r w:rsidR="00EA65F1" w:rsidRPr="00EA65F1">
        <w:t>)/</w:t>
      </w:r>
      <w:r w:rsidR="008B1E5E" w:rsidRPr="00EA65F1">
        <w:t>(GD) sowie ein Button „Liefertermin übernehmen“</w:t>
      </w:r>
      <w:r w:rsidR="004F49CC">
        <w:t xml:space="preserve"> (</w:t>
      </w:r>
      <w:proofErr w:type="spellStart"/>
      <w:r w:rsidR="004F49CC">
        <w:t>yvorbwttermueb</w:t>
      </w:r>
      <w:proofErr w:type="spellEnd"/>
      <w:r w:rsidR="004F49CC">
        <w:t>)/</w:t>
      </w:r>
      <w:r w:rsidR="008B1E5E" w:rsidRPr="00EA65F1">
        <w:t xml:space="preserve"> (BU3) angelegt.</w:t>
      </w:r>
    </w:p>
    <w:p w14:paraId="5DA63A22" w14:textId="77777777" w:rsidR="008B1E5E" w:rsidRDefault="008B1E5E" w:rsidP="0007788F"/>
    <w:p w14:paraId="2347818A" w14:textId="1E8C0325" w:rsidR="008B1E5E" w:rsidRDefault="008B1E5E" w:rsidP="0007788F">
      <w:r>
        <w:t>Mit betätigen des Button</w:t>
      </w:r>
      <w:r w:rsidR="004F49CC">
        <w:t xml:space="preserve"> „Liefertermin übernehmen“ (</w:t>
      </w:r>
      <w:proofErr w:type="spellStart"/>
      <w:r w:rsidR="004F49CC">
        <w:t>yvorbwttermueb</w:t>
      </w:r>
      <w:proofErr w:type="spellEnd"/>
      <w:r w:rsidR="004F49CC">
        <w:t>)</w:t>
      </w:r>
      <w:r>
        <w:t xml:space="preserve"> wird der </w:t>
      </w:r>
      <w:r w:rsidR="003C4C46">
        <w:t>Wert aus dem Feld „Liefertermin</w:t>
      </w:r>
      <w:r w:rsidR="00EA65F1">
        <w:t xml:space="preserve">“ </w:t>
      </w:r>
      <w:r w:rsidR="00EA65F1" w:rsidRPr="00EA65F1">
        <w:t>(</w:t>
      </w:r>
      <w:proofErr w:type="spellStart"/>
      <w:r w:rsidR="00E90D53">
        <w:t>yvorbwttermueb</w:t>
      </w:r>
      <w:proofErr w:type="spellEnd"/>
      <w:r w:rsidR="00EA65F1" w:rsidRPr="00EA65F1">
        <w:t>)</w:t>
      </w:r>
      <w:r w:rsidR="00EA65F1">
        <w:t xml:space="preserve"> in das Feld „Liefertermin“ </w:t>
      </w:r>
      <w:r w:rsidR="00EA65F1" w:rsidRPr="00EA65F1">
        <w:t>(</w:t>
      </w:r>
      <w:proofErr w:type="spellStart"/>
      <w:r w:rsidR="00EA65F1" w:rsidRPr="00EA65F1">
        <w:t>yvorbwtterm</w:t>
      </w:r>
      <w:proofErr w:type="spellEnd"/>
      <w:r w:rsidR="00EA65F1" w:rsidRPr="00EA65F1">
        <w:t>)</w:t>
      </w:r>
      <w:r w:rsidR="00EA65F1">
        <w:t xml:space="preserve"> </w:t>
      </w:r>
      <w:r w:rsidR="004F49CC">
        <w:t>in den Tabellenzeilen übernommen.</w:t>
      </w:r>
    </w:p>
    <w:p w14:paraId="363F91E2" w14:textId="77777777" w:rsidR="00F33EF5" w:rsidRDefault="00F33EF5" w:rsidP="0007788F"/>
    <w:p w14:paraId="1D329B48" w14:textId="59CAA82B" w:rsidR="00F33EF5" w:rsidRDefault="00F33EF5" w:rsidP="0007788F">
      <w:r>
        <w:t>Variablen:</w:t>
      </w:r>
    </w:p>
    <w:p w14:paraId="3F34A00C" w14:textId="77777777" w:rsidR="00707CC2" w:rsidRDefault="00707CC2" w:rsidP="0007788F"/>
    <w:tbl>
      <w:tblPr>
        <w:tblW w:w="7752"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7"/>
        <w:gridCol w:w="590"/>
        <w:gridCol w:w="705"/>
        <w:gridCol w:w="801"/>
        <w:gridCol w:w="599"/>
        <w:gridCol w:w="538"/>
        <w:gridCol w:w="2072"/>
      </w:tblGrid>
      <w:tr w:rsidR="00707CC2" w:rsidRPr="002E5FDF" w14:paraId="01D8F786"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hideMark/>
          </w:tcPr>
          <w:p w14:paraId="1D1CD1EB" w14:textId="77777777" w:rsidR="00707CC2" w:rsidRPr="002E5FDF" w:rsidRDefault="00707CC2" w:rsidP="00FC0801">
            <w:pPr>
              <w:rPr>
                <w:rFonts w:cs="Segoe UI"/>
                <w:sz w:val="20"/>
                <w:szCs w:val="20"/>
              </w:rPr>
            </w:pPr>
            <w:r w:rsidRPr="002E5FDF">
              <w:rPr>
                <w:rFonts w:cs="Segoe UI"/>
                <w:b/>
                <w:bCs/>
                <w:sz w:val="20"/>
                <w:szCs w:val="20"/>
              </w:rPr>
              <w:t>Bezeichnung</w:t>
            </w:r>
            <w:r w:rsidRPr="002E5FDF">
              <w:rPr>
                <w:rFonts w:cs="Segoe UI"/>
                <w:sz w:val="20"/>
                <w:szCs w:val="20"/>
              </w:rPr>
              <w:t>  </w:t>
            </w:r>
          </w:p>
          <w:p w14:paraId="75ADF2AB" w14:textId="77777777" w:rsidR="00707CC2" w:rsidRPr="002E5FDF" w:rsidRDefault="00707CC2" w:rsidP="00FC0801">
            <w:pPr>
              <w:rPr>
                <w:rFonts w:cs="Segoe UI"/>
                <w:sz w:val="20"/>
                <w:szCs w:val="20"/>
              </w:rPr>
            </w:pPr>
          </w:p>
          <w:p w14:paraId="2D438335" w14:textId="77777777" w:rsidR="00707CC2" w:rsidRPr="002E5FDF" w:rsidRDefault="00707CC2" w:rsidP="00FC0801">
            <w:pPr>
              <w:rPr>
                <w:rFonts w:cs="Segoe UI"/>
                <w:sz w:val="20"/>
                <w:szCs w:val="20"/>
              </w:rPr>
            </w:pPr>
          </w:p>
        </w:tc>
        <w:tc>
          <w:tcPr>
            <w:tcW w:w="590" w:type="dxa"/>
            <w:tcBorders>
              <w:top w:val="single" w:sz="6" w:space="0" w:color="auto"/>
              <w:left w:val="single" w:sz="6" w:space="0" w:color="auto"/>
              <w:bottom w:val="single" w:sz="6" w:space="0" w:color="auto"/>
              <w:right w:val="single" w:sz="6" w:space="0" w:color="auto"/>
            </w:tcBorders>
            <w:hideMark/>
          </w:tcPr>
          <w:p w14:paraId="120D501D" w14:textId="77777777" w:rsidR="00707CC2" w:rsidRPr="002E5FDF" w:rsidRDefault="00707CC2" w:rsidP="00FC0801">
            <w:pPr>
              <w:rPr>
                <w:rFonts w:cs="Segoe UI"/>
                <w:sz w:val="20"/>
                <w:szCs w:val="20"/>
              </w:rPr>
            </w:pPr>
            <w:r w:rsidRPr="002E5FDF">
              <w:rPr>
                <w:rFonts w:cs="Segoe UI"/>
                <w:b/>
                <w:bCs/>
                <w:sz w:val="20"/>
                <w:szCs w:val="20"/>
              </w:rPr>
              <w:t>Typ</w:t>
            </w:r>
            <w:r w:rsidRPr="002E5FDF">
              <w:rPr>
                <w:rFonts w:cs="Segoe UI"/>
                <w:sz w:val="20"/>
                <w:szCs w:val="20"/>
              </w:rPr>
              <w:t>  </w:t>
            </w:r>
          </w:p>
        </w:tc>
        <w:tc>
          <w:tcPr>
            <w:tcW w:w="705" w:type="dxa"/>
            <w:tcBorders>
              <w:top w:val="single" w:sz="6" w:space="0" w:color="auto"/>
              <w:left w:val="single" w:sz="6" w:space="0" w:color="auto"/>
              <w:bottom w:val="single" w:sz="6" w:space="0" w:color="auto"/>
              <w:right w:val="single" w:sz="6" w:space="0" w:color="auto"/>
            </w:tcBorders>
            <w:hideMark/>
          </w:tcPr>
          <w:p w14:paraId="23C7236E" w14:textId="77777777" w:rsidR="00707CC2" w:rsidRPr="002E5FDF" w:rsidRDefault="00707CC2" w:rsidP="00FC0801">
            <w:pPr>
              <w:rPr>
                <w:rFonts w:cs="Segoe UI"/>
                <w:sz w:val="20"/>
                <w:szCs w:val="20"/>
              </w:rPr>
            </w:pPr>
            <w:r w:rsidRPr="002E5FDF">
              <w:rPr>
                <w:rFonts w:cs="Segoe UI"/>
                <w:b/>
                <w:bCs/>
                <w:sz w:val="20"/>
                <w:szCs w:val="20"/>
              </w:rPr>
              <w:t>DB </w:t>
            </w:r>
            <w:r w:rsidRPr="002E5FDF">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hideMark/>
          </w:tcPr>
          <w:p w14:paraId="29A703F6" w14:textId="77777777" w:rsidR="00707CC2" w:rsidRPr="002E5FDF" w:rsidRDefault="00707CC2" w:rsidP="00FC0801">
            <w:pPr>
              <w:rPr>
                <w:rFonts w:cs="Segoe UI"/>
                <w:sz w:val="20"/>
                <w:szCs w:val="20"/>
              </w:rPr>
            </w:pPr>
            <w:r w:rsidRPr="002E5FDF">
              <w:rPr>
                <w:rFonts w:cs="Segoe UI"/>
                <w:b/>
                <w:bCs/>
                <w:sz w:val="20"/>
                <w:szCs w:val="20"/>
              </w:rPr>
              <w:t>Maske</w:t>
            </w:r>
            <w:r w:rsidRPr="002E5FDF">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hideMark/>
          </w:tcPr>
          <w:p w14:paraId="074FB569" w14:textId="77777777" w:rsidR="00707CC2" w:rsidRPr="002E5FDF" w:rsidRDefault="00707CC2" w:rsidP="00FC0801">
            <w:pPr>
              <w:rPr>
                <w:rFonts w:cs="Segoe UI"/>
                <w:sz w:val="20"/>
                <w:szCs w:val="20"/>
              </w:rPr>
            </w:pPr>
            <w:r w:rsidRPr="002E5FDF">
              <w:rPr>
                <w:rFonts w:cs="Segoe UI"/>
                <w:b/>
                <w:bCs/>
                <w:sz w:val="20"/>
                <w:szCs w:val="20"/>
              </w:rPr>
              <w:t>Skip</w:t>
            </w:r>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hideMark/>
          </w:tcPr>
          <w:p w14:paraId="17EF23BC" w14:textId="77777777" w:rsidR="00707CC2" w:rsidRPr="002E5FDF" w:rsidRDefault="00707CC2" w:rsidP="00FC0801">
            <w:pPr>
              <w:rPr>
                <w:rFonts w:cs="Segoe UI"/>
                <w:sz w:val="20"/>
                <w:szCs w:val="20"/>
              </w:rPr>
            </w:pPr>
            <w:r w:rsidRPr="002E5FDF">
              <w:rPr>
                <w:rFonts w:cs="Segoe UI"/>
                <w:b/>
                <w:bCs/>
                <w:sz w:val="20"/>
                <w:szCs w:val="20"/>
              </w:rPr>
              <w:t>K/T</w:t>
            </w:r>
            <w:r w:rsidRPr="002E5FDF">
              <w:rPr>
                <w:rFonts w:cs="Segoe UI"/>
                <w:sz w:val="20"/>
                <w:szCs w:val="20"/>
              </w:rPr>
              <w:t>  </w:t>
            </w:r>
          </w:p>
        </w:tc>
        <w:tc>
          <w:tcPr>
            <w:tcW w:w="2072" w:type="dxa"/>
            <w:tcBorders>
              <w:top w:val="single" w:sz="6" w:space="0" w:color="auto"/>
              <w:left w:val="single" w:sz="6" w:space="0" w:color="auto"/>
              <w:bottom w:val="single" w:sz="6" w:space="0" w:color="auto"/>
              <w:right w:val="single" w:sz="6" w:space="0" w:color="auto"/>
            </w:tcBorders>
            <w:hideMark/>
          </w:tcPr>
          <w:p w14:paraId="4C3AABAD" w14:textId="77777777" w:rsidR="00707CC2" w:rsidRPr="002E5FDF" w:rsidRDefault="00707CC2" w:rsidP="00FC0801">
            <w:pPr>
              <w:rPr>
                <w:rFonts w:cs="Segoe UI"/>
                <w:sz w:val="20"/>
                <w:szCs w:val="20"/>
              </w:rPr>
            </w:pPr>
            <w:r w:rsidRPr="002E5FDF">
              <w:rPr>
                <w:rFonts w:cs="Segoe UI"/>
                <w:b/>
                <w:bCs/>
                <w:sz w:val="20"/>
                <w:szCs w:val="20"/>
              </w:rPr>
              <w:t>Variablenname</w:t>
            </w:r>
            <w:r w:rsidRPr="002E5FDF">
              <w:rPr>
                <w:rFonts w:cs="Segoe UI"/>
                <w:sz w:val="20"/>
                <w:szCs w:val="20"/>
              </w:rPr>
              <w:t>  </w:t>
            </w:r>
          </w:p>
        </w:tc>
      </w:tr>
      <w:tr w:rsidR="00707CC2" w:rsidRPr="002E5FDF" w14:paraId="3C6F9846"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7B9C83D4" w14:textId="141DE4F6" w:rsidR="00707CC2" w:rsidRPr="002E5FDF" w:rsidRDefault="000F2036" w:rsidP="00FC0801">
            <w:pPr>
              <w:rPr>
                <w:rFonts w:cs="Segoe UI"/>
                <w:sz w:val="20"/>
                <w:szCs w:val="20"/>
              </w:rPr>
            </w:pPr>
            <w:r>
              <w:rPr>
                <w:rFonts w:eastAsia="Times New Roman" w:cs="Segoe UI"/>
                <w:sz w:val="20"/>
                <w:szCs w:val="20"/>
                <w:lang w:eastAsia="de-DE"/>
              </w:rPr>
              <w:t>Liefertermin</w:t>
            </w:r>
          </w:p>
        </w:tc>
        <w:tc>
          <w:tcPr>
            <w:tcW w:w="590" w:type="dxa"/>
            <w:tcBorders>
              <w:top w:val="single" w:sz="6" w:space="0" w:color="auto"/>
              <w:left w:val="single" w:sz="6" w:space="0" w:color="auto"/>
              <w:bottom w:val="single" w:sz="6" w:space="0" w:color="auto"/>
              <w:right w:val="single" w:sz="6" w:space="0" w:color="auto"/>
            </w:tcBorders>
          </w:tcPr>
          <w:p w14:paraId="3E7A460B" w14:textId="1BE6CE61" w:rsidR="00707CC2" w:rsidRPr="002E5FDF" w:rsidRDefault="000F2036" w:rsidP="00FC0801">
            <w:pPr>
              <w:rPr>
                <w:rFonts w:cs="Segoe UI"/>
                <w:sz w:val="20"/>
                <w:szCs w:val="20"/>
              </w:rPr>
            </w:pPr>
            <w:r>
              <w:rPr>
                <w:rFonts w:cs="Segoe UI"/>
                <w:sz w:val="20"/>
                <w:szCs w:val="20"/>
              </w:rPr>
              <w:t>GD</w:t>
            </w:r>
          </w:p>
        </w:tc>
        <w:tc>
          <w:tcPr>
            <w:tcW w:w="705" w:type="dxa"/>
            <w:tcBorders>
              <w:top w:val="single" w:sz="6" w:space="0" w:color="auto"/>
              <w:left w:val="single" w:sz="6" w:space="0" w:color="auto"/>
              <w:bottom w:val="single" w:sz="6" w:space="0" w:color="auto"/>
              <w:right w:val="single" w:sz="6" w:space="0" w:color="auto"/>
            </w:tcBorders>
          </w:tcPr>
          <w:p w14:paraId="73DDDF4C" w14:textId="6FFD9487" w:rsidR="00707CC2" w:rsidRPr="002E5FDF" w:rsidRDefault="00C80D06" w:rsidP="00FC0801">
            <w:pPr>
              <w:rPr>
                <w:rFonts w:cs="Segoe UI"/>
                <w:sz w:val="20"/>
                <w:szCs w:val="20"/>
              </w:rPr>
            </w:pPr>
            <w:r>
              <w:rPr>
                <w:rFonts w:cs="Segoe UI"/>
                <w:sz w:val="20"/>
                <w:szCs w:val="20"/>
              </w:rPr>
              <w:t>4-1</w:t>
            </w:r>
            <w:r w:rsidR="00707CC2" w:rsidRPr="002E5FDF">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tcPr>
          <w:p w14:paraId="21CC5581" w14:textId="1BDFABA5" w:rsidR="00707CC2" w:rsidRPr="002E5FDF" w:rsidRDefault="00C80D06" w:rsidP="00FC0801">
            <w:pPr>
              <w:rPr>
                <w:rFonts w:cs="Segoe UI"/>
                <w:sz w:val="20"/>
                <w:szCs w:val="20"/>
              </w:rPr>
            </w:pPr>
            <w:r>
              <w:rPr>
                <w:rFonts w:cs="Segoe UI"/>
                <w:sz w:val="20"/>
                <w:szCs w:val="20"/>
              </w:rPr>
              <w:t>42</w:t>
            </w:r>
            <w:r w:rsidR="00707CC2" w:rsidRPr="002E5FDF">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tcPr>
          <w:p w14:paraId="36F9091C" w14:textId="77777777" w:rsidR="00707CC2" w:rsidRPr="002E5FDF" w:rsidRDefault="00707CC2"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0ADF4972" w14:textId="77777777" w:rsidR="00707CC2" w:rsidRPr="002E5FDF" w:rsidRDefault="00707CC2"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33115ED3" w14:textId="62FBFA0B" w:rsidR="00707CC2" w:rsidRPr="002E5FDF" w:rsidRDefault="000F2036" w:rsidP="00FC0801">
            <w:pPr>
              <w:rPr>
                <w:rFonts w:cs="Segoe UI"/>
                <w:sz w:val="20"/>
                <w:szCs w:val="20"/>
              </w:rPr>
            </w:pPr>
            <w:proofErr w:type="spellStart"/>
            <w:r w:rsidRPr="00EA65F1">
              <w:t>yvorbwtterm</w:t>
            </w:r>
            <w:proofErr w:type="spellEnd"/>
          </w:p>
        </w:tc>
      </w:tr>
      <w:tr w:rsidR="00707CC2" w:rsidRPr="002E5FDF" w14:paraId="13A74073"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031842E" w14:textId="5C718421" w:rsidR="00707CC2" w:rsidRPr="002E5FDF" w:rsidRDefault="00437ABD" w:rsidP="00FC0801">
            <w:pPr>
              <w:rPr>
                <w:rFonts w:cs="Segoe UI"/>
                <w:sz w:val="20"/>
                <w:szCs w:val="20"/>
              </w:rPr>
            </w:pPr>
            <w:r>
              <w:rPr>
                <w:rFonts w:eastAsia="Times New Roman" w:cs="Segoe UI"/>
                <w:sz w:val="20"/>
                <w:szCs w:val="20"/>
                <w:lang w:eastAsia="de-DE"/>
              </w:rPr>
              <w:t>Liefertermin</w:t>
            </w:r>
          </w:p>
        </w:tc>
        <w:tc>
          <w:tcPr>
            <w:tcW w:w="590" w:type="dxa"/>
            <w:tcBorders>
              <w:top w:val="single" w:sz="6" w:space="0" w:color="auto"/>
              <w:left w:val="single" w:sz="6" w:space="0" w:color="auto"/>
              <w:bottom w:val="single" w:sz="6" w:space="0" w:color="auto"/>
              <w:right w:val="single" w:sz="6" w:space="0" w:color="auto"/>
            </w:tcBorders>
          </w:tcPr>
          <w:p w14:paraId="26A8AEE1" w14:textId="778A6C20" w:rsidR="00707CC2" w:rsidRPr="002E5FDF" w:rsidRDefault="00437ABD" w:rsidP="00FC0801">
            <w:pPr>
              <w:rPr>
                <w:rFonts w:cs="Segoe UI"/>
                <w:sz w:val="20"/>
                <w:szCs w:val="20"/>
              </w:rPr>
            </w:pPr>
            <w:r>
              <w:rPr>
                <w:rFonts w:cs="Segoe UI"/>
                <w:sz w:val="20"/>
                <w:szCs w:val="20"/>
              </w:rPr>
              <w:t>GD</w:t>
            </w:r>
          </w:p>
        </w:tc>
        <w:tc>
          <w:tcPr>
            <w:tcW w:w="705" w:type="dxa"/>
            <w:tcBorders>
              <w:top w:val="single" w:sz="6" w:space="0" w:color="auto"/>
              <w:left w:val="single" w:sz="6" w:space="0" w:color="auto"/>
              <w:bottom w:val="single" w:sz="6" w:space="0" w:color="auto"/>
              <w:right w:val="single" w:sz="6" w:space="0" w:color="auto"/>
            </w:tcBorders>
          </w:tcPr>
          <w:p w14:paraId="3049C33C" w14:textId="5267E4EB" w:rsidR="00707CC2" w:rsidRPr="002E5FDF" w:rsidRDefault="00437ABD" w:rsidP="00FC0801">
            <w:pPr>
              <w:rPr>
                <w:rFonts w:cs="Segoe UI"/>
                <w:sz w:val="20"/>
                <w:szCs w:val="20"/>
              </w:rPr>
            </w:pPr>
            <w:r>
              <w:rPr>
                <w:rFonts w:cs="Segoe UI"/>
                <w:sz w:val="20"/>
                <w:szCs w:val="20"/>
              </w:rPr>
              <w:t>3</w:t>
            </w:r>
            <w:r w:rsidR="00C80D06">
              <w:rPr>
                <w:rFonts w:cs="Segoe UI"/>
                <w:sz w:val="20"/>
                <w:szCs w:val="20"/>
              </w:rPr>
              <w:t>-1</w:t>
            </w:r>
            <w:r w:rsidR="00707CC2" w:rsidRPr="002E5FDF">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tcPr>
          <w:p w14:paraId="18D391F1" w14:textId="37E0DDB8" w:rsidR="00707CC2" w:rsidRPr="002E5FDF" w:rsidRDefault="00437ABD" w:rsidP="00FC0801">
            <w:pPr>
              <w:rPr>
                <w:rFonts w:cs="Segoe UI"/>
                <w:sz w:val="20"/>
                <w:szCs w:val="20"/>
              </w:rPr>
            </w:pPr>
            <w:r>
              <w:rPr>
                <w:rFonts w:cs="Segoe UI"/>
                <w:sz w:val="20"/>
                <w:szCs w:val="20"/>
              </w:rPr>
              <w:t>31,32</w:t>
            </w:r>
            <w:r w:rsidR="00707CC2" w:rsidRPr="002E5FDF">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tcPr>
          <w:p w14:paraId="0792866C" w14:textId="77777777" w:rsidR="00707CC2" w:rsidRPr="002E5FDF" w:rsidRDefault="00707CC2" w:rsidP="00FC0801">
            <w:pPr>
              <w:rPr>
                <w:rFonts w:cs="Segoe UI"/>
                <w:sz w:val="20"/>
                <w:szCs w:val="20"/>
              </w:rPr>
            </w:pPr>
            <w:proofErr w:type="spellStart"/>
            <w:r w:rsidRPr="002E5FDF">
              <w:rPr>
                <w:rFonts w:cs="Segoe UI"/>
                <w:sz w:val="20"/>
                <w:szCs w:val="20"/>
              </w:rPr>
              <w:t>no</w:t>
            </w:r>
            <w:proofErr w:type="spellEnd"/>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1B3B95BC" w14:textId="77777777" w:rsidR="00707CC2" w:rsidRPr="002E5FDF" w:rsidRDefault="00707CC2" w:rsidP="00FC0801">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57EBFF20" w14:textId="2B6BA9F6" w:rsidR="00707CC2" w:rsidRPr="002E5FDF" w:rsidRDefault="00437ABD" w:rsidP="00FC0801">
            <w:pPr>
              <w:rPr>
                <w:rFonts w:cs="Segoe UI"/>
                <w:sz w:val="20"/>
                <w:szCs w:val="20"/>
              </w:rPr>
            </w:pPr>
            <w:proofErr w:type="spellStart"/>
            <w:r w:rsidRPr="00EA65F1">
              <w:t>yvorbwtterm</w:t>
            </w:r>
            <w:proofErr w:type="spellEnd"/>
          </w:p>
        </w:tc>
      </w:tr>
      <w:tr w:rsidR="005B2C6F" w:rsidRPr="002E5FDF" w14:paraId="66E05F96"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414C30D1" w14:textId="35CDD03F" w:rsidR="005B2C6F" w:rsidRDefault="005B2C6F" w:rsidP="00FC0801">
            <w:pPr>
              <w:rPr>
                <w:rFonts w:eastAsia="Times New Roman" w:cs="Segoe UI"/>
                <w:sz w:val="20"/>
                <w:szCs w:val="20"/>
                <w:lang w:eastAsia="de-DE"/>
              </w:rPr>
            </w:pPr>
            <w:r>
              <w:rPr>
                <w:rFonts w:eastAsia="Times New Roman" w:cs="Segoe UI"/>
                <w:sz w:val="20"/>
                <w:szCs w:val="20"/>
                <w:lang w:eastAsia="de-DE"/>
              </w:rPr>
              <w:t>Liefertermin übernehmen</w:t>
            </w:r>
          </w:p>
        </w:tc>
        <w:tc>
          <w:tcPr>
            <w:tcW w:w="590" w:type="dxa"/>
            <w:tcBorders>
              <w:top w:val="single" w:sz="6" w:space="0" w:color="auto"/>
              <w:left w:val="single" w:sz="6" w:space="0" w:color="auto"/>
              <w:bottom w:val="single" w:sz="6" w:space="0" w:color="auto"/>
              <w:right w:val="single" w:sz="6" w:space="0" w:color="auto"/>
            </w:tcBorders>
          </w:tcPr>
          <w:p w14:paraId="22F99087" w14:textId="4408BDE0" w:rsidR="005B2C6F" w:rsidRDefault="005B2C6F" w:rsidP="00FC0801">
            <w:pPr>
              <w:rPr>
                <w:rFonts w:cs="Segoe UI"/>
                <w:sz w:val="20"/>
                <w:szCs w:val="20"/>
              </w:rPr>
            </w:pPr>
            <w:r>
              <w:rPr>
                <w:rFonts w:cs="Segoe UI"/>
                <w:sz w:val="20"/>
                <w:szCs w:val="20"/>
              </w:rPr>
              <w:t>BU3</w:t>
            </w:r>
          </w:p>
        </w:tc>
        <w:tc>
          <w:tcPr>
            <w:tcW w:w="705" w:type="dxa"/>
            <w:tcBorders>
              <w:top w:val="single" w:sz="6" w:space="0" w:color="auto"/>
              <w:left w:val="single" w:sz="6" w:space="0" w:color="auto"/>
              <w:bottom w:val="single" w:sz="6" w:space="0" w:color="auto"/>
              <w:right w:val="single" w:sz="6" w:space="0" w:color="auto"/>
            </w:tcBorders>
          </w:tcPr>
          <w:p w14:paraId="5B2A5346" w14:textId="7A8228D8" w:rsidR="005B2C6F" w:rsidRDefault="005B2C6F" w:rsidP="00FC0801">
            <w:pPr>
              <w:rPr>
                <w:rFonts w:cs="Segoe UI"/>
                <w:sz w:val="20"/>
                <w:szCs w:val="20"/>
              </w:rPr>
            </w:pPr>
            <w:r>
              <w:rPr>
                <w:rFonts w:cs="Segoe UI"/>
                <w:sz w:val="20"/>
                <w:szCs w:val="20"/>
              </w:rPr>
              <w:t>4-1</w:t>
            </w:r>
          </w:p>
        </w:tc>
        <w:tc>
          <w:tcPr>
            <w:tcW w:w="801" w:type="dxa"/>
            <w:tcBorders>
              <w:top w:val="single" w:sz="6" w:space="0" w:color="auto"/>
              <w:left w:val="single" w:sz="6" w:space="0" w:color="auto"/>
              <w:bottom w:val="single" w:sz="6" w:space="0" w:color="auto"/>
              <w:right w:val="single" w:sz="6" w:space="0" w:color="auto"/>
            </w:tcBorders>
          </w:tcPr>
          <w:p w14:paraId="01C9822B" w14:textId="55E7AAE3" w:rsidR="005B2C6F" w:rsidRDefault="005B2C6F" w:rsidP="00FC0801">
            <w:pPr>
              <w:rPr>
                <w:rFonts w:cs="Segoe UI"/>
                <w:sz w:val="20"/>
                <w:szCs w:val="20"/>
              </w:rPr>
            </w:pPr>
            <w:r>
              <w:rPr>
                <w:rFonts w:cs="Segoe UI"/>
                <w:sz w:val="20"/>
                <w:szCs w:val="20"/>
              </w:rPr>
              <w:t>42</w:t>
            </w:r>
          </w:p>
        </w:tc>
        <w:tc>
          <w:tcPr>
            <w:tcW w:w="599" w:type="dxa"/>
            <w:tcBorders>
              <w:top w:val="single" w:sz="6" w:space="0" w:color="auto"/>
              <w:left w:val="single" w:sz="6" w:space="0" w:color="auto"/>
              <w:bottom w:val="single" w:sz="6" w:space="0" w:color="auto"/>
              <w:right w:val="single" w:sz="6" w:space="0" w:color="auto"/>
            </w:tcBorders>
          </w:tcPr>
          <w:p w14:paraId="2A936804" w14:textId="41B31F6C" w:rsidR="005B2C6F" w:rsidRPr="002E5FDF" w:rsidRDefault="005B2C6F" w:rsidP="00FC0801">
            <w:pPr>
              <w:rPr>
                <w:rFonts w:cs="Segoe UI"/>
                <w:sz w:val="20"/>
                <w:szCs w:val="20"/>
              </w:rPr>
            </w:pPr>
            <w:proofErr w:type="spellStart"/>
            <w:r>
              <w:rPr>
                <w:rFonts w:cs="Segoe UI"/>
                <w:sz w:val="20"/>
                <w:szCs w:val="20"/>
              </w:rPr>
              <w:t>no</w:t>
            </w:r>
            <w:proofErr w:type="spellEnd"/>
          </w:p>
        </w:tc>
        <w:tc>
          <w:tcPr>
            <w:tcW w:w="538" w:type="dxa"/>
            <w:tcBorders>
              <w:top w:val="single" w:sz="6" w:space="0" w:color="auto"/>
              <w:left w:val="single" w:sz="6" w:space="0" w:color="auto"/>
              <w:bottom w:val="single" w:sz="6" w:space="0" w:color="auto"/>
              <w:right w:val="single" w:sz="6" w:space="0" w:color="auto"/>
            </w:tcBorders>
          </w:tcPr>
          <w:p w14:paraId="740A245D" w14:textId="0FC945EF" w:rsidR="005B2C6F" w:rsidRPr="002E5FDF" w:rsidRDefault="005B2C6F" w:rsidP="00FC0801">
            <w:pPr>
              <w:rPr>
                <w:rFonts w:cs="Segoe UI"/>
                <w:sz w:val="20"/>
                <w:szCs w:val="20"/>
              </w:rPr>
            </w:pPr>
            <w:r>
              <w:rPr>
                <w:rFonts w:cs="Segoe UI"/>
                <w:sz w:val="20"/>
                <w:szCs w:val="20"/>
              </w:rPr>
              <w:t>K</w:t>
            </w:r>
          </w:p>
        </w:tc>
        <w:tc>
          <w:tcPr>
            <w:tcW w:w="2072" w:type="dxa"/>
            <w:tcBorders>
              <w:top w:val="single" w:sz="6" w:space="0" w:color="auto"/>
              <w:left w:val="single" w:sz="6" w:space="0" w:color="auto"/>
              <w:bottom w:val="single" w:sz="6" w:space="0" w:color="auto"/>
              <w:right w:val="single" w:sz="6" w:space="0" w:color="auto"/>
            </w:tcBorders>
            <w:vAlign w:val="center"/>
          </w:tcPr>
          <w:p w14:paraId="4421FC7F" w14:textId="762CA5D0" w:rsidR="005B2C6F" w:rsidRPr="00EA65F1" w:rsidRDefault="005B2C6F" w:rsidP="00FC0801">
            <w:proofErr w:type="spellStart"/>
            <w:r>
              <w:t>yvorbwttermueb</w:t>
            </w:r>
            <w:proofErr w:type="spellEnd"/>
          </w:p>
        </w:tc>
      </w:tr>
      <w:tr w:rsidR="005B2C6F" w:rsidRPr="002E5FDF" w14:paraId="43303082" w14:textId="77777777" w:rsidTr="00FC0801">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20F302DA" w14:textId="3116526B" w:rsidR="005B2C6F" w:rsidRDefault="005B2C6F" w:rsidP="005B2C6F">
            <w:pPr>
              <w:rPr>
                <w:rFonts w:eastAsia="Times New Roman" w:cs="Segoe UI"/>
                <w:sz w:val="20"/>
                <w:szCs w:val="20"/>
                <w:lang w:eastAsia="de-DE"/>
              </w:rPr>
            </w:pPr>
            <w:r>
              <w:rPr>
                <w:rFonts w:eastAsia="Times New Roman" w:cs="Segoe UI"/>
                <w:sz w:val="20"/>
                <w:szCs w:val="20"/>
                <w:lang w:eastAsia="de-DE"/>
              </w:rPr>
              <w:t>Liefertermin übernehmen</w:t>
            </w:r>
          </w:p>
        </w:tc>
        <w:tc>
          <w:tcPr>
            <w:tcW w:w="590" w:type="dxa"/>
            <w:tcBorders>
              <w:top w:val="single" w:sz="6" w:space="0" w:color="auto"/>
              <w:left w:val="single" w:sz="6" w:space="0" w:color="auto"/>
              <w:bottom w:val="single" w:sz="6" w:space="0" w:color="auto"/>
              <w:right w:val="single" w:sz="6" w:space="0" w:color="auto"/>
            </w:tcBorders>
          </w:tcPr>
          <w:p w14:paraId="25C12F9A" w14:textId="4064A85D" w:rsidR="005B2C6F" w:rsidRDefault="005B2C6F" w:rsidP="005B2C6F">
            <w:pPr>
              <w:rPr>
                <w:rFonts w:cs="Segoe UI"/>
                <w:sz w:val="20"/>
                <w:szCs w:val="20"/>
              </w:rPr>
            </w:pPr>
            <w:r>
              <w:rPr>
                <w:rFonts w:cs="Segoe UI"/>
                <w:sz w:val="20"/>
                <w:szCs w:val="20"/>
              </w:rPr>
              <w:t>BU3</w:t>
            </w:r>
          </w:p>
        </w:tc>
        <w:tc>
          <w:tcPr>
            <w:tcW w:w="705" w:type="dxa"/>
            <w:tcBorders>
              <w:top w:val="single" w:sz="6" w:space="0" w:color="auto"/>
              <w:left w:val="single" w:sz="6" w:space="0" w:color="auto"/>
              <w:bottom w:val="single" w:sz="6" w:space="0" w:color="auto"/>
              <w:right w:val="single" w:sz="6" w:space="0" w:color="auto"/>
            </w:tcBorders>
          </w:tcPr>
          <w:p w14:paraId="7F4BE894" w14:textId="5392763D" w:rsidR="005B2C6F" w:rsidRDefault="005B2C6F" w:rsidP="005B2C6F">
            <w:pPr>
              <w:rPr>
                <w:rFonts w:cs="Segoe UI"/>
                <w:sz w:val="20"/>
                <w:szCs w:val="20"/>
              </w:rPr>
            </w:pPr>
            <w:r>
              <w:rPr>
                <w:rFonts w:cs="Segoe UI"/>
                <w:sz w:val="20"/>
                <w:szCs w:val="20"/>
              </w:rPr>
              <w:t>3-1</w:t>
            </w:r>
          </w:p>
        </w:tc>
        <w:tc>
          <w:tcPr>
            <w:tcW w:w="801" w:type="dxa"/>
            <w:tcBorders>
              <w:top w:val="single" w:sz="6" w:space="0" w:color="auto"/>
              <w:left w:val="single" w:sz="6" w:space="0" w:color="auto"/>
              <w:bottom w:val="single" w:sz="6" w:space="0" w:color="auto"/>
              <w:right w:val="single" w:sz="6" w:space="0" w:color="auto"/>
            </w:tcBorders>
          </w:tcPr>
          <w:p w14:paraId="1E267A77" w14:textId="79525AF1" w:rsidR="005B2C6F" w:rsidRDefault="005B2C6F" w:rsidP="005B2C6F">
            <w:pPr>
              <w:rPr>
                <w:rFonts w:cs="Segoe UI"/>
                <w:sz w:val="20"/>
                <w:szCs w:val="20"/>
              </w:rPr>
            </w:pPr>
            <w:r>
              <w:rPr>
                <w:rFonts w:cs="Segoe UI"/>
                <w:sz w:val="20"/>
                <w:szCs w:val="20"/>
              </w:rPr>
              <w:t>31,32</w:t>
            </w:r>
          </w:p>
        </w:tc>
        <w:tc>
          <w:tcPr>
            <w:tcW w:w="599" w:type="dxa"/>
            <w:tcBorders>
              <w:top w:val="single" w:sz="6" w:space="0" w:color="auto"/>
              <w:left w:val="single" w:sz="6" w:space="0" w:color="auto"/>
              <w:bottom w:val="single" w:sz="6" w:space="0" w:color="auto"/>
              <w:right w:val="single" w:sz="6" w:space="0" w:color="auto"/>
            </w:tcBorders>
          </w:tcPr>
          <w:p w14:paraId="4534F515" w14:textId="61CA9F78" w:rsidR="005B2C6F" w:rsidRDefault="005B2C6F" w:rsidP="005B2C6F">
            <w:pPr>
              <w:rPr>
                <w:rFonts w:cs="Segoe UI"/>
                <w:sz w:val="20"/>
                <w:szCs w:val="20"/>
              </w:rPr>
            </w:pPr>
            <w:proofErr w:type="spellStart"/>
            <w:r>
              <w:rPr>
                <w:rFonts w:cs="Segoe UI"/>
                <w:sz w:val="20"/>
                <w:szCs w:val="20"/>
              </w:rPr>
              <w:t>no</w:t>
            </w:r>
            <w:proofErr w:type="spellEnd"/>
          </w:p>
        </w:tc>
        <w:tc>
          <w:tcPr>
            <w:tcW w:w="538" w:type="dxa"/>
            <w:tcBorders>
              <w:top w:val="single" w:sz="6" w:space="0" w:color="auto"/>
              <w:left w:val="single" w:sz="6" w:space="0" w:color="auto"/>
              <w:bottom w:val="single" w:sz="6" w:space="0" w:color="auto"/>
              <w:right w:val="single" w:sz="6" w:space="0" w:color="auto"/>
            </w:tcBorders>
          </w:tcPr>
          <w:p w14:paraId="1BAAF5E8" w14:textId="35549DC1" w:rsidR="005B2C6F" w:rsidRDefault="005B2C6F" w:rsidP="005B2C6F">
            <w:pPr>
              <w:rPr>
                <w:rFonts w:cs="Segoe UI"/>
                <w:sz w:val="20"/>
                <w:szCs w:val="20"/>
              </w:rPr>
            </w:pPr>
            <w:r>
              <w:rPr>
                <w:rFonts w:cs="Segoe UI"/>
                <w:sz w:val="20"/>
                <w:szCs w:val="20"/>
              </w:rPr>
              <w:t>K</w:t>
            </w:r>
          </w:p>
        </w:tc>
        <w:tc>
          <w:tcPr>
            <w:tcW w:w="2072" w:type="dxa"/>
            <w:tcBorders>
              <w:top w:val="single" w:sz="6" w:space="0" w:color="auto"/>
              <w:left w:val="single" w:sz="6" w:space="0" w:color="auto"/>
              <w:bottom w:val="single" w:sz="6" w:space="0" w:color="auto"/>
              <w:right w:val="single" w:sz="6" w:space="0" w:color="auto"/>
            </w:tcBorders>
            <w:vAlign w:val="center"/>
          </w:tcPr>
          <w:p w14:paraId="08A87F81" w14:textId="0A34C2D1" w:rsidR="005B2C6F" w:rsidRDefault="005B2C6F" w:rsidP="005B2C6F">
            <w:proofErr w:type="spellStart"/>
            <w:r>
              <w:t>yvorbwttermueb</w:t>
            </w:r>
            <w:proofErr w:type="spellEnd"/>
          </w:p>
        </w:tc>
      </w:tr>
    </w:tbl>
    <w:p w14:paraId="767C6432" w14:textId="77777777" w:rsidR="00707CC2" w:rsidRDefault="00707CC2" w:rsidP="0007788F"/>
    <w:p w14:paraId="2C078D3C" w14:textId="77777777" w:rsidR="004F49CC" w:rsidRDefault="004F49CC" w:rsidP="0007788F"/>
    <w:p w14:paraId="07670D02" w14:textId="29636667" w:rsidR="004F49CC" w:rsidRDefault="004F49CC" w:rsidP="0007788F">
      <w:r>
        <w:t>Technische Anpassungen:</w:t>
      </w:r>
    </w:p>
    <w:p w14:paraId="20280C32" w14:textId="207E6FB0" w:rsidR="004F49CC" w:rsidRDefault="004F49CC" w:rsidP="004F49CC">
      <w:pPr>
        <w:pStyle w:val="Listenabsatz"/>
        <w:numPr>
          <w:ilvl w:val="0"/>
          <w:numId w:val="26"/>
        </w:numPr>
      </w:pPr>
      <w:r w:rsidRPr="004F49CC">
        <w:t>FOP Buttonnach an Button „Lieferte</w:t>
      </w:r>
      <w:r>
        <w:t>rmin übernehmen“ (</w:t>
      </w:r>
      <w:proofErr w:type="spellStart"/>
      <w:r>
        <w:t>yvorbwttermueb</w:t>
      </w:r>
      <w:proofErr w:type="spellEnd"/>
      <w:r>
        <w:t>)</w:t>
      </w:r>
      <w:r w:rsidR="005B2C6F">
        <w:t xml:space="preserve"> in Maske </w:t>
      </w:r>
      <w:r w:rsidR="00152FDB">
        <w:t>31, 32 und 42</w:t>
      </w:r>
      <w:r w:rsidR="007E34E7">
        <w:t>.</w:t>
      </w:r>
    </w:p>
    <w:p w14:paraId="2ABCB3F8" w14:textId="5C3221AD" w:rsidR="007E34E7" w:rsidRDefault="00E90D53" w:rsidP="007E34E7">
      <w:pPr>
        <w:pStyle w:val="Listenabsatz"/>
        <w:numPr>
          <w:ilvl w:val="1"/>
          <w:numId w:val="26"/>
        </w:numPr>
      </w:pPr>
      <w:r>
        <w:t xml:space="preserve">Wenn das Feld </w:t>
      </w:r>
      <w:r w:rsidR="00707CC2">
        <w:t xml:space="preserve">Liefertermin </w:t>
      </w:r>
      <w:r>
        <w:t>„</w:t>
      </w:r>
      <w:proofErr w:type="spellStart"/>
      <w:r>
        <w:t>yvorbwttermueb</w:t>
      </w:r>
      <w:proofErr w:type="spellEnd"/>
      <w:r>
        <w:t xml:space="preserve">“ leer ist, darf der Liefertermin in den Tabellenzeilen nicht </w:t>
      </w:r>
      <w:r w:rsidR="00707CC2">
        <w:t>überschrieben werden.</w:t>
      </w:r>
    </w:p>
    <w:p w14:paraId="2A9A6668" w14:textId="77777777" w:rsidR="00124123" w:rsidRDefault="00124123" w:rsidP="00124123"/>
    <w:tbl>
      <w:tblPr>
        <w:tblStyle w:val="Tabellenraster"/>
        <w:tblW w:w="9085" w:type="dxa"/>
        <w:tblLook w:val="04A0" w:firstRow="1" w:lastRow="0" w:firstColumn="1" w:lastColumn="0" w:noHBand="0" w:noVBand="1"/>
      </w:tblPr>
      <w:tblGrid>
        <w:gridCol w:w="8018"/>
        <w:gridCol w:w="1067"/>
      </w:tblGrid>
      <w:tr w:rsidR="00124123" w:rsidRPr="008A55C3" w14:paraId="565656C3" w14:textId="77777777" w:rsidTr="00FC0801">
        <w:tc>
          <w:tcPr>
            <w:tcW w:w="8077" w:type="dxa"/>
            <w:shd w:val="clear" w:color="auto" w:fill="DCEEA3" w:themeFill="accent6" w:themeFillTint="99"/>
          </w:tcPr>
          <w:p w14:paraId="616692AC" w14:textId="77777777" w:rsidR="00124123" w:rsidRPr="008A55C3" w:rsidRDefault="00124123" w:rsidP="00FC0801">
            <w:r w:rsidRPr="008A55C3">
              <w:t>Auswirkungen der Customization/Extension</w:t>
            </w:r>
          </w:p>
        </w:tc>
        <w:tc>
          <w:tcPr>
            <w:tcW w:w="1008" w:type="dxa"/>
            <w:shd w:val="clear" w:color="auto" w:fill="DCEEA3" w:themeFill="accent6" w:themeFillTint="99"/>
          </w:tcPr>
          <w:p w14:paraId="3715B1E4" w14:textId="77777777" w:rsidR="00124123" w:rsidRPr="008A55C3" w:rsidRDefault="00124123" w:rsidP="00FC0801">
            <w:r w:rsidRPr="008A55C3">
              <w:t>Antwort</w:t>
            </w:r>
          </w:p>
        </w:tc>
      </w:tr>
      <w:tr w:rsidR="00124123" w:rsidRPr="008A55C3" w14:paraId="29E0B9BB" w14:textId="77777777" w:rsidTr="00FC0801">
        <w:tc>
          <w:tcPr>
            <w:tcW w:w="8077" w:type="dxa"/>
          </w:tcPr>
          <w:p w14:paraId="494B5600" w14:textId="77777777" w:rsidR="00124123" w:rsidRPr="008A55C3" w:rsidRDefault="00124123" w:rsidP="00FC0801">
            <w:pPr>
              <w:rPr>
                <w:sz w:val="20"/>
                <w:szCs w:val="20"/>
              </w:rPr>
            </w:pPr>
            <w:r w:rsidRPr="008A55C3">
              <w:rPr>
                <w:sz w:val="20"/>
                <w:szCs w:val="20"/>
              </w:rPr>
              <w:t xml:space="preserve">Keine besonderen Auswirkungen </w:t>
            </w:r>
          </w:p>
        </w:tc>
        <w:tc>
          <w:tcPr>
            <w:tcW w:w="1008" w:type="dxa"/>
          </w:tcPr>
          <w:p w14:paraId="6A2F0BB3" w14:textId="77777777" w:rsidR="00124123" w:rsidRPr="008A55C3" w:rsidRDefault="00124123" w:rsidP="00FC0801">
            <w:pPr>
              <w:rPr>
                <w:sz w:val="20"/>
                <w:szCs w:val="20"/>
              </w:rPr>
            </w:pPr>
            <w:r w:rsidRPr="008A55C3">
              <w:rPr>
                <w:sz w:val="20"/>
                <w:szCs w:val="20"/>
              </w:rPr>
              <w:t>Ja/Nein</w:t>
            </w:r>
          </w:p>
        </w:tc>
      </w:tr>
      <w:tr w:rsidR="00124123" w:rsidRPr="008A55C3" w14:paraId="1FF5FC73" w14:textId="77777777" w:rsidTr="00FC0801">
        <w:tc>
          <w:tcPr>
            <w:tcW w:w="8077" w:type="dxa"/>
          </w:tcPr>
          <w:p w14:paraId="2D41FD65" w14:textId="77777777" w:rsidR="00124123" w:rsidRPr="008A55C3" w:rsidRDefault="00124123" w:rsidP="00FC0801">
            <w:pPr>
              <w:rPr>
                <w:sz w:val="20"/>
                <w:szCs w:val="20"/>
              </w:rPr>
            </w:pPr>
            <w:r w:rsidRPr="008A55C3">
              <w:rPr>
                <w:sz w:val="20"/>
                <w:szCs w:val="20"/>
              </w:rPr>
              <w:lastRenderedPageBreak/>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57A2E9F3" w14:textId="77777777" w:rsidR="00124123" w:rsidRPr="008A55C3" w:rsidRDefault="00124123" w:rsidP="00FC0801">
            <w:pPr>
              <w:rPr>
                <w:sz w:val="20"/>
                <w:szCs w:val="20"/>
              </w:rPr>
            </w:pPr>
            <w:r w:rsidRPr="008A55C3">
              <w:rPr>
                <w:sz w:val="20"/>
                <w:szCs w:val="20"/>
              </w:rPr>
              <w:t>Ja/Nein</w:t>
            </w:r>
          </w:p>
        </w:tc>
      </w:tr>
      <w:tr w:rsidR="00124123" w:rsidRPr="008A55C3" w14:paraId="72BD0D7F" w14:textId="77777777" w:rsidTr="00FC0801">
        <w:tc>
          <w:tcPr>
            <w:tcW w:w="8077" w:type="dxa"/>
          </w:tcPr>
          <w:p w14:paraId="3AE29434" w14:textId="77777777" w:rsidR="00124123" w:rsidRPr="008A55C3" w:rsidRDefault="00124123" w:rsidP="00FC0801">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215C7339" w14:textId="77777777" w:rsidR="00124123" w:rsidRPr="008A55C3" w:rsidRDefault="00124123" w:rsidP="00FC0801">
            <w:pPr>
              <w:rPr>
                <w:sz w:val="20"/>
                <w:szCs w:val="20"/>
              </w:rPr>
            </w:pPr>
            <w:r w:rsidRPr="008A55C3">
              <w:rPr>
                <w:sz w:val="20"/>
                <w:szCs w:val="20"/>
              </w:rPr>
              <w:t>Ja/Nein</w:t>
            </w:r>
          </w:p>
        </w:tc>
      </w:tr>
      <w:tr w:rsidR="00124123" w:rsidRPr="008A55C3" w14:paraId="27C1B3E6" w14:textId="77777777" w:rsidTr="00FC0801">
        <w:tc>
          <w:tcPr>
            <w:tcW w:w="8077" w:type="dxa"/>
          </w:tcPr>
          <w:p w14:paraId="59BBBF64" w14:textId="77777777" w:rsidR="00124123" w:rsidRPr="008A55C3" w:rsidRDefault="00124123" w:rsidP="00FC0801">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12AA3BB8" w14:textId="77777777" w:rsidR="00124123" w:rsidRPr="008A55C3" w:rsidRDefault="00124123" w:rsidP="00FC0801">
            <w:pPr>
              <w:rPr>
                <w:sz w:val="20"/>
                <w:szCs w:val="20"/>
              </w:rPr>
            </w:pPr>
            <w:r w:rsidRPr="008A55C3">
              <w:rPr>
                <w:sz w:val="20"/>
                <w:szCs w:val="20"/>
              </w:rPr>
              <w:t>Ja/Nein</w:t>
            </w:r>
          </w:p>
        </w:tc>
      </w:tr>
      <w:tr w:rsidR="00124123" w:rsidRPr="008A55C3" w14:paraId="7E89E258" w14:textId="77777777" w:rsidTr="00FC0801">
        <w:tc>
          <w:tcPr>
            <w:tcW w:w="8077" w:type="dxa"/>
          </w:tcPr>
          <w:p w14:paraId="4D1F3EEB" w14:textId="77777777" w:rsidR="00124123" w:rsidRPr="008A55C3" w:rsidRDefault="00124123" w:rsidP="00FC0801">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42BD9856" w14:textId="77777777" w:rsidR="00124123" w:rsidRPr="008A55C3" w:rsidRDefault="00124123" w:rsidP="00FC0801">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124123" w:rsidRPr="008A55C3" w14:paraId="6813E45A" w14:textId="77777777" w:rsidTr="00FC0801">
        <w:trPr>
          <w:trHeight w:hRule="exact" w:val="624"/>
        </w:trPr>
        <w:tc>
          <w:tcPr>
            <w:tcW w:w="1131" w:type="dxa"/>
            <w:shd w:val="clear" w:color="auto" w:fill="D5D5D5" w:themeFill="background2"/>
            <w:tcMar>
              <w:bottom w:w="57" w:type="dxa"/>
            </w:tcMar>
          </w:tcPr>
          <w:p w14:paraId="0ABD58A3" w14:textId="77777777" w:rsidR="00124123" w:rsidRPr="008A55C3" w:rsidRDefault="00124123" w:rsidP="00FC0801">
            <w:pPr>
              <w:rPr>
                <w:b/>
                <w:sz w:val="20"/>
                <w:szCs w:val="20"/>
              </w:rPr>
            </w:pPr>
            <w:r w:rsidRPr="008A55C3">
              <w:rPr>
                <w:b/>
                <w:sz w:val="20"/>
                <w:szCs w:val="20"/>
              </w:rPr>
              <w:t>Priorität</w:t>
            </w:r>
          </w:p>
        </w:tc>
        <w:tc>
          <w:tcPr>
            <w:tcW w:w="2332" w:type="dxa"/>
            <w:shd w:val="clear" w:color="auto" w:fill="D5D5D5" w:themeFill="background2"/>
            <w:tcMar>
              <w:bottom w:w="57" w:type="dxa"/>
            </w:tcMar>
          </w:tcPr>
          <w:p w14:paraId="1CFE12B3" w14:textId="77777777" w:rsidR="00124123" w:rsidRPr="008A55C3" w:rsidRDefault="00124123" w:rsidP="00FC0801">
            <w:pPr>
              <w:rPr>
                <w:b/>
                <w:sz w:val="20"/>
                <w:szCs w:val="20"/>
              </w:rPr>
            </w:pPr>
            <w:r w:rsidRPr="008A55C3">
              <w:rPr>
                <w:b/>
                <w:sz w:val="20"/>
                <w:szCs w:val="20"/>
              </w:rPr>
              <w:t>Realisierung</w:t>
            </w:r>
          </w:p>
        </w:tc>
        <w:tc>
          <w:tcPr>
            <w:tcW w:w="917" w:type="dxa"/>
            <w:shd w:val="clear" w:color="auto" w:fill="D5D5D5" w:themeFill="background2"/>
            <w:tcMar>
              <w:bottom w:w="57" w:type="dxa"/>
            </w:tcMar>
          </w:tcPr>
          <w:p w14:paraId="5A201A51" w14:textId="77777777" w:rsidR="00124123" w:rsidRPr="008A55C3" w:rsidRDefault="00124123" w:rsidP="00FC0801">
            <w:pPr>
              <w:rPr>
                <w:b/>
                <w:sz w:val="20"/>
                <w:szCs w:val="20"/>
              </w:rPr>
            </w:pPr>
            <w:r w:rsidRPr="008A55C3">
              <w:rPr>
                <w:b/>
                <w:sz w:val="20"/>
                <w:szCs w:val="20"/>
              </w:rPr>
              <w:t>Dauer (ca./h)</w:t>
            </w:r>
          </w:p>
        </w:tc>
        <w:tc>
          <w:tcPr>
            <w:tcW w:w="924" w:type="dxa"/>
            <w:shd w:val="clear" w:color="auto" w:fill="D5D5D5" w:themeFill="background2"/>
            <w:tcMar>
              <w:bottom w:w="57" w:type="dxa"/>
            </w:tcMar>
          </w:tcPr>
          <w:p w14:paraId="1C9E8599" w14:textId="77777777" w:rsidR="00124123" w:rsidRPr="008A55C3" w:rsidRDefault="00124123" w:rsidP="00FC0801">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0877EED7" w14:textId="77777777" w:rsidR="00124123" w:rsidRPr="008A55C3" w:rsidRDefault="00124123" w:rsidP="00FC0801">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7C1260AE" w14:textId="77777777" w:rsidR="00124123" w:rsidRPr="008A55C3" w:rsidRDefault="00124123" w:rsidP="00FC0801">
            <w:pPr>
              <w:rPr>
                <w:b/>
                <w:sz w:val="20"/>
                <w:szCs w:val="20"/>
              </w:rPr>
            </w:pPr>
            <w:r w:rsidRPr="008A55C3">
              <w:rPr>
                <w:b/>
                <w:sz w:val="20"/>
                <w:szCs w:val="20"/>
              </w:rPr>
              <w:t>Bereich</w:t>
            </w:r>
          </w:p>
        </w:tc>
      </w:tr>
      <w:tr w:rsidR="00124123" w:rsidRPr="008A55C3" w14:paraId="418B9604" w14:textId="77777777" w:rsidTr="00FC0801">
        <w:trPr>
          <w:trHeight w:val="454"/>
        </w:trPr>
        <w:tc>
          <w:tcPr>
            <w:tcW w:w="1131" w:type="dxa"/>
            <w:shd w:val="clear" w:color="auto" w:fill="FFFFFF"/>
            <w:tcMar>
              <w:bottom w:w="57" w:type="dxa"/>
            </w:tcMar>
          </w:tcPr>
          <w:p w14:paraId="5E2C3553" w14:textId="77777777" w:rsidR="00124123" w:rsidRPr="008A55C3" w:rsidRDefault="00124123" w:rsidP="00FC0801">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610688D1" w14:textId="77777777" w:rsidR="00124123" w:rsidRPr="008A55C3" w:rsidRDefault="00124123" w:rsidP="00FC0801">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52BBA7B2" w14:textId="77777777" w:rsidR="00124123" w:rsidRPr="008A55C3" w:rsidRDefault="00124123" w:rsidP="00FC0801">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041D357A" w14:textId="77777777" w:rsidR="00124123" w:rsidRPr="008A55C3" w:rsidRDefault="00124123" w:rsidP="00FC0801">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6F994CAE" w14:textId="77777777" w:rsidR="00124123" w:rsidRPr="008A55C3" w:rsidRDefault="00124123" w:rsidP="00FC0801">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671F945D" w14:textId="77777777" w:rsidR="00124123" w:rsidRPr="008A55C3" w:rsidRDefault="00124123" w:rsidP="00FC0801">
            <w:pPr>
              <w:pStyle w:val="Tabelleninhalte"/>
              <w:jc w:val="left"/>
              <w:rPr>
                <w:color w:val="102031" w:themeColor="text2"/>
                <w:sz w:val="22"/>
                <w:szCs w:val="22"/>
              </w:rPr>
            </w:pPr>
            <w:r>
              <w:rPr>
                <w:color w:val="102031" w:themeColor="text2"/>
                <w:sz w:val="22"/>
                <w:szCs w:val="22"/>
              </w:rPr>
              <w:t>EK/VK</w:t>
            </w:r>
          </w:p>
        </w:tc>
      </w:tr>
    </w:tbl>
    <w:p w14:paraId="230A68E3" w14:textId="77777777" w:rsidR="00124123" w:rsidRPr="004F49CC" w:rsidRDefault="00124123" w:rsidP="00124123"/>
    <w:p w14:paraId="34B2A745" w14:textId="3B680B8E" w:rsidR="008B7F62" w:rsidRDefault="00905582" w:rsidP="008B7F62">
      <w:pPr>
        <w:pStyle w:val="berschrift1"/>
      </w:pPr>
      <w:r>
        <w:t>Verkauf</w:t>
      </w:r>
    </w:p>
    <w:p w14:paraId="29DBB4EC" w14:textId="696B1029" w:rsidR="00322527" w:rsidRDefault="00B145D1" w:rsidP="00811D63">
      <w:pPr>
        <w:pStyle w:val="berschrift2"/>
      </w:pPr>
      <w:r>
        <w:t>Allgemein</w:t>
      </w:r>
    </w:p>
    <w:p w14:paraId="06ADA56A" w14:textId="4D63D230" w:rsidR="00B145D1" w:rsidRDefault="00B145D1" w:rsidP="00B145D1">
      <w:r>
        <w:t>Angebote und Aufträge werden durch den Vertrieb angelegt und an den Kunden versendet.</w:t>
      </w:r>
      <w:r w:rsidR="00266879">
        <w:t xml:space="preserve"> Die Auftragsanlage erfolgt auf den im Abas ERP vorhandenen Stammdaten. Im Bereich der Lohnfolierung erfolgt bei Auftragsanlage eine Anpassung der Auftragsfertigungsliste (AFL). </w:t>
      </w:r>
    </w:p>
    <w:p w14:paraId="5E33CAEF" w14:textId="77777777" w:rsidR="006B5905" w:rsidRDefault="006B5905" w:rsidP="00B145D1"/>
    <w:p w14:paraId="2EA0B190" w14:textId="34A1F116" w:rsidR="00566F0C" w:rsidRDefault="00566F0C" w:rsidP="00B145D1">
      <w:r>
        <w:t>Die Lieferscheinerstellung erfolgt in der Versandabteilung auf Basis der Produzierten Auftragsmengen bzw. bei Lagerware auf Basis der verfügbaren Lagermengen.</w:t>
      </w:r>
    </w:p>
    <w:p w14:paraId="043FC237" w14:textId="77777777" w:rsidR="00566F0C" w:rsidRDefault="00566F0C" w:rsidP="00B145D1"/>
    <w:p w14:paraId="312E572E" w14:textId="26E59441" w:rsidR="00566F0C" w:rsidRDefault="00566F0C" w:rsidP="00B145D1">
      <w:r>
        <w:t xml:space="preserve">Die Rechnungserstellung wird im Abas ERP über das Infosystem „Rechnungen erstellen“ </w:t>
      </w:r>
      <w:r w:rsidR="005F04FF">
        <w:t>durchgeführt.</w:t>
      </w:r>
    </w:p>
    <w:p w14:paraId="1CE3C19C" w14:textId="77777777" w:rsidR="00075772" w:rsidRDefault="00075772" w:rsidP="00B145D1"/>
    <w:p w14:paraId="29D65E0B" w14:textId="7A8FC193" w:rsidR="00075772" w:rsidRDefault="00075772" w:rsidP="00075772">
      <w:pPr>
        <w:pStyle w:val="berschrift2"/>
      </w:pPr>
      <w:r>
        <w:t>Preisliste</w:t>
      </w:r>
    </w:p>
    <w:p w14:paraId="0BA6CCEC" w14:textId="06D139A9" w:rsidR="00075772" w:rsidRDefault="00075772" w:rsidP="00075772">
      <w:pPr>
        <w:pStyle w:val="Listenabsatz"/>
        <w:numPr>
          <w:ilvl w:val="0"/>
          <w:numId w:val="26"/>
        </w:numPr>
      </w:pPr>
      <w:r>
        <w:t>Kenner Preislist</w:t>
      </w:r>
      <w:r w:rsidR="00032574">
        <w:t>enrelevant im Kunden</w:t>
      </w:r>
    </w:p>
    <w:p w14:paraId="738E0A95" w14:textId="6797ECA1" w:rsidR="00032574" w:rsidRDefault="00A25E1F" w:rsidP="00075772">
      <w:pPr>
        <w:pStyle w:val="Listenabsatz"/>
        <w:numPr>
          <w:ilvl w:val="0"/>
          <w:numId w:val="26"/>
        </w:numPr>
      </w:pPr>
      <w:r>
        <w:t>Infosystem Preisliste</w:t>
      </w:r>
    </w:p>
    <w:p w14:paraId="0C501657" w14:textId="0615101A" w:rsidR="00A25E1F" w:rsidRPr="00075772" w:rsidRDefault="003E5B99" w:rsidP="00075772">
      <w:pPr>
        <w:pStyle w:val="Listenabsatz"/>
        <w:numPr>
          <w:ilvl w:val="0"/>
          <w:numId w:val="26"/>
        </w:numPr>
      </w:pPr>
      <w:proofErr w:type="spellStart"/>
      <w:r>
        <w:t>Ermittelung</w:t>
      </w:r>
      <w:proofErr w:type="spellEnd"/>
      <w:r>
        <w:t xml:space="preserve"> der Preise nach </w:t>
      </w:r>
      <w:proofErr w:type="spellStart"/>
      <w:r>
        <w:t>vorlage</w:t>
      </w:r>
      <w:proofErr w:type="spellEnd"/>
      <w:r>
        <w:t xml:space="preserve"> aus Excel</w:t>
      </w:r>
    </w:p>
    <w:p w14:paraId="3C79B9E8" w14:textId="77777777" w:rsidR="005F04FF" w:rsidRDefault="005F04FF" w:rsidP="00B145D1"/>
    <w:p w14:paraId="1EAA9E1F" w14:textId="39BDD9FA" w:rsidR="006B5905" w:rsidRDefault="00811D63" w:rsidP="00566F0C">
      <w:pPr>
        <w:pStyle w:val="berschrift2"/>
      </w:pPr>
      <w:r>
        <w:t>Angebot/Auftrag</w:t>
      </w:r>
    </w:p>
    <w:p w14:paraId="5B46ADEB" w14:textId="77777777" w:rsidR="00811D63" w:rsidRPr="00811D63" w:rsidRDefault="00811D63" w:rsidP="00811D63"/>
    <w:p w14:paraId="667BA39F" w14:textId="6F34CEFE" w:rsidR="009613F0" w:rsidRPr="009613F0" w:rsidRDefault="009613F0" w:rsidP="009613F0">
      <w:pPr>
        <w:pStyle w:val="berschrift3"/>
      </w:pPr>
      <w:r>
        <w:t>Verfügbarer Bestand</w:t>
      </w:r>
    </w:p>
    <w:p w14:paraId="43A5FF2F" w14:textId="414B09DE" w:rsidR="006C1DDD" w:rsidRDefault="00F83761" w:rsidP="006C1DDD">
      <w:r>
        <w:t>Bei Eingabe eines Artikels in die Angebots- oder Auftragsposition</w:t>
      </w:r>
      <w:r w:rsidR="00C972D4">
        <w:t xml:space="preserve">, beim </w:t>
      </w:r>
      <w:proofErr w:type="spellStart"/>
      <w:r w:rsidR="00C972D4">
        <w:t>kopieren</w:t>
      </w:r>
      <w:proofErr w:type="spellEnd"/>
      <w:r w:rsidR="00C972D4">
        <w:t xml:space="preserve"> oder bei Umwandlung eines Angebots in einen Auftrag</w:t>
      </w:r>
      <w:r>
        <w:t xml:space="preserve"> wird </w:t>
      </w:r>
      <w:r w:rsidR="00375725">
        <w:t xml:space="preserve">der aktuell verfügbare Bestand angezeigt. Die Anzeige erfolgt in einem Skipfeld „verfügbarer Bestand“ </w:t>
      </w:r>
      <w:r w:rsidR="00B52DB1">
        <w:t>(</w:t>
      </w:r>
      <w:proofErr w:type="spellStart"/>
      <w:r w:rsidR="00B52DB1">
        <w:t>yverfbestand</w:t>
      </w:r>
      <w:proofErr w:type="spellEnd"/>
      <w:r w:rsidR="00B52DB1">
        <w:t>/</w:t>
      </w:r>
      <w:r w:rsidR="00B52DB1" w:rsidRPr="00B52DB1">
        <w:t>ARTR51000</w:t>
      </w:r>
      <w:r w:rsidR="00B52DB1">
        <w:t>)</w:t>
      </w:r>
      <w:r w:rsidR="00D25DF8">
        <w:t>.</w:t>
      </w:r>
    </w:p>
    <w:p w14:paraId="3CA918AE" w14:textId="77777777" w:rsidR="000310B5" w:rsidRDefault="000310B5" w:rsidP="006C1DDD"/>
    <w:p w14:paraId="1CAC2E9E" w14:textId="67C0E21F" w:rsidR="000310B5" w:rsidRDefault="000310B5" w:rsidP="006C1DDD">
      <w:r>
        <w:t>Die Berechnung erfolgt gemäß folgender Formel:</w:t>
      </w:r>
    </w:p>
    <w:p w14:paraId="09EF4E4E" w14:textId="3719D82E" w:rsidR="000310B5" w:rsidRDefault="000310B5" w:rsidP="000310B5"/>
    <w:p w14:paraId="20E8F142" w14:textId="272A31F3" w:rsidR="000310B5" w:rsidRDefault="000310B5" w:rsidP="000310B5">
      <w:r>
        <w:t xml:space="preserve">Verfügbarer Bestand = Dispositiver Lagerbestand </w:t>
      </w:r>
      <w:r w:rsidR="000D7D21">
        <w:t>– offene Liefermenge aus Aufträgen – Menge aus ungebuchten Lieferscheinen</w:t>
      </w:r>
    </w:p>
    <w:p w14:paraId="6C3DEF15" w14:textId="77777777" w:rsidR="000C75C6" w:rsidRDefault="000C75C6" w:rsidP="000310B5"/>
    <w:p w14:paraId="5A26515F" w14:textId="381993CA" w:rsidR="000C75C6" w:rsidRDefault="00784618" w:rsidP="000310B5">
      <w:r>
        <w:lastRenderedPageBreak/>
        <w:t xml:space="preserve">Lagerbestände mit einer Verwendung sind nicht zu berücksichtigen. Ebenso sind offene Liefermengen aus Aufträgen, für die eine Lagermenge mit Verwendung </w:t>
      </w:r>
      <w:r w:rsidR="00CC07F9">
        <w:t>auf dem Lager liegt ebenfalls nicht zu berücksichtigen.</w:t>
      </w:r>
    </w:p>
    <w:p w14:paraId="7B53FD1C" w14:textId="77777777" w:rsidR="00CC07F9" w:rsidRDefault="00CC07F9" w:rsidP="000310B5"/>
    <w:p w14:paraId="18B1B5EA" w14:textId="65D00C7E" w:rsidR="00CC07F9" w:rsidRDefault="00CC07F9" w:rsidP="000310B5">
      <w:r>
        <w:t>Beispiel:</w:t>
      </w:r>
    </w:p>
    <w:p w14:paraId="28F60FF5" w14:textId="5A4BDC3D" w:rsidR="00CC07F9" w:rsidRDefault="00CC07F9" w:rsidP="000310B5">
      <w:r>
        <w:t>Lagermengen:</w:t>
      </w:r>
    </w:p>
    <w:tbl>
      <w:tblPr>
        <w:tblStyle w:val="Tabellenraster"/>
        <w:tblW w:w="0" w:type="auto"/>
        <w:tblLook w:val="04A0" w:firstRow="1" w:lastRow="0" w:firstColumn="1" w:lastColumn="0" w:noHBand="0" w:noVBand="1"/>
      </w:tblPr>
      <w:tblGrid>
        <w:gridCol w:w="2262"/>
        <w:gridCol w:w="2262"/>
        <w:gridCol w:w="2263"/>
        <w:gridCol w:w="2263"/>
      </w:tblGrid>
      <w:tr w:rsidR="00CC07F9" w14:paraId="5FDF38FE" w14:textId="77777777" w:rsidTr="00CC07F9">
        <w:tc>
          <w:tcPr>
            <w:tcW w:w="2262" w:type="dxa"/>
          </w:tcPr>
          <w:p w14:paraId="454E056E" w14:textId="4C55B4AA" w:rsidR="00CC07F9" w:rsidRDefault="00CC07F9" w:rsidP="000310B5">
            <w:r>
              <w:t>Lagermenge</w:t>
            </w:r>
          </w:p>
        </w:tc>
        <w:tc>
          <w:tcPr>
            <w:tcW w:w="2262" w:type="dxa"/>
          </w:tcPr>
          <w:p w14:paraId="5D331650" w14:textId="4E665187" w:rsidR="00CC07F9" w:rsidRDefault="00CC07F9" w:rsidP="000310B5">
            <w:r>
              <w:t>Auftrag</w:t>
            </w:r>
          </w:p>
        </w:tc>
        <w:tc>
          <w:tcPr>
            <w:tcW w:w="2263" w:type="dxa"/>
          </w:tcPr>
          <w:p w14:paraId="0BEBF49A" w14:textId="7E2026FB" w:rsidR="00CC07F9" w:rsidRDefault="00CC07F9" w:rsidP="000310B5">
            <w:r>
              <w:t>Menge</w:t>
            </w:r>
          </w:p>
        </w:tc>
        <w:tc>
          <w:tcPr>
            <w:tcW w:w="2263" w:type="dxa"/>
          </w:tcPr>
          <w:p w14:paraId="76135CE2" w14:textId="69202A3C" w:rsidR="00CC07F9" w:rsidRDefault="00CC07F9" w:rsidP="000310B5">
            <w:r>
              <w:t>Verwendung</w:t>
            </w:r>
          </w:p>
        </w:tc>
      </w:tr>
      <w:tr w:rsidR="00CC07F9" w14:paraId="1462A7D5" w14:textId="77777777" w:rsidTr="00CC07F9">
        <w:tc>
          <w:tcPr>
            <w:tcW w:w="2262" w:type="dxa"/>
          </w:tcPr>
          <w:p w14:paraId="119A61E3" w14:textId="155F51F3" w:rsidR="00CC07F9" w:rsidRDefault="00FD6D39" w:rsidP="000310B5">
            <w:r>
              <w:t>1000 Meter</w:t>
            </w:r>
          </w:p>
        </w:tc>
        <w:tc>
          <w:tcPr>
            <w:tcW w:w="2262" w:type="dxa"/>
          </w:tcPr>
          <w:p w14:paraId="6AA9ED5F" w14:textId="77777777" w:rsidR="00CC07F9" w:rsidRDefault="00CC07F9" w:rsidP="000310B5"/>
        </w:tc>
        <w:tc>
          <w:tcPr>
            <w:tcW w:w="2263" w:type="dxa"/>
          </w:tcPr>
          <w:p w14:paraId="1404404A" w14:textId="77777777" w:rsidR="00CC07F9" w:rsidRDefault="00CC07F9" w:rsidP="000310B5"/>
        </w:tc>
        <w:tc>
          <w:tcPr>
            <w:tcW w:w="2263" w:type="dxa"/>
          </w:tcPr>
          <w:p w14:paraId="02230425" w14:textId="77777777" w:rsidR="00CC07F9" w:rsidRDefault="00CC07F9" w:rsidP="000310B5"/>
        </w:tc>
      </w:tr>
      <w:tr w:rsidR="00CC07F9" w14:paraId="183FACD0" w14:textId="77777777" w:rsidTr="00CC07F9">
        <w:tc>
          <w:tcPr>
            <w:tcW w:w="2262" w:type="dxa"/>
          </w:tcPr>
          <w:p w14:paraId="27CD4630" w14:textId="4C14DAC7" w:rsidR="00CC07F9" w:rsidRDefault="00FD6D39" w:rsidP="000310B5">
            <w:r>
              <w:t>250 Meter</w:t>
            </w:r>
          </w:p>
        </w:tc>
        <w:tc>
          <w:tcPr>
            <w:tcW w:w="2262" w:type="dxa"/>
          </w:tcPr>
          <w:p w14:paraId="090A6593" w14:textId="77777777" w:rsidR="00CC07F9" w:rsidRDefault="00CC07F9" w:rsidP="000310B5"/>
        </w:tc>
        <w:tc>
          <w:tcPr>
            <w:tcW w:w="2263" w:type="dxa"/>
          </w:tcPr>
          <w:p w14:paraId="6EE76C7A" w14:textId="77777777" w:rsidR="00CC07F9" w:rsidRDefault="00CC07F9" w:rsidP="000310B5"/>
        </w:tc>
        <w:tc>
          <w:tcPr>
            <w:tcW w:w="2263" w:type="dxa"/>
          </w:tcPr>
          <w:p w14:paraId="3F396760" w14:textId="64F871CA" w:rsidR="00CC07F9" w:rsidRDefault="00760E8A" w:rsidP="000310B5">
            <w:r>
              <w:t>123456_1</w:t>
            </w:r>
          </w:p>
        </w:tc>
      </w:tr>
      <w:tr w:rsidR="00FD6D39" w14:paraId="1B8D82C6" w14:textId="77777777" w:rsidTr="00CC07F9">
        <w:tc>
          <w:tcPr>
            <w:tcW w:w="2262" w:type="dxa"/>
          </w:tcPr>
          <w:p w14:paraId="1704EB36" w14:textId="77777777" w:rsidR="00FD6D39" w:rsidRDefault="00FD6D39" w:rsidP="000310B5"/>
        </w:tc>
        <w:tc>
          <w:tcPr>
            <w:tcW w:w="2262" w:type="dxa"/>
          </w:tcPr>
          <w:p w14:paraId="32C037A8" w14:textId="15F8E46C" w:rsidR="00FD6D39" w:rsidRDefault="00760E8A" w:rsidP="000310B5">
            <w:r>
              <w:t>456789</w:t>
            </w:r>
          </w:p>
        </w:tc>
        <w:tc>
          <w:tcPr>
            <w:tcW w:w="2263" w:type="dxa"/>
          </w:tcPr>
          <w:p w14:paraId="1323F4FC" w14:textId="1803700F" w:rsidR="00FD6D39" w:rsidRDefault="00760E8A" w:rsidP="000310B5">
            <w:r>
              <w:t>450</w:t>
            </w:r>
          </w:p>
        </w:tc>
        <w:tc>
          <w:tcPr>
            <w:tcW w:w="2263" w:type="dxa"/>
          </w:tcPr>
          <w:p w14:paraId="657A2FED" w14:textId="3CFCC12E" w:rsidR="00FD6D39" w:rsidRDefault="00760E8A" w:rsidP="000310B5">
            <w:r>
              <w:t>456789_1</w:t>
            </w:r>
          </w:p>
        </w:tc>
      </w:tr>
      <w:tr w:rsidR="00FD6D39" w14:paraId="71E51315" w14:textId="77777777" w:rsidTr="00CC07F9">
        <w:tc>
          <w:tcPr>
            <w:tcW w:w="2262" w:type="dxa"/>
          </w:tcPr>
          <w:p w14:paraId="406FF6ED" w14:textId="77777777" w:rsidR="00FD6D39" w:rsidRDefault="00FD6D39" w:rsidP="000310B5"/>
        </w:tc>
        <w:tc>
          <w:tcPr>
            <w:tcW w:w="2262" w:type="dxa"/>
          </w:tcPr>
          <w:p w14:paraId="2260B472" w14:textId="6D44D4CB" w:rsidR="00FD6D39" w:rsidRDefault="00760E8A" w:rsidP="000310B5">
            <w:r>
              <w:t>789566</w:t>
            </w:r>
          </w:p>
        </w:tc>
        <w:tc>
          <w:tcPr>
            <w:tcW w:w="2263" w:type="dxa"/>
          </w:tcPr>
          <w:p w14:paraId="72F744CA" w14:textId="17AF9907" w:rsidR="00FD6D39" w:rsidRDefault="00760E8A" w:rsidP="000310B5">
            <w:r>
              <w:t>120</w:t>
            </w:r>
          </w:p>
        </w:tc>
        <w:tc>
          <w:tcPr>
            <w:tcW w:w="2263" w:type="dxa"/>
          </w:tcPr>
          <w:p w14:paraId="1316EF40" w14:textId="6BC7B554" w:rsidR="00FD6D39" w:rsidRDefault="00760E8A" w:rsidP="000310B5">
            <w:r>
              <w:t>789566_1</w:t>
            </w:r>
          </w:p>
        </w:tc>
      </w:tr>
      <w:tr w:rsidR="00FD6D39" w14:paraId="758D4BE1" w14:textId="77777777" w:rsidTr="00CC07F9">
        <w:tc>
          <w:tcPr>
            <w:tcW w:w="2262" w:type="dxa"/>
          </w:tcPr>
          <w:p w14:paraId="44465F87" w14:textId="77777777" w:rsidR="00FD6D39" w:rsidRDefault="00FD6D39" w:rsidP="000310B5"/>
        </w:tc>
        <w:tc>
          <w:tcPr>
            <w:tcW w:w="2262" w:type="dxa"/>
          </w:tcPr>
          <w:p w14:paraId="5ACB896B" w14:textId="744AF3AE" w:rsidR="00FD6D39" w:rsidRDefault="00760E8A" w:rsidP="000310B5">
            <w:r>
              <w:t>123456</w:t>
            </w:r>
          </w:p>
        </w:tc>
        <w:tc>
          <w:tcPr>
            <w:tcW w:w="2263" w:type="dxa"/>
          </w:tcPr>
          <w:p w14:paraId="4D63C3BC" w14:textId="00CC6A22" w:rsidR="00FD6D39" w:rsidRDefault="00760E8A" w:rsidP="000310B5">
            <w:r>
              <w:t>250</w:t>
            </w:r>
          </w:p>
        </w:tc>
        <w:tc>
          <w:tcPr>
            <w:tcW w:w="2263" w:type="dxa"/>
          </w:tcPr>
          <w:p w14:paraId="0758D26D" w14:textId="2E398CC9" w:rsidR="00FD6D39" w:rsidRDefault="00760E8A" w:rsidP="000310B5">
            <w:r>
              <w:t>123456_1</w:t>
            </w:r>
          </w:p>
        </w:tc>
      </w:tr>
    </w:tbl>
    <w:p w14:paraId="41100FCB" w14:textId="01421D30" w:rsidR="00CC07F9" w:rsidRDefault="00CC07F9" w:rsidP="000310B5"/>
    <w:p w14:paraId="48FFA92C" w14:textId="5188B354" w:rsidR="00D25DF8" w:rsidRDefault="00760E8A" w:rsidP="006C1DDD">
      <w:r>
        <w:t xml:space="preserve">In diesem Beispiel wäre die Verfügbare Menge </w:t>
      </w:r>
      <w:r w:rsidR="00E90419">
        <w:t xml:space="preserve">430 Meter. </w:t>
      </w:r>
    </w:p>
    <w:p w14:paraId="5DAE8E90" w14:textId="77777777" w:rsidR="00BA34B0" w:rsidRDefault="00BA34B0" w:rsidP="006C1DDD"/>
    <w:p w14:paraId="0F59F3FC" w14:textId="5E544FFE" w:rsidR="00F91913" w:rsidRDefault="00F91913" w:rsidP="006C1DDD">
      <w:r>
        <w:t xml:space="preserve">Eine erneute Berechnung </w:t>
      </w:r>
      <w:r w:rsidR="00C972D4">
        <w:t>des verfügbaren Bestandes, wenn das Angebot oder der Auftrags nochmal im zeigen oder bearbeiten geöffnet wird erfolgt nicht.</w:t>
      </w:r>
    </w:p>
    <w:p w14:paraId="40B43414" w14:textId="77777777" w:rsidR="00F91913" w:rsidRDefault="00F91913" w:rsidP="006C1DDD"/>
    <w:p w14:paraId="747DFECC" w14:textId="2FFD933C" w:rsidR="00BA34B0" w:rsidRDefault="00BA34B0" w:rsidP="006C1DDD">
      <w:r>
        <w:t>Im Abas Standard kann die Ermittlung der verfügbaren Menge über die Plankarte erfolgen.</w:t>
      </w:r>
    </w:p>
    <w:p w14:paraId="047F9604" w14:textId="77777777" w:rsidR="00551B41" w:rsidRDefault="00551B41" w:rsidP="006C1DDD"/>
    <w:p w14:paraId="7D928C16" w14:textId="77777777" w:rsidR="00551B41" w:rsidRDefault="00551B41" w:rsidP="00551B41">
      <w:r>
        <w:t>Variablen:</w:t>
      </w:r>
    </w:p>
    <w:p w14:paraId="7A151070" w14:textId="77777777" w:rsidR="00551B41" w:rsidRDefault="00551B41" w:rsidP="00551B41"/>
    <w:tbl>
      <w:tblPr>
        <w:tblW w:w="7752"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7"/>
        <w:gridCol w:w="590"/>
        <w:gridCol w:w="705"/>
        <w:gridCol w:w="801"/>
        <w:gridCol w:w="599"/>
        <w:gridCol w:w="538"/>
        <w:gridCol w:w="2072"/>
      </w:tblGrid>
      <w:tr w:rsidR="00551B41" w:rsidRPr="002E5FDF" w14:paraId="6E490BFE" w14:textId="77777777" w:rsidTr="00464856">
        <w:trPr>
          <w:trHeight w:val="195"/>
        </w:trPr>
        <w:tc>
          <w:tcPr>
            <w:tcW w:w="2447" w:type="dxa"/>
            <w:tcBorders>
              <w:top w:val="single" w:sz="6" w:space="0" w:color="auto"/>
              <w:left w:val="single" w:sz="6" w:space="0" w:color="auto"/>
              <w:bottom w:val="single" w:sz="6" w:space="0" w:color="auto"/>
              <w:right w:val="single" w:sz="6" w:space="0" w:color="auto"/>
            </w:tcBorders>
            <w:hideMark/>
          </w:tcPr>
          <w:p w14:paraId="1524A0FC" w14:textId="77777777" w:rsidR="00551B41" w:rsidRPr="002E5FDF" w:rsidRDefault="00551B41" w:rsidP="00464856">
            <w:pPr>
              <w:rPr>
                <w:rFonts w:cs="Segoe UI"/>
                <w:sz w:val="20"/>
                <w:szCs w:val="20"/>
              </w:rPr>
            </w:pPr>
            <w:r w:rsidRPr="002E5FDF">
              <w:rPr>
                <w:rFonts w:cs="Segoe UI"/>
                <w:b/>
                <w:bCs/>
                <w:sz w:val="20"/>
                <w:szCs w:val="20"/>
              </w:rPr>
              <w:t>Bezeichnung</w:t>
            </w:r>
            <w:r w:rsidRPr="002E5FDF">
              <w:rPr>
                <w:rFonts w:cs="Segoe UI"/>
                <w:sz w:val="20"/>
                <w:szCs w:val="20"/>
              </w:rPr>
              <w:t>  </w:t>
            </w:r>
          </w:p>
          <w:p w14:paraId="3940A69C" w14:textId="77777777" w:rsidR="00551B41" w:rsidRPr="002E5FDF" w:rsidRDefault="00551B41" w:rsidP="00464856">
            <w:pPr>
              <w:rPr>
                <w:rFonts w:cs="Segoe UI"/>
                <w:sz w:val="20"/>
                <w:szCs w:val="20"/>
              </w:rPr>
            </w:pPr>
          </w:p>
          <w:p w14:paraId="004477F5" w14:textId="77777777" w:rsidR="00551B41" w:rsidRPr="002E5FDF" w:rsidRDefault="00551B41" w:rsidP="00464856">
            <w:pPr>
              <w:rPr>
                <w:rFonts w:cs="Segoe UI"/>
                <w:sz w:val="20"/>
                <w:szCs w:val="20"/>
              </w:rPr>
            </w:pPr>
          </w:p>
        </w:tc>
        <w:tc>
          <w:tcPr>
            <w:tcW w:w="590" w:type="dxa"/>
            <w:tcBorders>
              <w:top w:val="single" w:sz="6" w:space="0" w:color="auto"/>
              <w:left w:val="single" w:sz="6" w:space="0" w:color="auto"/>
              <w:bottom w:val="single" w:sz="6" w:space="0" w:color="auto"/>
              <w:right w:val="single" w:sz="6" w:space="0" w:color="auto"/>
            </w:tcBorders>
            <w:hideMark/>
          </w:tcPr>
          <w:p w14:paraId="5DBA97D7" w14:textId="77777777" w:rsidR="00551B41" w:rsidRPr="002E5FDF" w:rsidRDefault="00551B41" w:rsidP="00464856">
            <w:pPr>
              <w:rPr>
                <w:rFonts w:cs="Segoe UI"/>
                <w:sz w:val="20"/>
                <w:szCs w:val="20"/>
              </w:rPr>
            </w:pPr>
            <w:r w:rsidRPr="002E5FDF">
              <w:rPr>
                <w:rFonts w:cs="Segoe UI"/>
                <w:b/>
                <w:bCs/>
                <w:sz w:val="20"/>
                <w:szCs w:val="20"/>
              </w:rPr>
              <w:t>Typ</w:t>
            </w:r>
            <w:r w:rsidRPr="002E5FDF">
              <w:rPr>
                <w:rFonts w:cs="Segoe UI"/>
                <w:sz w:val="20"/>
                <w:szCs w:val="20"/>
              </w:rPr>
              <w:t>  </w:t>
            </w:r>
          </w:p>
        </w:tc>
        <w:tc>
          <w:tcPr>
            <w:tcW w:w="705" w:type="dxa"/>
            <w:tcBorders>
              <w:top w:val="single" w:sz="6" w:space="0" w:color="auto"/>
              <w:left w:val="single" w:sz="6" w:space="0" w:color="auto"/>
              <w:bottom w:val="single" w:sz="6" w:space="0" w:color="auto"/>
              <w:right w:val="single" w:sz="6" w:space="0" w:color="auto"/>
            </w:tcBorders>
            <w:hideMark/>
          </w:tcPr>
          <w:p w14:paraId="5A6008E5" w14:textId="77777777" w:rsidR="00551B41" w:rsidRPr="002E5FDF" w:rsidRDefault="00551B41" w:rsidP="00464856">
            <w:pPr>
              <w:rPr>
                <w:rFonts w:cs="Segoe UI"/>
                <w:sz w:val="20"/>
                <w:szCs w:val="20"/>
              </w:rPr>
            </w:pPr>
            <w:r w:rsidRPr="002E5FDF">
              <w:rPr>
                <w:rFonts w:cs="Segoe UI"/>
                <w:b/>
                <w:bCs/>
                <w:sz w:val="20"/>
                <w:szCs w:val="20"/>
              </w:rPr>
              <w:t>DB </w:t>
            </w:r>
            <w:r w:rsidRPr="002E5FDF">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hideMark/>
          </w:tcPr>
          <w:p w14:paraId="31420FBC" w14:textId="77777777" w:rsidR="00551B41" w:rsidRPr="002E5FDF" w:rsidRDefault="00551B41" w:rsidP="00464856">
            <w:pPr>
              <w:rPr>
                <w:rFonts w:cs="Segoe UI"/>
                <w:sz w:val="20"/>
                <w:szCs w:val="20"/>
              </w:rPr>
            </w:pPr>
            <w:r w:rsidRPr="002E5FDF">
              <w:rPr>
                <w:rFonts w:cs="Segoe UI"/>
                <w:b/>
                <w:bCs/>
                <w:sz w:val="20"/>
                <w:szCs w:val="20"/>
              </w:rPr>
              <w:t>Maske</w:t>
            </w:r>
            <w:r w:rsidRPr="002E5FDF">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hideMark/>
          </w:tcPr>
          <w:p w14:paraId="4E627145" w14:textId="77777777" w:rsidR="00551B41" w:rsidRPr="002E5FDF" w:rsidRDefault="00551B41" w:rsidP="00464856">
            <w:pPr>
              <w:rPr>
                <w:rFonts w:cs="Segoe UI"/>
                <w:sz w:val="20"/>
                <w:szCs w:val="20"/>
              </w:rPr>
            </w:pPr>
            <w:r w:rsidRPr="002E5FDF">
              <w:rPr>
                <w:rFonts w:cs="Segoe UI"/>
                <w:b/>
                <w:bCs/>
                <w:sz w:val="20"/>
                <w:szCs w:val="20"/>
              </w:rPr>
              <w:t>Skip</w:t>
            </w:r>
            <w:r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hideMark/>
          </w:tcPr>
          <w:p w14:paraId="31A032F8" w14:textId="77777777" w:rsidR="00551B41" w:rsidRPr="002E5FDF" w:rsidRDefault="00551B41" w:rsidP="00464856">
            <w:pPr>
              <w:rPr>
                <w:rFonts w:cs="Segoe UI"/>
                <w:sz w:val="20"/>
                <w:szCs w:val="20"/>
              </w:rPr>
            </w:pPr>
            <w:r w:rsidRPr="002E5FDF">
              <w:rPr>
                <w:rFonts w:cs="Segoe UI"/>
                <w:b/>
                <w:bCs/>
                <w:sz w:val="20"/>
                <w:szCs w:val="20"/>
              </w:rPr>
              <w:t>K/T</w:t>
            </w:r>
            <w:r w:rsidRPr="002E5FDF">
              <w:rPr>
                <w:rFonts w:cs="Segoe UI"/>
                <w:sz w:val="20"/>
                <w:szCs w:val="20"/>
              </w:rPr>
              <w:t>  </w:t>
            </w:r>
          </w:p>
        </w:tc>
        <w:tc>
          <w:tcPr>
            <w:tcW w:w="2072" w:type="dxa"/>
            <w:tcBorders>
              <w:top w:val="single" w:sz="6" w:space="0" w:color="auto"/>
              <w:left w:val="single" w:sz="6" w:space="0" w:color="auto"/>
              <w:bottom w:val="single" w:sz="6" w:space="0" w:color="auto"/>
              <w:right w:val="single" w:sz="6" w:space="0" w:color="auto"/>
            </w:tcBorders>
            <w:hideMark/>
          </w:tcPr>
          <w:p w14:paraId="69D011D5" w14:textId="77777777" w:rsidR="00551B41" w:rsidRPr="002E5FDF" w:rsidRDefault="00551B41" w:rsidP="00464856">
            <w:pPr>
              <w:rPr>
                <w:rFonts w:cs="Segoe UI"/>
                <w:sz w:val="20"/>
                <w:szCs w:val="20"/>
              </w:rPr>
            </w:pPr>
            <w:r w:rsidRPr="002E5FDF">
              <w:rPr>
                <w:rFonts w:cs="Segoe UI"/>
                <w:b/>
                <w:bCs/>
                <w:sz w:val="20"/>
                <w:szCs w:val="20"/>
              </w:rPr>
              <w:t>Variablenname</w:t>
            </w:r>
            <w:r w:rsidRPr="002E5FDF">
              <w:rPr>
                <w:rFonts w:cs="Segoe UI"/>
                <w:sz w:val="20"/>
                <w:szCs w:val="20"/>
              </w:rPr>
              <w:t>  </w:t>
            </w:r>
          </w:p>
        </w:tc>
      </w:tr>
      <w:tr w:rsidR="00551B41" w:rsidRPr="002E5FDF" w14:paraId="06C0A469" w14:textId="77777777" w:rsidTr="00464856">
        <w:trPr>
          <w:trHeight w:val="195"/>
        </w:trPr>
        <w:tc>
          <w:tcPr>
            <w:tcW w:w="2447" w:type="dxa"/>
            <w:tcBorders>
              <w:top w:val="single" w:sz="6" w:space="0" w:color="auto"/>
              <w:left w:val="single" w:sz="6" w:space="0" w:color="auto"/>
              <w:bottom w:val="single" w:sz="6" w:space="0" w:color="auto"/>
              <w:right w:val="single" w:sz="6" w:space="0" w:color="auto"/>
            </w:tcBorders>
            <w:vAlign w:val="center"/>
          </w:tcPr>
          <w:p w14:paraId="035DF388" w14:textId="70E3803C" w:rsidR="00551B41" w:rsidRPr="002E5FDF" w:rsidRDefault="00551B41" w:rsidP="00464856">
            <w:pPr>
              <w:rPr>
                <w:rFonts w:cs="Segoe UI"/>
                <w:sz w:val="20"/>
                <w:szCs w:val="20"/>
              </w:rPr>
            </w:pPr>
            <w:r>
              <w:rPr>
                <w:rFonts w:eastAsia="Times New Roman" w:cs="Segoe UI"/>
                <w:sz w:val="20"/>
                <w:szCs w:val="20"/>
                <w:lang w:eastAsia="de-DE"/>
              </w:rPr>
              <w:t>Verfügbarer Bestand</w:t>
            </w:r>
          </w:p>
        </w:tc>
        <w:tc>
          <w:tcPr>
            <w:tcW w:w="590" w:type="dxa"/>
            <w:tcBorders>
              <w:top w:val="single" w:sz="6" w:space="0" w:color="auto"/>
              <w:left w:val="single" w:sz="6" w:space="0" w:color="auto"/>
              <w:bottom w:val="single" w:sz="6" w:space="0" w:color="auto"/>
              <w:right w:val="single" w:sz="6" w:space="0" w:color="auto"/>
            </w:tcBorders>
          </w:tcPr>
          <w:p w14:paraId="46545D61" w14:textId="77777777" w:rsidR="00551B41" w:rsidRPr="002E5FDF" w:rsidRDefault="00551B41" w:rsidP="00464856">
            <w:pPr>
              <w:rPr>
                <w:rFonts w:cs="Segoe UI"/>
                <w:sz w:val="20"/>
                <w:szCs w:val="20"/>
              </w:rPr>
            </w:pPr>
            <w:r>
              <w:rPr>
                <w:rFonts w:cs="Segoe UI"/>
                <w:sz w:val="20"/>
                <w:szCs w:val="20"/>
              </w:rPr>
              <w:t>GD</w:t>
            </w:r>
          </w:p>
        </w:tc>
        <w:tc>
          <w:tcPr>
            <w:tcW w:w="705" w:type="dxa"/>
            <w:tcBorders>
              <w:top w:val="single" w:sz="6" w:space="0" w:color="auto"/>
              <w:left w:val="single" w:sz="6" w:space="0" w:color="auto"/>
              <w:bottom w:val="single" w:sz="6" w:space="0" w:color="auto"/>
              <w:right w:val="single" w:sz="6" w:space="0" w:color="auto"/>
            </w:tcBorders>
          </w:tcPr>
          <w:p w14:paraId="2D8F3C30" w14:textId="4D9E5A97" w:rsidR="00551B41" w:rsidRPr="002E5FDF" w:rsidRDefault="00551B41" w:rsidP="00464856">
            <w:pPr>
              <w:rPr>
                <w:rFonts w:cs="Segoe UI"/>
                <w:sz w:val="20"/>
                <w:szCs w:val="20"/>
              </w:rPr>
            </w:pPr>
            <w:r>
              <w:rPr>
                <w:rFonts w:cs="Segoe UI"/>
                <w:sz w:val="20"/>
                <w:szCs w:val="20"/>
              </w:rPr>
              <w:t>3</w:t>
            </w:r>
            <w:r>
              <w:rPr>
                <w:rFonts w:cs="Segoe UI"/>
                <w:sz w:val="20"/>
                <w:szCs w:val="20"/>
              </w:rPr>
              <w:t>-1</w:t>
            </w:r>
            <w:r w:rsidRPr="002E5FDF">
              <w:rPr>
                <w:rFonts w:cs="Segoe UI"/>
                <w:sz w:val="20"/>
                <w:szCs w:val="20"/>
              </w:rPr>
              <w:t>  </w:t>
            </w:r>
          </w:p>
        </w:tc>
        <w:tc>
          <w:tcPr>
            <w:tcW w:w="801" w:type="dxa"/>
            <w:tcBorders>
              <w:top w:val="single" w:sz="6" w:space="0" w:color="auto"/>
              <w:left w:val="single" w:sz="6" w:space="0" w:color="auto"/>
              <w:bottom w:val="single" w:sz="6" w:space="0" w:color="auto"/>
              <w:right w:val="single" w:sz="6" w:space="0" w:color="auto"/>
            </w:tcBorders>
          </w:tcPr>
          <w:p w14:paraId="6B04D121" w14:textId="22995AA5" w:rsidR="00551B41" w:rsidRPr="002E5FDF" w:rsidRDefault="003C15F9" w:rsidP="00464856">
            <w:pPr>
              <w:rPr>
                <w:rFonts w:cs="Segoe UI"/>
                <w:sz w:val="20"/>
                <w:szCs w:val="20"/>
              </w:rPr>
            </w:pPr>
            <w:r>
              <w:rPr>
                <w:rFonts w:cs="Segoe UI"/>
                <w:sz w:val="20"/>
                <w:szCs w:val="20"/>
              </w:rPr>
              <w:t>31,32</w:t>
            </w:r>
            <w:r w:rsidR="00551B41" w:rsidRPr="002E5FDF">
              <w:rPr>
                <w:rFonts w:cs="Segoe UI"/>
                <w:sz w:val="20"/>
                <w:szCs w:val="20"/>
              </w:rPr>
              <w:t> </w:t>
            </w:r>
          </w:p>
        </w:tc>
        <w:tc>
          <w:tcPr>
            <w:tcW w:w="599" w:type="dxa"/>
            <w:tcBorders>
              <w:top w:val="single" w:sz="6" w:space="0" w:color="auto"/>
              <w:left w:val="single" w:sz="6" w:space="0" w:color="auto"/>
              <w:bottom w:val="single" w:sz="6" w:space="0" w:color="auto"/>
              <w:right w:val="single" w:sz="6" w:space="0" w:color="auto"/>
            </w:tcBorders>
          </w:tcPr>
          <w:p w14:paraId="32D7DB12" w14:textId="4FC089F8" w:rsidR="00551B41" w:rsidRPr="002E5FDF" w:rsidRDefault="00D7562C" w:rsidP="00464856">
            <w:pPr>
              <w:rPr>
                <w:rFonts w:cs="Segoe UI"/>
                <w:sz w:val="20"/>
                <w:szCs w:val="20"/>
              </w:rPr>
            </w:pPr>
            <w:proofErr w:type="spellStart"/>
            <w:r>
              <w:rPr>
                <w:rFonts w:cs="Segoe UI"/>
                <w:sz w:val="20"/>
                <w:szCs w:val="20"/>
              </w:rPr>
              <w:t>yes</w:t>
            </w:r>
            <w:proofErr w:type="spellEnd"/>
            <w:r w:rsidR="00551B41" w:rsidRPr="002E5FDF">
              <w:rPr>
                <w:rFonts w:cs="Segoe UI"/>
                <w:sz w:val="20"/>
                <w:szCs w:val="20"/>
              </w:rPr>
              <w:t> </w:t>
            </w:r>
          </w:p>
        </w:tc>
        <w:tc>
          <w:tcPr>
            <w:tcW w:w="538" w:type="dxa"/>
            <w:tcBorders>
              <w:top w:val="single" w:sz="6" w:space="0" w:color="auto"/>
              <w:left w:val="single" w:sz="6" w:space="0" w:color="auto"/>
              <w:bottom w:val="single" w:sz="6" w:space="0" w:color="auto"/>
              <w:right w:val="single" w:sz="6" w:space="0" w:color="auto"/>
            </w:tcBorders>
          </w:tcPr>
          <w:p w14:paraId="1DFC1397" w14:textId="77777777" w:rsidR="00551B41" w:rsidRPr="002E5FDF" w:rsidRDefault="00551B41" w:rsidP="00464856">
            <w:pPr>
              <w:rPr>
                <w:rFonts w:cs="Segoe UI"/>
                <w:sz w:val="20"/>
                <w:szCs w:val="20"/>
              </w:rPr>
            </w:pPr>
            <w:r w:rsidRPr="002E5FDF">
              <w:rPr>
                <w:rFonts w:cs="Segoe UI"/>
                <w:sz w:val="20"/>
                <w:szCs w:val="20"/>
              </w:rPr>
              <w:t>K  </w:t>
            </w:r>
          </w:p>
        </w:tc>
        <w:tc>
          <w:tcPr>
            <w:tcW w:w="2072" w:type="dxa"/>
            <w:tcBorders>
              <w:top w:val="single" w:sz="6" w:space="0" w:color="auto"/>
              <w:left w:val="single" w:sz="6" w:space="0" w:color="auto"/>
              <w:bottom w:val="single" w:sz="6" w:space="0" w:color="auto"/>
              <w:right w:val="single" w:sz="6" w:space="0" w:color="auto"/>
            </w:tcBorders>
            <w:vAlign w:val="center"/>
          </w:tcPr>
          <w:p w14:paraId="6A88375C" w14:textId="5000D2BD" w:rsidR="00551B41" w:rsidRPr="002E5FDF" w:rsidRDefault="003C15F9" w:rsidP="00464856">
            <w:pPr>
              <w:rPr>
                <w:rFonts w:cs="Segoe UI"/>
                <w:sz w:val="20"/>
                <w:szCs w:val="20"/>
              </w:rPr>
            </w:pPr>
            <w:proofErr w:type="spellStart"/>
            <w:r>
              <w:t>yverfbestand</w:t>
            </w:r>
            <w:proofErr w:type="spellEnd"/>
          </w:p>
        </w:tc>
      </w:tr>
    </w:tbl>
    <w:p w14:paraId="0D011515" w14:textId="77777777" w:rsidR="00551B41" w:rsidRDefault="00551B41" w:rsidP="006C1DDD"/>
    <w:p w14:paraId="40D84385" w14:textId="77777777" w:rsidR="00F91913" w:rsidRDefault="00F91913" w:rsidP="006C1DDD"/>
    <w:p w14:paraId="638797DB" w14:textId="12036AAC" w:rsidR="00F91913" w:rsidRDefault="00C972D4" w:rsidP="006C1DDD">
      <w:r>
        <w:t>Technische Anpassung:</w:t>
      </w:r>
    </w:p>
    <w:p w14:paraId="54675089" w14:textId="1E12C33C" w:rsidR="00551B41" w:rsidRDefault="00551B41" w:rsidP="00551B41">
      <w:pPr>
        <w:pStyle w:val="Listenabsatz"/>
        <w:numPr>
          <w:ilvl w:val="0"/>
          <w:numId w:val="26"/>
        </w:numPr>
      </w:pPr>
      <w:r>
        <w:t xml:space="preserve">Feld </w:t>
      </w:r>
      <w:r w:rsidR="003C15F9">
        <w:t>„verfügbarer Bestand“ in Variablentabelle 3-1 und Maske 31 (Angebot) und 32 (Auftrag)</w:t>
      </w:r>
    </w:p>
    <w:p w14:paraId="7133D9F4" w14:textId="657A860D" w:rsidR="00C972D4" w:rsidRDefault="00C972D4" w:rsidP="00C972D4">
      <w:pPr>
        <w:pStyle w:val="Listenabsatz"/>
        <w:numPr>
          <w:ilvl w:val="0"/>
          <w:numId w:val="26"/>
        </w:numPr>
      </w:pPr>
      <w:r>
        <w:t>FOP Feldaustritt Artikel in Angebot und Auftrag</w:t>
      </w:r>
    </w:p>
    <w:p w14:paraId="40D1569E" w14:textId="30851EBD" w:rsidR="00C972D4" w:rsidRDefault="00C972D4" w:rsidP="00C972D4">
      <w:pPr>
        <w:pStyle w:val="Listenabsatz"/>
        <w:numPr>
          <w:ilvl w:val="0"/>
          <w:numId w:val="26"/>
        </w:numPr>
      </w:pPr>
      <w:r>
        <w:t xml:space="preserve">FOP Maskeneintritt im Modus neu </w:t>
      </w:r>
    </w:p>
    <w:p w14:paraId="53569790" w14:textId="73E963A9" w:rsidR="00C972D4" w:rsidRPr="006C1DDD" w:rsidRDefault="00551B41" w:rsidP="00C972D4">
      <w:pPr>
        <w:pStyle w:val="Listenabsatz"/>
        <w:numPr>
          <w:ilvl w:val="0"/>
          <w:numId w:val="26"/>
        </w:numPr>
      </w:pPr>
      <w:r>
        <w:t xml:space="preserve">FOP zum </w:t>
      </w:r>
      <w:proofErr w:type="spellStart"/>
      <w:r>
        <w:t>berechnen</w:t>
      </w:r>
      <w:proofErr w:type="spellEnd"/>
      <w:r>
        <w:t xml:space="preserve"> der verfügbaren Menge</w:t>
      </w:r>
    </w:p>
    <w:p w14:paraId="3CFE2150" w14:textId="77777777" w:rsidR="00685FB7" w:rsidRDefault="00685FB7" w:rsidP="00685FB7"/>
    <w:tbl>
      <w:tblPr>
        <w:tblStyle w:val="Tabellenraster"/>
        <w:tblW w:w="9085" w:type="dxa"/>
        <w:tblLook w:val="04A0" w:firstRow="1" w:lastRow="0" w:firstColumn="1" w:lastColumn="0" w:noHBand="0" w:noVBand="1"/>
      </w:tblPr>
      <w:tblGrid>
        <w:gridCol w:w="8018"/>
        <w:gridCol w:w="1067"/>
      </w:tblGrid>
      <w:tr w:rsidR="0051070B" w:rsidRPr="008A55C3" w14:paraId="3D543FBA" w14:textId="77777777" w:rsidTr="00464856">
        <w:tc>
          <w:tcPr>
            <w:tcW w:w="8077" w:type="dxa"/>
            <w:shd w:val="clear" w:color="auto" w:fill="DCEEA3" w:themeFill="accent6" w:themeFillTint="99"/>
          </w:tcPr>
          <w:p w14:paraId="7ACBF60F" w14:textId="77777777" w:rsidR="0051070B" w:rsidRPr="008A55C3" w:rsidRDefault="0051070B" w:rsidP="00464856">
            <w:r w:rsidRPr="008A55C3">
              <w:t>Auswirkungen der Customization/Extension</w:t>
            </w:r>
          </w:p>
        </w:tc>
        <w:tc>
          <w:tcPr>
            <w:tcW w:w="1008" w:type="dxa"/>
            <w:shd w:val="clear" w:color="auto" w:fill="DCEEA3" w:themeFill="accent6" w:themeFillTint="99"/>
          </w:tcPr>
          <w:p w14:paraId="7DABA7E0" w14:textId="77777777" w:rsidR="0051070B" w:rsidRPr="008A55C3" w:rsidRDefault="0051070B" w:rsidP="00464856">
            <w:r w:rsidRPr="008A55C3">
              <w:t>Antwort</w:t>
            </w:r>
          </w:p>
        </w:tc>
      </w:tr>
      <w:tr w:rsidR="0051070B" w:rsidRPr="008A55C3" w14:paraId="2EED9CE6" w14:textId="77777777" w:rsidTr="00464856">
        <w:tc>
          <w:tcPr>
            <w:tcW w:w="8077" w:type="dxa"/>
          </w:tcPr>
          <w:p w14:paraId="641D8614" w14:textId="77777777" w:rsidR="0051070B" w:rsidRPr="008A55C3" w:rsidRDefault="0051070B" w:rsidP="00464856">
            <w:pPr>
              <w:rPr>
                <w:sz w:val="20"/>
                <w:szCs w:val="20"/>
              </w:rPr>
            </w:pPr>
            <w:r w:rsidRPr="008A55C3">
              <w:rPr>
                <w:sz w:val="20"/>
                <w:szCs w:val="20"/>
              </w:rPr>
              <w:t xml:space="preserve">Keine besonderen Auswirkungen </w:t>
            </w:r>
          </w:p>
        </w:tc>
        <w:tc>
          <w:tcPr>
            <w:tcW w:w="1008" w:type="dxa"/>
          </w:tcPr>
          <w:p w14:paraId="5BADA05B" w14:textId="77777777" w:rsidR="0051070B" w:rsidRPr="008A55C3" w:rsidRDefault="0051070B" w:rsidP="00464856">
            <w:pPr>
              <w:rPr>
                <w:sz w:val="20"/>
                <w:szCs w:val="20"/>
              </w:rPr>
            </w:pPr>
            <w:r w:rsidRPr="008A55C3">
              <w:rPr>
                <w:sz w:val="20"/>
                <w:szCs w:val="20"/>
              </w:rPr>
              <w:t>Ja/Nein</w:t>
            </w:r>
          </w:p>
        </w:tc>
      </w:tr>
      <w:tr w:rsidR="0051070B" w:rsidRPr="008A55C3" w14:paraId="7CF6FC2A" w14:textId="77777777" w:rsidTr="00464856">
        <w:tc>
          <w:tcPr>
            <w:tcW w:w="8077" w:type="dxa"/>
          </w:tcPr>
          <w:p w14:paraId="6CA8F539" w14:textId="77777777" w:rsidR="0051070B" w:rsidRPr="008A55C3" w:rsidRDefault="0051070B" w:rsidP="00464856">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28D48B76" w14:textId="77777777" w:rsidR="0051070B" w:rsidRPr="008A55C3" w:rsidRDefault="0051070B" w:rsidP="00464856">
            <w:pPr>
              <w:rPr>
                <w:sz w:val="20"/>
                <w:szCs w:val="20"/>
              </w:rPr>
            </w:pPr>
            <w:r w:rsidRPr="008A55C3">
              <w:rPr>
                <w:sz w:val="20"/>
                <w:szCs w:val="20"/>
              </w:rPr>
              <w:t>Ja/Nein</w:t>
            </w:r>
          </w:p>
        </w:tc>
      </w:tr>
      <w:tr w:rsidR="0051070B" w:rsidRPr="008A55C3" w14:paraId="1F4C8AE9" w14:textId="77777777" w:rsidTr="00464856">
        <w:tc>
          <w:tcPr>
            <w:tcW w:w="8077" w:type="dxa"/>
          </w:tcPr>
          <w:p w14:paraId="2A34D058" w14:textId="77777777" w:rsidR="0051070B" w:rsidRPr="008A55C3" w:rsidRDefault="0051070B" w:rsidP="00464856">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472987D3" w14:textId="77777777" w:rsidR="0051070B" w:rsidRPr="008A55C3" w:rsidRDefault="0051070B" w:rsidP="00464856">
            <w:pPr>
              <w:rPr>
                <w:sz w:val="20"/>
                <w:szCs w:val="20"/>
              </w:rPr>
            </w:pPr>
            <w:r w:rsidRPr="008A55C3">
              <w:rPr>
                <w:sz w:val="20"/>
                <w:szCs w:val="20"/>
              </w:rPr>
              <w:t>Ja/Nein</w:t>
            </w:r>
          </w:p>
        </w:tc>
      </w:tr>
      <w:tr w:rsidR="0051070B" w:rsidRPr="008A55C3" w14:paraId="48C34122" w14:textId="77777777" w:rsidTr="00464856">
        <w:tc>
          <w:tcPr>
            <w:tcW w:w="8077" w:type="dxa"/>
          </w:tcPr>
          <w:p w14:paraId="5679DDA4" w14:textId="77777777" w:rsidR="0051070B" w:rsidRPr="008A55C3" w:rsidRDefault="0051070B" w:rsidP="00464856">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1C38C3FB" w14:textId="77777777" w:rsidR="0051070B" w:rsidRPr="008A55C3" w:rsidRDefault="0051070B" w:rsidP="00464856">
            <w:pPr>
              <w:rPr>
                <w:sz w:val="20"/>
                <w:szCs w:val="20"/>
              </w:rPr>
            </w:pPr>
            <w:r w:rsidRPr="008A55C3">
              <w:rPr>
                <w:sz w:val="20"/>
                <w:szCs w:val="20"/>
              </w:rPr>
              <w:t>Ja/Nein</w:t>
            </w:r>
          </w:p>
        </w:tc>
      </w:tr>
      <w:tr w:rsidR="0051070B" w:rsidRPr="008A55C3" w14:paraId="369E8ED8" w14:textId="77777777" w:rsidTr="00464856">
        <w:tc>
          <w:tcPr>
            <w:tcW w:w="8077" w:type="dxa"/>
          </w:tcPr>
          <w:p w14:paraId="05A6A419" w14:textId="77777777" w:rsidR="0051070B" w:rsidRPr="008A55C3" w:rsidRDefault="0051070B" w:rsidP="00464856">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64F21864" w14:textId="77777777" w:rsidR="0051070B" w:rsidRPr="008A55C3" w:rsidRDefault="0051070B" w:rsidP="00464856">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51070B" w:rsidRPr="008A55C3" w14:paraId="6C1FDEFA" w14:textId="77777777" w:rsidTr="00464856">
        <w:trPr>
          <w:trHeight w:hRule="exact" w:val="624"/>
        </w:trPr>
        <w:tc>
          <w:tcPr>
            <w:tcW w:w="1131" w:type="dxa"/>
            <w:shd w:val="clear" w:color="auto" w:fill="D5D5D5" w:themeFill="background2"/>
            <w:tcMar>
              <w:bottom w:w="57" w:type="dxa"/>
            </w:tcMar>
          </w:tcPr>
          <w:p w14:paraId="7BDAB820" w14:textId="77777777" w:rsidR="0051070B" w:rsidRPr="008A55C3" w:rsidRDefault="0051070B" w:rsidP="00464856">
            <w:pPr>
              <w:rPr>
                <w:b/>
                <w:sz w:val="20"/>
                <w:szCs w:val="20"/>
              </w:rPr>
            </w:pPr>
            <w:r w:rsidRPr="008A55C3">
              <w:rPr>
                <w:b/>
                <w:sz w:val="20"/>
                <w:szCs w:val="20"/>
              </w:rPr>
              <w:t>Priorität</w:t>
            </w:r>
          </w:p>
        </w:tc>
        <w:tc>
          <w:tcPr>
            <w:tcW w:w="2332" w:type="dxa"/>
            <w:shd w:val="clear" w:color="auto" w:fill="D5D5D5" w:themeFill="background2"/>
            <w:tcMar>
              <w:bottom w:w="57" w:type="dxa"/>
            </w:tcMar>
          </w:tcPr>
          <w:p w14:paraId="10D6A4A8" w14:textId="77777777" w:rsidR="0051070B" w:rsidRPr="008A55C3" w:rsidRDefault="0051070B" w:rsidP="00464856">
            <w:pPr>
              <w:rPr>
                <w:b/>
                <w:sz w:val="20"/>
                <w:szCs w:val="20"/>
              </w:rPr>
            </w:pPr>
            <w:r w:rsidRPr="008A55C3">
              <w:rPr>
                <w:b/>
                <w:sz w:val="20"/>
                <w:szCs w:val="20"/>
              </w:rPr>
              <w:t>Realisierung</w:t>
            </w:r>
          </w:p>
        </w:tc>
        <w:tc>
          <w:tcPr>
            <w:tcW w:w="917" w:type="dxa"/>
            <w:shd w:val="clear" w:color="auto" w:fill="D5D5D5" w:themeFill="background2"/>
            <w:tcMar>
              <w:bottom w:w="57" w:type="dxa"/>
            </w:tcMar>
          </w:tcPr>
          <w:p w14:paraId="15776C6B" w14:textId="77777777" w:rsidR="0051070B" w:rsidRPr="008A55C3" w:rsidRDefault="0051070B" w:rsidP="00464856">
            <w:pPr>
              <w:rPr>
                <w:b/>
                <w:sz w:val="20"/>
                <w:szCs w:val="20"/>
              </w:rPr>
            </w:pPr>
            <w:r w:rsidRPr="008A55C3">
              <w:rPr>
                <w:b/>
                <w:sz w:val="20"/>
                <w:szCs w:val="20"/>
              </w:rPr>
              <w:t>Dauer (ca./h)</w:t>
            </w:r>
          </w:p>
        </w:tc>
        <w:tc>
          <w:tcPr>
            <w:tcW w:w="924" w:type="dxa"/>
            <w:shd w:val="clear" w:color="auto" w:fill="D5D5D5" w:themeFill="background2"/>
            <w:tcMar>
              <w:bottom w:w="57" w:type="dxa"/>
            </w:tcMar>
          </w:tcPr>
          <w:p w14:paraId="2186FEDE" w14:textId="77777777" w:rsidR="0051070B" w:rsidRPr="008A55C3" w:rsidRDefault="0051070B" w:rsidP="00464856">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52EC54C0" w14:textId="77777777" w:rsidR="0051070B" w:rsidRPr="008A55C3" w:rsidRDefault="0051070B" w:rsidP="00464856">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4F7C3C3D" w14:textId="77777777" w:rsidR="0051070B" w:rsidRPr="008A55C3" w:rsidRDefault="0051070B" w:rsidP="00464856">
            <w:pPr>
              <w:rPr>
                <w:b/>
                <w:sz w:val="20"/>
                <w:szCs w:val="20"/>
              </w:rPr>
            </w:pPr>
            <w:r w:rsidRPr="008A55C3">
              <w:rPr>
                <w:b/>
                <w:sz w:val="20"/>
                <w:szCs w:val="20"/>
              </w:rPr>
              <w:t>Bereich</w:t>
            </w:r>
          </w:p>
        </w:tc>
      </w:tr>
      <w:tr w:rsidR="0051070B" w:rsidRPr="008A55C3" w14:paraId="31D367B0" w14:textId="77777777" w:rsidTr="00464856">
        <w:trPr>
          <w:trHeight w:val="454"/>
        </w:trPr>
        <w:tc>
          <w:tcPr>
            <w:tcW w:w="1131" w:type="dxa"/>
            <w:shd w:val="clear" w:color="auto" w:fill="FFFFFF"/>
            <w:tcMar>
              <w:bottom w:w="57" w:type="dxa"/>
            </w:tcMar>
          </w:tcPr>
          <w:p w14:paraId="1DBA0F77" w14:textId="77777777" w:rsidR="0051070B" w:rsidRPr="008A55C3" w:rsidRDefault="0051070B" w:rsidP="00464856">
            <w:pPr>
              <w:pStyle w:val="Tabelleninhalte"/>
              <w:jc w:val="left"/>
              <w:rPr>
                <w:color w:val="102031" w:themeColor="text2"/>
                <w:sz w:val="22"/>
                <w:szCs w:val="22"/>
              </w:rPr>
            </w:pPr>
            <w:r w:rsidRPr="008A55C3">
              <w:rPr>
                <w:color w:val="102031" w:themeColor="text2"/>
                <w:sz w:val="22"/>
                <w:szCs w:val="22"/>
              </w:rPr>
              <w:lastRenderedPageBreak/>
              <w:t>1</w:t>
            </w:r>
          </w:p>
        </w:tc>
        <w:tc>
          <w:tcPr>
            <w:tcW w:w="2332" w:type="dxa"/>
            <w:shd w:val="clear" w:color="auto" w:fill="FFFFFF"/>
            <w:tcMar>
              <w:bottom w:w="57" w:type="dxa"/>
            </w:tcMar>
          </w:tcPr>
          <w:p w14:paraId="05EFF86A" w14:textId="77777777" w:rsidR="0051070B" w:rsidRPr="008A55C3" w:rsidRDefault="0051070B" w:rsidP="00464856">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6219A61D" w14:textId="77777777" w:rsidR="0051070B" w:rsidRPr="008A55C3" w:rsidRDefault="0051070B"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0D069BCD" w14:textId="77777777" w:rsidR="0051070B" w:rsidRPr="008A55C3" w:rsidRDefault="0051070B" w:rsidP="00464856">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5193C536" w14:textId="77777777" w:rsidR="0051070B" w:rsidRPr="008A55C3" w:rsidRDefault="0051070B"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2D019C3C" w14:textId="77777777" w:rsidR="0051070B" w:rsidRPr="008A55C3" w:rsidRDefault="0051070B" w:rsidP="00464856">
            <w:pPr>
              <w:pStyle w:val="Tabelleninhalte"/>
              <w:jc w:val="left"/>
              <w:rPr>
                <w:color w:val="102031" w:themeColor="text2"/>
                <w:sz w:val="22"/>
                <w:szCs w:val="22"/>
              </w:rPr>
            </w:pPr>
            <w:r>
              <w:rPr>
                <w:color w:val="102031" w:themeColor="text2"/>
                <w:sz w:val="22"/>
                <w:szCs w:val="22"/>
              </w:rPr>
              <w:t>EK/VK</w:t>
            </w:r>
          </w:p>
        </w:tc>
      </w:tr>
    </w:tbl>
    <w:p w14:paraId="1F14C4BB" w14:textId="77777777" w:rsidR="0051070B" w:rsidRDefault="0051070B" w:rsidP="00685FB7"/>
    <w:p w14:paraId="07365A01" w14:textId="3AD680F5" w:rsidR="00004259" w:rsidRDefault="00004259" w:rsidP="00004259">
      <w:pPr>
        <w:pStyle w:val="berschrift2"/>
      </w:pPr>
      <w:r>
        <w:t>Aufbau Fertigungsliste und Auftragsfertigungsliste</w:t>
      </w:r>
    </w:p>
    <w:p w14:paraId="67CF10C0" w14:textId="6C1C0BA1" w:rsidR="00004259" w:rsidRDefault="00004259" w:rsidP="00004259">
      <w:pPr>
        <w:pStyle w:val="berschrift3"/>
      </w:pPr>
      <w:r>
        <w:t>Allgemein</w:t>
      </w:r>
    </w:p>
    <w:p w14:paraId="43263677" w14:textId="06CA76A9" w:rsidR="00004259" w:rsidRDefault="00004259" w:rsidP="00004259">
      <w:r>
        <w:t>Die Fertigungsliste</w:t>
      </w:r>
      <w:r w:rsidR="00416D72">
        <w:t xml:space="preserve"> im Artikel</w:t>
      </w:r>
      <w:r>
        <w:t xml:space="preserve"> und Auftragsfertigungsliste</w:t>
      </w:r>
      <w:r w:rsidR="00416D72">
        <w:t xml:space="preserve"> im Angebot und Auftrag</w:t>
      </w:r>
      <w:r>
        <w:t xml:space="preserve"> wird gemäß einer festen Definition aufgebaut. </w:t>
      </w:r>
    </w:p>
    <w:p w14:paraId="38F07E01" w14:textId="77777777" w:rsidR="008C0B38" w:rsidRDefault="008C0B38" w:rsidP="00004259"/>
    <w:p w14:paraId="280FF6F6" w14:textId="76C2AD06" w:rsidR="005F6D0F" w:rsidRDefault="005F6D0F" w:rsidP="00004259">
      <w:r>
        <w:t>Für die eigengefertigten Artikel die foliert werden</w:t>
      </w:r>
      <w:r w:rsidR="00D53259">
        <w:t xml:space="preserve"> steht in der ersten Zeile der Fertigungsliste bzw. der Auftragsfertigungsliste der Rohträgerartikel.</w:t>
      </w:r>
      <w:r w:rsidR="009B657A">
        <w:t xml:space="preserve"> Dies ist für die folgenden Anpassungen </w:t>
      </w:r>
      <w:r w:rsidR="00D66039">
        <w:t>zwingend erforderlich.</w:t>
      </w:r>
      <w:r w:rsidR="00D53259">
        <w:t xml:space="preserve"> </w:t>
      </w:r>
      <w:r w:rsidR="00A84246">
        <w:t>In den weiteren Zeilen folg</w:t>
      </w:r>
      <w:r w:rsidR="007E50B4">
        <w:t>en für jede zu folierende Seite die Folien- und Schutzfolienartikel sowie die Arbeitsgänge.</w:t>
      </w:r>
    </w:p>
    <w:p w14:paraId="6A56C610" w14:textId="77777777" w:rsidR="00F06B94" w:rsidRDefault="00F06B94" w:rsidP="00F06B94">
      <w:pPr>
        <w:jc w:val="both"/>
      </w:pPr>
    </w:p>
    <w:p w14:paraId="587F931B" w14:textId="4779C956" w:rsidR="00F06B94" w:rsidRDefault="00F06B94" w:rsidP="00F06B94">
      <w:pPr>
        <w:jc w:val="both"/>
      </w:pPr>
      <w:r>
        <w:t>Beispielaufbau Fertigungsliste im Artikel</w:t>
      </w:r>
      <w:r w:rsidR="00EA46A9">
        <w:t xml:space="preserve"> und in der Auftragsfertigungsliste von Angebot und Auftrag:</w:t>
      </w:r>
    </w:p>
    <w:p w14:paraId="5A277057" w14:textId="77777777" w:rsidR="00F06B94" w:rsidRDefault="00F06B94" w:rsidP="00F06B94">
      <w:pPr>
        <w:jc w:val="both"/>
      </w:pPr>
    </w:p>
    <w:p w14:paraId="7BD10916" w14:textId="6FD2BA24" w:rsidR="009454F9" w:rsidRDefault="00BB3C3F" w:rsidP="00FA525A">
      <w:pPr>
        <w:jc w:val="center"/>
      </w:pPr>
      <w:r w:rsidRPr="00BB3C3F">
        <w:drawing>
          <wp:inline distT="0" distB="0" distL="0" distR="0" wp14:anchorId="023BE7A0" wp14:editId="26F202C2">
            <wp:extent cx="4013859" cy="2018608"/>
            <wp:effectExtent l="0" t="0" r="5715" b="1270"/>
            <wp:docPr id="17504965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6573" name=""/>
                    <pic:cNvPicPr/>
                  </pic:nvPicPr>
                  <pic:blipFill rotWithShape="1">
                    <a:blip r:embed="rId14"/>
                    <a:srcRect r="34773"/>
                    <a:stretch>
                      <a:fillRect/>
                    </a:stretch>
                  </pic:blipFill>
                  <pic:spPr bwMode="auto">
                    <a:xfrm>
                      <a:off x="0" y="0"/>
                      <a:ext cx="4019804" cy="2021598"/>
                    </a:xfrm>
                    <a:prstGeom prst="rect">
                      <a:avLst/>
                    </a:prstGeom>
                    <a:ln>
                      <a:noFill/>
                    </a:ln>
                    <a:extLst>
                      <a:ext uri="{53640926-AAD7-44D8-BBD7-CCE9431645EC}">
                        <a14:shadowObscured xmlns:a14="http://schemas.microsoft.com/office/drawing/2010/main"/>
                      </a:ext>
                    </a:extLst>
                  </pic:spPr>
                </pic:pic>
              </a:graphicData>
            </a:graphic>
          </wp:inline>
        </w:drawing>
      </w:r>
    </w:p>
    <w:p w14:paraId="562AFF94" w14:textId="7B413181" w:rsidR="00F5491A" w:rsidRDefault="00F5491A" w:rsidP="00004259"/>
    <w:p w14:paraId="03163FE9" w14:textId="14E1303A" w:rsidR="00BC62E1" w:rsidRDefault="00BB3C3F" w:rsidP="00004259">
      <w:r>
        <w:t xml:space="preserve">In den Zeilen 2 und 3 wird die Aufzählung für die </w:t>
      </w:r>
      <w:r w:rsidR="00152419">
        <w:t>„Folienseite“ mit dem Wert „außen“ gefüllt. In den Zeilen 4 und 5 wir der Wert „innen“ ausgewählt.</w:t>
      </w:r>
    </w:p>
    <w:p w14:paraId="2FF598D6" w14:textId="77777777" w:rsidR="0059313D" w:rsidRDefault="0059313D" w:rsidP="00004259"/>
    <w:p w14:paraId="0260AAF9" w14:textId="7839A3B5" w:rsidR="0059313D" w:rsidRDefault="00D032EE" w:rsidP="00D032EE">
      <w:pPr>
        <w:pStyle w:val="berschrift3"/>
      </w:pPr>
      <w:r>
        <w:t>Kennzeichnung Folienseite in Fertigungsliste und Auftragsfertigungsliste</w:t>
      </w:r>
    </w:p>
    <w:p w14:paraId="6C0DF076" w14:textId="77777777" w:rsidR="0059313D" w:rsidRDefault="0059313D" w:rsidP="00004259"/>
    <w:p w14:paraId="5F22FEDB" w14:textId="25181AE3" w:rsidR="0059313D" w:rsidRDefault="0059313D" w:rsidP="0059313D">
      <w:r>
        <w:t>Die Kennzeichnung, für welche Seite die Angaben in der Folie, Schutzfolie und Arbeitsgang es sich handelt, erfolgt über eine individuelle Aufzählung „Folierungsseite“ (</w:t>
      </w:r>
      <w:proofErr w:type="spellStart"/>
      <w:r>
        <w:t>yfolseite</w:t>
      </w:r>
      <w:proofErr w:type="spellEnd"/>
      <w:r>
        <w:t>) in de</w:t>
      </w:r>
      <w:r w:rsidR="00996383">
        <w:t>n Zeilen</w:t>
      </w:r>
      <w:r>
        <w:t xml:space="preserve"> Fertigungs- und Auftragsfertigungsliste. Als Aufzählungselemente werden folgende Bezeichner (Datenbank 109:2) angelegt:</w:t>
      </w:r>
    </w:p>
    <w:p w14:paraId="5C9812BD" w14:textId="77777777" w:rsidR="0059313D" w:rsidRDefault="0059313D" w:rsidP="0059313D"/>
    <w:p w14:paraId="5113CE2D" w14:textId="77777777" w:rsidR="0059313D" w:rsidRDefault="0059313D" w:rsidP="0059313D">
      <w:pPr>
        <w:pStyle w:val="Listenabsatz"/>
        <w:numPr>
          <w:ilvl w:val="0"/>
          <w:numId w:val="26"/>
        </w:numPr>
      </w:pPr>
      <w:r>
        <w:t>Innen</w:t>
      </w:r>
    </w:p>
    <w:p w14:paraId="7FD9754D" w14:textId="77777777" w:rsidR="0059313D" w:rsidRDefault="0059313D" w:rsidP="0059313D">
      <w:pPr>
        <w:pStyle w:val="Listenabsatz"/>
        <w:numPr>
          <w:ilvl w:val="0"/>
          <w:numId w:val="26"/>
        </w:numPr>
      </w:pPr>
      <w:r>
        <w:t>Außen</w:t>
      </w:r>
    </w:p>
    <w:p w14:paraId="54760CD3" w14:textId="77777777" w:rsidR="0059313D" w:rsidRDefault="0059313D" w:rsidP="0059313D">
      <w:pPr>
        <w:pStyle w:val="Listenabsatz"/>
        <w:numPr>
          <w:ilvl w:val="0"/>
          <w:numId w:val="26"/>
        </w:numPr>
      </w:pPr>
      <w:r>
        <w:t>Seite 3</w:t>
      </w:r>
    </w:p>
    <w:p w14:paraId="4FD6CC40" w14:textId="77777777" w:rsidR="0059313D" w:rsidRDefault="0059313D" w:rsidP="0059313D">
      <w:pPr>
        <w:pStyle w:val="Listenabsatz"/>
        <w:numPr>
          <w:ilvl w:val="0"/>
          <w:numId w:val="26"/>
        </w:numPr>
      </w:pPr>
      <w:r>
        <w:t>Seite 4</w:t>
      </w:r>
    </w:p>
    <w:p w14:paraId="07FF6FDC" w14:textId="77777777" w:rsidR="00D032EE" w:rsidRDefault="00D032EE" w:rsidP="00D032EE"/>
    <w:p w14:paraId="4561C73A" w14:textId="77777777" w:rsidR="00D032EE" w:rsidRDefault="00D032EE" w:rsidP="00D032EE">
      <w:r>
        <w:lastRenderedPageBreak/>
        <w:t>Variablen</w:t>
      </w:r>
    </w:p>
    <w:p w14:paraId="5324E87E" w14:textId="77777777" w:rsidR="00D032EE" w:rsidRDefault="00D032EE" w:rsidP="00D032EE"/>
    <w:tbl>
      <w:tblPr>
        <w:tblW w:w="8451" w:type="dxa"/>
        <w:tblInd w:w="-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945"/>
        <w:gridCol w:w="870"/>
        <w:gridCol w:w="990"/>
        <w:gridCol w:w="705"/>
        <w:gridCol w:w="540"/>
        <w:gridCol w:w="1836"/>
      </w:tblGrid>
      <w:tr w:rsidR="00D032EE" w:rsidRPr="00F67A47" w14:paraId="78E16C13"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hideMark/>
          </w:tcPr>
          <w:p w14:paraId="49F7FD3E" w14:textId="77777777" w:rsidR="00D032EE" w:rsidRDefault="00D032EE" w:rsidP="00464856">
            <w:r w:rsidRPr="00F67A47">
              <w:rPr>
                <w:b/>
                <w:bCs/>
              </w:rPr>
              <w:t>Bezeichnung</w:t>
            </w:r>
            <w:r w:rsidRPr="00F67A47">
              <w:t>  </w:t>
            </w:r>
          </w:p>
          <w:p w14:paraId="49BB1AB3" w14:textId="77777777" w:rsidR="00D032EE" w:rsidRDefault="00D032EE" w:rsidP="00464856"/>
          <w:p w14:paraId="29FC2370" w14:textId="77777777" w:rsidR="00D032EE" w:rsidRPr="00F67A47" w:rsidRDefault="00D032EE" w:rsidP="00464856"/>
        </w:tc>
        <w:tc>
          <w:tcPr>
            <w:tcW w:w="945" w:type="dxa"/>
            <w:tcBorders>
              <w:top w:val="single" w:sz="6" w:space="0" w:color="auto"/>
              <w:left w:val="single" w:sz="6" w:space="0" w:color="auto"/>
              <w:bottom w:val="single" w:sz="6" w:space="0" w:color="auto"/>
              <w:right w:val="single" w:sz="6" w:space="0" w:color="auto"/>
            </w:tcBorders>
            <w:hideMark/>
          </w:tcPr>
          <w:p w14:paraId="48E8546E" w14:textId="77777777" w:rsidR="00D032EE" w:rsidRPr="00F67A47" w:rsidRDefault="00D032EE" w:rsidP="00464856">
            <w:r w:rsidRPr="00F67A47">
              <w:rPr>
                <w:b/>
                <w:bCs/>
              </w:rPr>
              <w:t>Typ</w:t>
            </w:r>
            <w:r w:rsidRPr="00F67A47">
              <w:t>  </w:t>
            </w:r>
          </w:p>
        </w:tc>
        <w:tc>
          <w:tcPr>
            <w:tcW w:w="870" w:type="dxa"/>
            <w:tcBorders>
              <w:top w:val="single" w:sz="6" w:space="0" w:color="auto"/>
              <w:left w:val="single" w:sz="6" w:space="0" w:color="auto"/>
              <w:bottom w:val="single" w:sz="6" w:space="0" w:color="auto"/>
              <w:right w:val="single" w:sz="6" w:space="0" w:color="auto"/>
            </w:tcBorders>
            <w:hideMark/>
          </w:tcPr>
          <w:p w14:paraId="13FBEA83" w14:textId="77777777" w:rsidR="00D032EE" w:rsidRPr="00F67A47" w:rsidRDefault="00D032EE" w:rsidP="00464856">
            <w:r w:rsidRPr="00F67A47">
              <w:rPr>
                <w:b/>
                <w:bCs/>
              </w:rPr>
              <w:t>DB </w:t>
            </w:r>
            <w:r w:rsidRPr="00F67A47">
              <w:t>  </w:t>
            </w:r>
          </w:p>
        </w:tc>
        <w:tc>
          <w:tcPr>
            <w:tcW w:w="990" w:type="dxa"/>
            <w:tcBorders>
              <w:top w:val="single" w:sz="6" w:space="0" w:color="auto"/>
              <w:left w:val="single" w:sz="6" w:space="0" w:color="auto"/>
              <w:bottom w:val="single" w:sz="6" w:space="0" w:color="auto"/>
              <w:right w:val="single" w:sz="6" w:space="0" w:color="auto"/>
            </w:tcBorders>
            <w:hideMark/>
          </w:tcPr>
          <w:p w14:paraId="4260624E" w14:textId="77777777" w:rsidR="00D032EE" w:rsidRPr="00F67A47" w:rsidRDefault="00D032EE" w:rsidP="00464856">
            <w:r w:rsidRPr="00F67A47">
              <w:rPr>
                <w:b/>
                <w:bCs/>
              </w:rPr>
              <w:t>Maske</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06A82574" w14:textId="77777777" w:rsidR="00D032EE" w:rsidRPr="00F67A47" w:rsidRDefault="00D032EE" w:rsidP="00464856">
            <w:r w:rsidRPr="00F67A47">
              <w:rPr>
                <w:b/>
                <w:bCs/>
              </w:rPr>
              <w:t>Skip</w:t>
            </w:r>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7BB181D1" w14:textId="77777777" w:rsidR="00D032EE" w:rsidRPr="00F67A47" w:rsidRDefault="00D032EE" w:rsidP="00464856">
            <w:r w:rsidRPr="00F67A47">
              <w:rPr>
                <w:b/>
                <w:bCs/>
              </w:rPr>
              <w:t>K/T</w:t>
            </w:r>
            <w:r w:rsidRPr="00F67A47">
              <w:t>  </w:t>
            </w:r>
          </w:p>
        </w:tc>
        <w:tc>
          <w:tcPr>
            <w:tcW w:w="1836" w:type="dxa"/>
            <w:tcBorders>
              <w:top w:val="single" w:sz="6" w:space="0" w:color="auto"/>
              <w:left w:val="single" w:sz="6" w:space="0" w:color="auto"/>
              <w:bottom w:val="single" w:sz="6" w:space="0" w:color="auto"/>
              <w:right w:val="single" w:sz="6" w:space="0" w:color="auto"/>
            </w:tcBorders>
            <w:hideMark/>
          </w:tcPr>
          <w:p w14:paraId="63CE3558" w14:textId="77777777" w:rsidR="00D032EE" w:rsidRPr="00F67A47" w:rsidRDefault="00D032EE" w:rsidP="00464856">
            <w:r w:rsidRPr="00F67A47">
              <w:rPr>
                <w:b/>
                <w:bCs/>
              </w:rPr>
              <w:t>Variablenname</w:t>
            </w:r>
            <w:r w:rsidRPr="00F67A47">
              <w:t>  </w:t>
            </w:r>
          </w:p>
        </w:tc>
      </w:tr>
      <w:tr w:rsidR="00D032EE" w:rsidRPr="00F67A47" w14:paraId="0BC533F4"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hideMark/>
          </w:tcPr>
          <w:p w14:paraId="7AFBFF72" w14:textId="2442893F" w:rsidR="00D032EE" w:rsidRPr="00F67A47" w:rsidRDefault="00D032EE" w:rsidP="00464856">
            <w:r>
              <w:t>Folie</w:t>
            </w:r>
            <w:r w:rsidR="00451E5F">
              <w:t>rungsseite</w:t>
            </w:r>
          </w:p>
        </w:tc>
        <w:tc>
          <w:tcPr>
            <w:tcW w:w="945" w:type="dxa"/>
            <w:tcBorders>
              <w:top w:val="single" w:sz="6" w:space="0" w:color="auto"/>
              <w:left w:val="single" w:sz="6" w:space="0" w:color="auto"/>
              <w:bottom w:val="single" w:sz="6" w:space="0" w:color="auto"/>
              <w:right w:val="single" w:sz="6" w:space="0" w:color="auto"/>
            </w:tcBorders>
            <w:hideMark/>
          </w:tcPr>
          <w:p w14:paraId="3083C402" w14:textId="77777777" w:rsidR="00D032EE" w:rsidRPr="00F67A47" w:rsidRDefault="00D032EE" w:rsidP="00464856">
            <w:r>
              <w:t>AZL</w:t>
            </w:r>
          </w:p>
        </w:tc>
        <w:tc>
          <w:tcPr>
            <w:tcW w:w="870" w:type="dxa"/>
            <w:tcBorders>
              <w:top w:val="single" w:sz="6" w:space="0" w:color="auto"/>
              <w:left w:val="single" w:sz="6" w:space="0" w:color="auto"/>
              <w:bottom w:val="single" w:sz="6" w:space="0" w:color="auto"/>
              <w:right w:val="single" w:sz="6" w:space="0" w:color="auto"/>
            </w:tcBorders>
            <w:hideMark/>
          </w:tcPr>
          <w:p w14:paraId="4A03437D" w14:textId="77777777" w:rsidR="00D032EE" w:rsidRPr="00F67A47" w:rsidRDefault="00D032EE" w:rsidP="00464856">
            <w:r w:rsidRPr="00F67A47">
              <w:t>0</w:t>
            </w:r>
            <w:r>
              <w:t>2</w:t>
            </w:r>
            <w:r w:rsidRPr="00F67A47">
              <w:t>-01  </w:t>
            </w:r>
          </w:p>
        </w:tc>
        <w:tc>
          <w:tcPr>
            <w:tcW w:w="990" w:type="dxa"/>
            <w:tcBorders>
              <w:top w:val="single" w:sz="6" w:space="0" w:color="auto"/>
              <w:left w:val="single" w:sz="6" w:space="0" w:color="auto"/>
              <w:bottom w:val="single" w:sz="6" w:space="0" w:color="auto"/>
              <w:right w:val="single" w:sz="6" w:space="0" w:color="auto"/>
            </w:tcBorders>
            <w:hideMark/>
          </w:tcPr>
          <w:p w14:paraId="7A40E62D" w14:textId="77777777" w:rsidR="00D032EE" w:rsidRPr="00F67A47" w:rsidRDefault="00D032EE" w:rsidP="00464856">
            <w:r>
              <w:t>2</w:t>
            </w:r>
            <w:r w:rsidRPr="00F67A47">
              <w:t>  </w:t>
            </w:r>
          </w:p>
        </w:tc>
        <w:tc>
          <w:tcPr>
            <w:tcW w:w="705" w:type="dxa"/>
            <w:tcBorders>
              <w:top w:val="single" w:sz="6" w:space="0" w:color="auto"/>
              <w:left w:val="single" w:sz="6" w:space="0" w:color="auto"/>
              <w:bottom w:val="single" w:sz="6" w:space="0" w:color="auto"/>
              <w:right w:val="single" w:sz="6" w:space="0" w:color="auto"/>
            </w:tcBorders>
            <w:hideMark/>
          </w:tcPr>
          <w:p w14:paraId="26CB4F66" w14:textId="77777777" w:rsidR="00D032EE" w:rsidRPr="00F67A47" w:rsidRDefault="00D032EE" w:rsidP="00464856">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hideMark/>
          </w:tcPr>
          <w:p w14:paraId="60B1CA0E" w14:textId="2DB7FD98" w:rsidR="00D032EE" w:rsidRPr="00F67A47" w:rsidRDefault="00996383" w:rsidP="00464856">
            <w:r>
              <w:t>T</w:t>
            </w:r>
            <w:r w:rsidR="00D032EE" w:rsidRPr="00F67A47">
              <w:t> </w:t>
            </w:r>
          </w:p>
        </w:tc>
        <w:tc>
          <w:tcPr>
            <w:tcW w:w="1836" w:type="dxa"/>
            <w:tcBorders>
              <w:top w:val="single" w:sz="6" w:space="0" w:color="auto"/>
              <w:left w:val="single" w:sz="6" w:space="0" w:color="auto"/>
              <w:bottom w:val="single" w:sz="6" w:space="0" w:color="auto"/>
              <w:right w:val="single" w:sz="6" w:space="0" w:color="auto"/>
            </w:tcBorders>
            <w:hideMark/>
          </w:tcPr>
          <w:p w14:paraId="1FA1584D" w14:textId="49E21F55" w:rsidR="00D032EE" w:rsidRPr="00F67A47" w:rsidRDefault="00451E5F" w:rsidP="00464856">
            <w:proofErr w:type="spellStart"/>
            <w:r>
              <w:t>yfolseite</w:t>
            </w:r>
            <w:proofErr w:type="spellEnd"/>
          </w:p>
        </w:tc>
      </w:tr>
      <w:tr w:rsidR="00451E5F" w:rsidRPr="00F67A47" w14:paraId="51720BD6"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5DEB71A0" w14:textId="3989BF2C" w:rsidR="00451E5F" w:rsidRDefault="00451E5F" w:rsidP="00451E5F">
            <w:r>
              <w:t>Folierungsseite</w:t>
            </w:r>
          </w:p>
        </w:tc>
        <w:tc>
          <w:tcPr>
            <w:tcW w:w="945" w:type="dxa"/>
            <w:tcBorders>
              <w:top w:val="single" w:sz="6" w:space="0" w:color="auto"/>
              <w:left w:val="single" w:sz="6" w:space="0" w:color="auto"/>
              <w:bottom w:val="single" w:sz="6" w:space="0" w:color="auto"/>
              <w:right w:val="single" w:sz="6" w:space="0" w:color="auto"/>
            </w:tcBorders>
          </w:tcPr>
          <w:p w14:paraId="2C72F904" w14:textId="7477C77C" w:rsidR="00451E5F" w:rsidRDefault="00451E5F" w:rsidP="00451E5F">
            <w:r>
              <w:t>AZL</w:t>
            </w:r>
          </w:p>
        </w:tc>
        <w:tc>
          <w:tcPr>
            <w:tcW w:w="870" w:type="dxa"/>
            <w:tcBorders>
              <w:top w:val="single" w:sz="6" w:space="0" w:color="auto"/>
              <w:left w:val="single" w:sz="6" w:space="0" w:color="auto"/>
              <w:bottom w:val="single" w:sz="6" w:space="0" w:color="auto"/>
              <w:right w:val="single" w:sz="6" w:space="0" w:color="auto"/>
            </w:tcBorders>
          </w:tcPr>
          <w:p w14:paraId="51C7EBE3" w14:textId="64A8C460" w:rsidR="00451E5F" w:rsidRPr="00F67A47" w:rsidRDefault="00451E5F" w:rsidP="00451E5F">
            <w:r>
              <w:t>128</w:t>
            </w:r>
            <w:r w:rsidRPr="00F67A47">
              <w:t>-01  </w:t>
            </w:r>
          </w:p>
        </w:tc>
        <w:tc>
          <w:tcPr>
            <w:tcW w:w="990" w:type="dxa"/>
            <w:tcBorders>
              <w:top w:val="single" w:sz="6" w:space="0" w:color="auto"/>
              <w:left w:val="single" w:sz="6" w:space="0" w:color="auto"/>
              <w:bottom w:val="single" w:sz="6" w:space="0" w:color="auto"/>
              <w:right w:val="single" w:sz="6" w:space="0" w:color="auto"/>
            </w:tcBorders>
          </w:tcPr>
          <w:p w14:paraId="7DB150B5" w14:textId="2809474F" w:rsidR="00451E5F" w:rsidRDefault="00451E5F" w:rsidP="00451E5F">
            <w:r>
              <w:t>811</w:t>
            </w:r>
          </w:p>
        </w:tc>
        <w:tc>
          <w:tcPr>
            <w:tcW w:w="705" w:type="dxa"/>
            <w:tcBorders>
              <w:top w:val="single" w:sz="6" w:space="0" w:color="auto"/>
              <w:left w:val="single" w:sz="6" w:space="0" w:color="auto"/>
              <w:bottom w:val="single" w:sz="6" w:space="0" w:color="auto"/>
              <w:right w:val="single" w:sz="6" w:space="0" w:color="auto"/>
            </w:tcBorders>
          </w:tcPr>
          <w:p w14:paraId="16722984" w14:textId="3DA277A1" w:rsidR="00451E5F" w:rsidRPr="00F67A47" w:rsidRDefault="00451E5F" w:rsidP="00451E5F">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34AF66E0" w14:textId="3A3D0BA3" w:rsidR="00451E5F" w:rsidRPr="00F67A47" w:rsidRDefault="00996383" w:rsidP="00451E5F">
            <w:r>
              <w:t>T</w:t>
            </w:r>
            <w:r w:rsidR="00451E5F" w:rsidRPr="00F67A47">
              <w:t>  </w:t>
            </w:r>
          </w:p>
        </w:tc>
        <w:tc>
          <w:tcPr>
            <w:tcW w:w="1836" w:type="dxa"/>
            <w:tcBorders>
              <w:top w:val="single" w:sz="6" w:space="0" w:color="auto"/>
              <w:left w:val="single" w:sz="6" w:space="0" w:color="auto"/>
              <w:bottom w:val="single" w:sz="6" w:space="0" w:color="auto"/>
              <w:right w:val="single" w:sz="6" w:space="0" w:color="auto"/>
            </w:tcBorders>
          </w:tcPr>
          <w:p w14:paraId="480A6283" w14:textId="13EC2ABE" w:rsidR="00451E5F" w:rsidRDefault="00451E5F" w:rsidP="00451E5F">
            <w:proofErr w:type="spellStart"/>
            <w:r>
              <w:t>yfolseite</w:t>
            </w:r>
            <w:proofErr w:type="spellEnd"/>
          </w:p>
        </w:tc>
      </w:tr>
      <w:tr w:rsidR="00DB15AC" w:rsidRPr="00F67A47" w14:paraId="66F42512" w14:textId="77777777" w:rsidTr="00464856">
        <w:trPr>
          <w:trHeight w:val="195"/>
        </w:trPr>
        <w:tc>
          <w:tcPr>
            <w:tcW w:w="2565" w:type="dxa"/>
            <w:tcBorders>
              <w:top w:val="single" w:sz="6" w:space="0" w:color="auto"/>
              <w:left w:val="single" w:sz="6" w:space="0" w:color="auto"/>
              <w:bottom w:val="single" w:sz="6" w:space="0" w:color="auto"/>
              <w:right w:val="single" w:sz="6" w:space="0" w:color="auto"/>
            </w:tcBorders>
          </w:tcPr>
          <w:p w14:paraId="3C3A002D" w14:textId="2F991D42" w:rsidR="00DB15AC" w:rsidRDefault="00DB15AC" w:rsidP="00DB15AC">
            <w:r>
              <w:t>Folierungsseite</w:t>
            </w:r>
          </w:p>
        </w:tc>
        <w:tc>
          <w:tcPr>
            <w:tcW w:w="945" w:type="dxa"/>
            <w:tcBorders>
              <w:top w:val="single" w:sz="6" w:space="0" w:color="auto"/>
              <w:left w:val="single" w:sz="6" w:space="0" w:color="auto"/>
              <w:bottom w:val="single" w:sz="6" w:space="0" w:color="auto"/>
              <w:right w:val="single" w:sz="6" w:space="0" w:color="auto"/>
            </w:tcBorders>
          </w:tcPr>
          <w:p w14:paraId="18259066" w14:textId="20043AC1" w:rsidR="00DB15AC" w:rsidRDefault="00DB15AC" w:rsidP="00DB15AC">
            <w:r>
              <w:t>AZL</w:t>
            </w:r>
          </w:p>
        </w:tc>
        <w:tc>
          <w:tcPr>
            <w:tcW w:w="870" w:type="dxa"/>
            <w:tcBorders>
              <w:top w:val="single" w:sz="6" w:space="0" w:color="auto"/>
              <w:left w:val="single" w:sz="6" w:space="0" w:color="auto"/>
              <w:bottom w:val="single" w:sz="6" w:space="0" w:color="auto"/>
              <w:right w:val="single" w:sz="6" w:space="0" w:color="auto"/>
            </w:tcBorders>
          </w:tcPr>
          <w:p w14:paraId="7421488E" w14:textId="2ED8D529" w:rsidR="00DB15AC" w:rsidRDefault="00DB15AC" w:rsidP="00DB15AC">
            <w:r>
              <w:t>04</w:t>
            </w:r>
            <w:r w:rsidRPr="00F67A47">
              <w:t>-0</w:t>
            </w:r>
            <w:r w:rsidR="008E44A1">
              <w:t>4</w:t>
            </w:r>
            <w:r w:rsidRPr="00F67A47">
              <w:t>  </w:t>
            </w:r>
          </w:p>
        </w:tc>
        <w:tc>
          <w:tcPr>
            <w:tcW w:w="990" w:type="dxa"/>
            <w:tcBorders>
              <w:top w:val="single" w:sz="6" w:space="0" w:color="auto"/>
              <w:left w:val="single" w:sz="6" w:space="0" w:color="auto"/>
              <w:bottom w:val="single" w:sz="6" w:space="0" w:color="auto"/>
              <w:right w:val="single" w:sz="6" w:space="0" w:color="auto"/>
            </w:tcBorders>
          </w:tcPr>
          <w:p w14:paraId="3BE975EF" w14:textId="19DC9E71" w:rsidR="00DB15AC" w:rsidRDefault="008E44A1" w:rsidP="00DB15AC">
            <w:r>
              <w:t>113</w:t>
            </w:r>
          </w:p>
        </w:tc>
        <w:tc>
          <w:tcPr>
            <w:tcW w:w="705" w:type="dxa"/>
            <w:tcBorders>
              <w:top w:val="single" w:sz="6" w:space="0" w:color="auto"/>
              <w:left w:val="single" w:sz="6" w:space="0" w:color="auto"/>
              <w:bottom w:val="single" w:sz="6" w:space="0" w:color="auto"/>
              <w:right w:val="single" w:sz="6" w:space="0" w:color="auto"/>
            </w:tcBorders>
          </w:tcPr>
          <w:p w14:paraId="065E1F87" w14:textId="64DA7509" w:rsidR="00DB15AC" w:rsidRPr="00F67A47" w:rsidRDefault="00DB15AC" w:rsidP="00DB15AC">
            <w:proofErr w:type="spellStart"/>
            <w:r w:rsidRPr="00F67A47">
              <w:t>no</w:t>
            </w:r>
            <w:proofErr w:type="spellEnd"/>
            <w:r w:rsidRPr="00F67A47">
              <w:t>  </w:t>
            </w:r>
          </w:p>
        </w:tc>
        <w:tc>
          <w:tcPr>
            <w:tcW w:w="540" w:type="dxa"/>
            <w:tcBorders>
              <w:top w:val="single" w:sz="6" w:space="0" w:color="auto"/>
              <w:left w:val="single" w:sz="6" w:space="0" w:color="auto"/>
              <w:bottom w:val="single" w:sz="6" w:space="0" w:color="auto"/>
              <w:right w:val="single" w:sz="6" w:space="0" w:color="auto"/>
            </w:tcBorders>
          </w:tcPr>
          <w:p w14:paraId="63EC3F61" w14:textId="462969B1" w:rsidR="00DB15AC" w:rsidRPr="00F67A47" w:rsidRDefault="00996383" w:rsidP="00DB15AC">
            <w:r>
              <w:t>T</w:t>
            </w:r>
            <w:r w:rsidR="00DB15AC" w:rsidRPr="00F67A47">
              <w:t> </w:t>
            </w:r>
          </w:p>
        </w:tc>
        <w:tc>
          <w:tcPr>
            <w:tcW w:w="1836" w:type="dxa"/>
            <w:tcBorders>
              <w:top w:val="single" w:sz="6" w:space="0" w:color="auto"/>
              <w:left w:val="single" w:sz="6" w:space="0" w:color="auto"/>
              <w:bottom w:val="single" w:sz="6" w:space="0" w:color="auto"/>
              <w:right w:val="single" w:sz="6" w:space="0" w:color="auto"/>
            </w:tcBorders>
          </w:tcPr>
          <w:p w14:paraId="7948550F" w14:textId="5010EC8E" w:rsidR="00DB15AC" w:rsidRDefault="00DB15AC" w:rsidP="00DB15AC">
            <w:proofErr w:type="spellStart"/>
            <w:r>
              <w:t>yfolseite</w:t>
            </w:r>
            <w:proofErr w:type="spellEnd"/>
          </w:p>
        </w:tc>
      </w:tr>
    </w:tbl>
    <w:p w14:paraId="05540EF3" w14:textId="520A8F8A" w:rsidR="00D032EE" w:rsidRDefault="00B6541D" w:rsidP="00D032EE">
      <w:r>
        <w:t>Technische Anpassung:</w:t>
      </w:r>
    </w:p>
    <w:p w14:paraId="58A6245A" w14:textId="5D980EE3" w:rsidR="00B6541D" w:rsidRDefault="001C61E4" w:rsidP="001C61E4">
      <w:pPr>
        <w:pStyle w:val="Listenabsatz"/>
        <w:numPr>
          <w:ilvl w:val="0"/>
          <w:numId w:val="26"/>
        </w:numPr>
      </w:pPr>
      <w:r>
        <w:t>Anlegen der Variablen in den genannten Datenbanken und Masken</w:t>
      </w:r>
    </w:p>
    <w:p w14:paraId="346D45FE" w14:textId="77777777" w:rsidR="0059313D" w:rsidRDefault="0059313D" w:rsidP="00004259"/>
    <w:tbl>
      <w:tblPr>
        <w:tblStyle w:val="Tabellenraster"/>
        <w:tblW w:w="9085" w:type="dxa"/>
        <w:tblLook w:val="04A0" w:firstRow="1" w:lastRow="0" w:firstColumn="1" w:lastColumn="0" w:noHBand="0" w:noVBand="1"/>
      </w:tblPr>
      <w:tblGrid>
        <w:gridCol w:w="8018"/>
        <w:gridCol w:w="1067"/>
      </w:tblGrid>
      <w:tr w:rsidR="001C61E4" w:rsidRPr="008A55C3" w14:paraId="5C65BE88" w14:textId="77777777" w:rsidTr="00464856">
        <w:tc>
          <w:tcPr>
            <w:tcW w:w="8077" w:type="dxa"/>
            <w:shd w:val="clear" w:color="auto" w:fill="DCEEA3" w:themeFill="accent6" w:themeFillTint="99"/>
          </w:tcPr>
          <w:p w14:paraId="4C922981" w14:textId="77777777" w:rsidR="001C61E4" w:rsidRPr="008A55C3" w:rsidRDefault="001C61E4" w:rsidP="00464856">
            <w:r w:rsidRPr="008A55C3">
              <w:t>Auswirkungen der Customization/Extension</w:t>
            </w:r>
          </w:p>
        </w:tc>
        <w:tc>
          <w:tcPr>
            <w:tcW w:w="1008" w:type="dxa"/>
            <w:shd w:val="clear" w:color="auto" w:fill="DCEEA3" w:themeFill="accent6" w:themeFillTint="99"/>
          </w:tcPr>
          <w:p w14:paraId="1E4F1F05" w14:textId="77777777" w:rsidR="001C61E4" w:rsidRPr="008A55C3" w:rsidRDefault="001C61E4" w:rsidP="00464856">
            <w:r w:rsidRPr="008A55C3">
              <w:t>Antwort</w:t>
            </w:r>
          </w:p>
        </w:tc>
      </w:tr>
      <w:tr w:rsidR="001C61E4" w:rsidRPr="008A55C3" w14:paraId="492FD95E" w14:textId="77777777" w:rsidTr="00464856">
        <w:tc>
          <w:tcPr>
            <w:tcW w:w="8077" w:type="dxa"/>
          </w:tcPr>
          <w:p w14:paraId="464B5EB1" w14:textId="77777777" w:rsidR="001C61E4" w:rsidRPr="008A55C3" w:rsidRDefault="001C61E4" w:rsidP="00464856">
            <w:pPr>
              <w:rPr>
                <w:sz w:val="20"/>
                <w:szCs w:val="20"/>
              </w:rPr>
            </w:pPr>
            <w:r w:rsidRPr="008A55C3">
              <w:rPr>
                <w:sz w:val="20"/>
                <w:szCs w:val="20"/>
              </w:rPr>
              <w:t xml:space="preserve">Keine besonderen Auswirkungen </w:t>
            </w:r>
          </w:p>
        </w:tc>
        <w:tc>
          <w:tcPr>
            <w:tcW w:w="1008" w:type="dxa"/>
          </w:tcPr>
          <w:p w14:paraId="547C8CBC" w14:textId="77777777" w:rsidR="001C61E4" w:rsidRPr="008A55C3" w:rsidRDefault="001C61E4" w:rsidP="00464856">
            <w:pPr>
              <w:rPr>
                <w:sz w:val="20"/>
                <w:szCs w:val="20"/>
              </w:rPr>
            </w:pPr>
            <w:r w:rsidRPr="008A55C3">
              <w:rPr>
                <w:sz w:val="20"/>
                <w:szCs w:val="20"/>
              </w:rPr>
              <w:t>Ja/Nein</w:t>
            </w:r>
          </w:p>
        </w:tc>
      </w:tr>
      <w:tr w:rsidR="001C61E4" w:rsidRPr="008A55C3" w14:paraId="31C05690" w14:textId="77777777" w:rsidTr="00464856">
        <w:tc>
          <w:tcPr>
            <w:tcW w:w="8077" w:type="dxa"/>
          </w:tcPr>
          <w:p w14:paraId="4BB2D984" w14:textId="77777777" w:rsidR="001C61E4" w:rsidRPr="008A55C3" w:rsidRDefault="001C61E4" w:rsidP="00464856">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274F8C26" w14:textId="77777777" w:rsidR="001C61E4" w:rsidRPr="008A55C3" w:rsidRDefault="001C61E4" w:rsidP="00464856">
            <w:pPr>
              <w:rPr>
                <w:sz w:val="20"/>
                <w:szCs w:val="20"/>
              </w:rPr>
            </w:pPr>
            <w:r w:rsidRPr="008A55C3">
              <w:rPr>
                <w:sz w:val="20"/>
                <w:szCs w:val="20"/>
              </w:rPr>
              <w:t>Ja/Nein</w:t>
            </w:r>
          </w:p>
        </w:tc>
      </w:tr>
      <w:tr w:rsidR="001C61E4" w:rsidRPr="008A55C3" w14:paraId="58EFBB97" w14:textId="77777777" w:rsidTr="00464856">
        <w:tc>
          <w:tcPr>
            <w:tcW w:w="8077" w:type="dxa"/>
          </w:tcPr>
          <w:p w14:paraId="3AC5941A" w14:textId="77777777" w:rsidR="001C61E4" w:rsidRPr="008A55C3" w:rsidRDefault="001C61E4" w:rsidP="00464856">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48CF6F5A" w14:textId="77777777" w:rsidR="001C61E4" w:rsidRPr="008A55C3" w:rsidRDefault="001C61E4" w:rsidP="00464856">
            <w:pPr>
              <w:rPr>
                <w:sz w:val="20"/>
                <w:szCs w:val="20"/>
              </w:rPr>
            </w:pPr>
            <w:r w:rsidRPr="008A55C3">
              <w:rPr>
                <w:sz w:val="20"/>
                <w:szCs w:val="20"/>
              </w:rPr>
              <w:t>Ja/Nein</w:t>
            </w:r>
          </w:p>
        </w:tc>
      </w:tr>
      <w:tr w:rsidR="001C61E4" w:rsidRPr="008A55C3" w14:paraId="1211144C" w14:textId="77777777" w:rsidTr="00464856">
        <w:tc>
          <w:tcPr>
            <w:tcW w:w="8077" w:type="dxa"/>
          </w:tcPr>
          <w:p w14:paraId="7FFC7F45" w14:textId="77777777" w:rsidR="001C61E4" w:rsidRPr="008A55C3" w:rsidRDefault="001C61E4" w:rsidP="00464856">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14AB7E18" w14:textId="77777777" w:rsidR="001C61E4" w:rsidRPr="008A55C3" w:rsidRDefault="001C61E4" w:rsidP="00464856">
            <w:pPr>
              <w:rPr>
                <w:sz w:val="20"/>
                <w:szCs w:val="20"/>
              </w:rPr>
            </w:pPr>
            <w:r w:rsidRPr="008A55C3">
              <w:rPr>
                <w:sz w:val="20"/>
                <w:szCs w:val="20"/>
              </w:rPr>
              <w:t>Ja/Nein</w:t>
            </w:r>
          </w:p>
        </w:tc>
      </w:tr>
      <w:tr w:rsidR="001C61E4" w:rsidRPr="008A55C3" w14:paraId="3A486C41" w14:textId="77777777" w:rsidTr="00464856">
        <w:tc>
          <w:tcPr>
            <w:tcW w:w="8077" w:type="dxa"/>
          </w:tcPr>
          <w:p w14:paraId="34445637" w14:textId="77777777" w:rsidR="001C61E4" w:rsidRPr="008A55C3" w:rsidRDefault="001C61E4" w:rsidP="00464856">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3CAC5512" w14:textId="77777777" w:rsidR="001C61E4" w:rsidRPr="008A55C3" w:rsidRDefault="001C61E4" w:rsidP="00464856">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1C61E4" w:rsidRPr="008A55C3" w14:paraId="4F36F384" w14:textId="77777777" w:rsidTr="00464856">
        <w:trPr>
          <w:trHeight w:hRule="exact" w:val="624"/>
        </w:trPr>
        <w:tc>
          <w:tcPr>
            <w:tcW w:w="1131" w:type="dxa"/>
            <w:shd w:val="clear" w:color="auto" w:fill="D5D5D5" w:themeFill="background2"/>
            <w:tcMar>
              <w:bottom w:w="57" w:type="dxa"/>
            </w:tcMar>
          </w:tcPr>
          <w:p w14:paraId="076DD5DB" w14:textId="77777777" w:rsidR="001C61E4" w:rsidRPr="008A55C3" w:rsidRDefault="001C61E4" w:rsidP="00464856">
            <w:pPr>
              <w:rPr>
                <w:b/>
                <w:sz w:val="20"/>
                <w:szCs w:val="20"/>
              </w:rPr>
            </w:pPr>
            <w:r w:rsidRPr="008A55C3">
              <w:rPr>
                <w:b/>
                <w:sz w:val="20"/>
                <w:szCs w:val="20"/>
              </w:rPr>
              <w:t>Priorität</w:t>
            </w:r>
          </w:p>
        </w:tc>
        <w:tc>
          <w:tcPr>
            <w:tcW w:w="2332" w:type="dxa"/>
            <w:shd w:val="clear" w:color="auto" w:fill="D5D5D5" w:themeFill="background2"/>
            <w:tcMar>
              <w:bottom w:w="57" w:type="dxa"/>
            </w:tcMar>
          </w:tcPr>
          <w:p w14:paraId="1BB1D6AD" w14:textId="77777777" w:rsidR="001C61E4" w:rsidRPr="008A55C3" w:rsidRDefault="001C61E4" w:rsidP="00464856">
            <w:pPr>
              <w:rPr>
                <w:b/>
                <w:sz w:val="20"/>
                <w:szCs w:val="20"/>
              </w:rPr>
            </w:pPr>
            <w:r w:rsidRPr="008A55C3">
              <w:rPr>
                <w:b/>
                <w:sz w:val="20"/>
                <w:szCs w:val="20"/>
              </w:rPr>
              <w:t>Realisierung</w:t>
            </w:r>
          </w:p>
        </w:tc>
        <w:tc>
          <w:tcPr>
            <w:tcW w:w="917" w:type="dxa"/>
            <w:shd w:val="clear" w:color="auto" w:fill="D5D5D5" w:themeFill="background2"/>
            <w:tcMar>
              <w:bottom w:w="57" w:type="dxa"/>
            </w:tcMar>
          </w:tcPr>
          <w:p w14:paraId="10857375" w14:textId="77777777" w:rsidR="001C61E4" w:rsidRPr="008A55C3" w:rsidRDefault="001C61E4" w:rsidP="00464856">
            <w:pPr>
              <w:rPr>
                <w:b/>
                <w:sz w:val="20"/>
                <w:szCs w:val="20"/>
              </w:rPr>
            </w:pPr>
            <w:r w:rsidRPr="008A55C3">
              <w:rPr>
                <w:b/>
                <w:sz w:val="20"/>
                <w:szCs w:val="20"/>
              </w:rPr>
              <w:t>Dauer (ca./h)</w:t>
            </w:r>
          </w:p>
        </w:tc>
        <w:tc>
          <w:tcPr>
            <w:tcW w:w="924" w:type="dxa"/>
            <w:shd w:val="clear" w:color="auto" w:fill="D5D5D5" w:themeFill="background2"/>
            <w:tcMar>
              <w:bottom w:w="57" w:type="dxa"/>
            </w:tcMar>
          </w:tcPr>
          <w:p w14:paraId="6AAB035A" w14:textId="77777777" w:rsidR="001C61E4" w:rsidRPr="008A55C3" w:rsidRDefault="001C61E4" w:rsidP="00464856">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3DAC8836" w14:textId="77777777" w:rsidR="001C61E4" w:rsidRPr="008A55C3" w:rsidRDefault="001C61E4" w:rsidP="00464856">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1EF24467" w14:textId="77777777" w:rsidR="001C61E4" w:rsidRPr="008A55C3" w:rsidRDefault="001C61E4" w:rsidP="00464856">
            <w:pPr>
              <w:rPr>
                <w:b/>
                <w:sz w:val="20"/>
                <w:szCs w:val="20"/>
              </w:rPr>
            </w:pPr>
            <w:r w:rsidRPr="008A55C3">
              <w:rPr>
                <w:b/>
                <w:sz w:val="20"/>
                <w:szCs w:val="20"/>
              </w:rPr>
              <w:t>Bereich</w:t>
            </w:r>
          </w:p>
        </w:tc>
      </w:tr>
      <w:tr w:rsidR="001C61E4" w:rsidRPr="008A55C3" w14:paraId="685DBE00" w14:textId="77777777" w:rsidTr="00464856">
        <w:trPr>
          <w:trHeight w:val="454"/>
        </w:trPr>
        <w:tc>
          <w:tcPr>
            <w:tcW w:w="1131" w:type="dxa"/>
            <w:shd w:val="clear" w:color="auto" w:fill="FFFFFF"/>
            <w:tcMar>
              <w:bottom w:w="57" w:type="dxa"/>
            </w:tcMar>
          </w:tcPr>
          <w:p w14:paraId="0A28EF77" w14:textId="77777777" w:rsidR="001C61E4" w:rsidRPr="008A55C3" w:rsidRDefault="001C61E4" w:rsidP="00464856">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5F7759E8" w14:textId="77777777" w:rsidR="001C61E4" w:rsidRPr="008A55C3" w:rsidRDefault="001C61E4" w:rsidP="00464856">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00C10389" w14:textId="77777777" w:rsidR="001C61E4" w:rsidRPr="008A55C3" w:rsidRDefault="001C61E4"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07B1419D" w14:textId="77777777" w:rsidR="001C61E4" w:rsidRPr="008A55C3" w:rsidRDefault="001C61E4" w:rsidP="00464856">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362EE945" w14:textId="77777777" w:rsidR="001C61E4" w:rsidRPr="008A55C3" w:rsidRDefault="001C61E4"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40B7DB1D" w14:textId="77777777" w:rsidR="001C61E4" w:rsidRPr="008A55C3" w:rsidRDefault="001C61E4" w:rsidP="00464856">
            <w:pPr>
              <w:pStyle w:val="Tabelleninhalte"/>
              <w:jc w:val="left"/>
              <w:rPr>
                <w:color w:val="102031" w:themeColor="text2"/>
                <w:sz w:val="22"/>
                <w:szCs w:val="22"/>
              </w:rPr>
            </w:pPr>
            <w:r>
              <w:rPr>
                <w:color w:val="102031" w:themeColor="text2"/>
                <w:sz w:val="22"/>
                <w:szCs w:val="22"/>
              </w:rPr>
              <w:t>EK/VK</w:t>
            </w:r>
          </w:p>
        </w:tc>
      </w:tr>
    </w:tbl>
    <w:p w14:paraId="535DB268" w14:textId="77777777" w:rsidR="001C61E4" w:rsidRDefault="001C61E4" w:rsidP="00004259"/>
    <w:p w14:paraId="4C46A1FD" w14:textId="77777777" w:rsidR="00FA525A" w:rsidRPr="00004259" w:rsidRDefault="00FA525A" w:rsidP="00004259"/>
    <w:p w14:paraId="57073D13" w14:textId="1EFA6661" w:rsidR="008D1920" w:rsidRDefault="00B95DDF" w:rsidP="00B95DDF">
      <w:pPr>
        <w:pStyle w:val="berschrift3"/>
      </w:pPr>
      <w:r>
        <w:t>Folienbreite in Fertigungsliste und Auftragsfertigungsliste</w:t>
      </w:r>
    </w:p>
    <w:p w14:paraId="71D3264F" w14:textId="66B498F8" w:rsidR="00B95DDF" w:rsidRDefault="00B95DDF" w:rsidP="00B95DDF">
      <w:r>
        <w:t>Bei Eingabe eines Folien</w:t>
      </w:r>
      <w:r w:rsidR="00FA525A">
        <w:t>zuschnitts</w:t>
      </w:r>
      <w:r>
        <w:t>artikels</w:t>
      </w:r>
      <w:r w:rsidR="004B08F0">
        <w:t xml:space="preserve"> (Dekorfolie)</w:t>
      </w:r>
      <w:r>
        <w:t xml:space="preserve"> </w:t>
      </w:r>
      <w:r w:rsidR="006C2DD8">
        <w:t xml:space="preserve">in der </w:t>
      </w:r>
      <w:r w:rsidR="008022F3">
        <w:t>Fertigungsliste und Auftragsfertigungsliste soll die benötigte Folienbreite in mm in das Feld „breite“ der Fertigungs- und Auftragsfertigungsliste geschrieben werden.</w:t>
      </w:r>
    </w:p>
    <w:p w14:paraId="67A02F33" w14:textId="77777777" w:rsidR="000016D0" w:rsidRDefault="000016D0" w:rsidP="00B95DDF"/>
    <w:p w14:paraId="31C05AE2" w14:textId="785629F1" w:rsidR="000016D0" w:rsidRDefault="000016D0" w:rsidP="00B95DDF">
      <w:r>
        <w:t xml:space="preserve">Der jeweilige Artikeltyp wird aus der individuellen Aufzählung „Artikelgruppe“ aus Kapitel </w:t>
      </w:r>
      <w:r>
        <w:fldChar w:fldCharType="begin"/>
      </w:r>
      <w:r>
        <w:instrText xml:space="preserve"> REF _Ref232756479 \r \h </w:instrText>
      </w:r>
      <w:r>
        <w:fldChar w:fldCharType="separate"/>
      </w:r>
      <w:r>
        <w:t>2.4.4</w:t>
      </w:r>
      <w:r>
        <w:fldChar w:fldCharType="end"/>
      </w:r>
      <w:r>
        <w:t xml:space="preserve"> </w:t>
      </w:r>
      <w:r w:rsidR="002E4DB5">
        <w:t>„</w:t>
      </w:r>
      <w:r>
        <w:fldChar w:fldCharType="begin"/>
      </w:r>
      <w:r>
        <w:instrText xml:space="preserve"> REF _Ref232756479 \h </w:instrText>
      </w:r>
      <w:r>
        <w:fldChar w:fldCharType="separate"/>
      </w:r>
      <w:r>
        <w:t>Artikelgruppe</w:t>
      </w:r>
      <w:r>
        <w:fldChar w:fldCharType="end"/>
      </w:r>
      <w:r>
        <w:t>“ ermittelt</w:t>
      </w:r>
    </w:p>
    <w:p w14:paraId="52011D5D" w14:textId="77777777" w:rsidR="00933333" w:rsidRDefault="00933333" w:rsidP="00B95DDF"/>
    <w:p w14:paraId="49852D30" w14:textId="25A9C4C2" w:rsidR="00933333" w:rsidRDefault="00933333" w:rsidP="00B95DDF">
      <w:r>
        <w:t>Die Folienbreite wird im Rohträger Artikel</w:t>
      </w:r>
      <w:r w:rsidR="00815E26">
        <w:t xml:space="preserve"> in den individuellen Feldern aus Kapitel </w:t>
      </w:r>
      <w:r w:rsidR="00815E26">
        <w:fldChar w:fldCharType="begin"/>
      </w:r>
      <w:r w:rsidR="00815E26">
        <w:instrText xml:space="preserve"> REF _Ref232756416 \r \h </w:instrText>
      </w:r>
      <w:r w:rsidR="00815E26">
        <w:fldChar w:fldCharType="separate"/>
      </w:r>
      <w:r w:rsidR="00815E26">
        <w:t>2.4.5</w:t>
      </w:r>
      <w:r w:rsidR="00815E26">
        <w:fldChar w:fldCharType="end"/>
      </w:r>
      <w:r w:rsidR="00815E26">
        <w:t xml:space="preserve"> </w:t>
      </w:r>
      <w:r w:rsidR="002E4DB5">
        <w:t>„</w:t>
      </w:r>
      <w:r w:rsidR="00815E26">
        <w:fldChar w:fldCharType="begin"/>
      </w:r>
      <w:r w:rsidR="00815E26">
        <w:instrText xml:space="preserve"> REF _Ref232756416 \h </w:instrText>
      </w:r>
      <w:r w:rsidR="00815E26">
        <w:fldChar w:fldCharType="separate"/>
      </w:r>
      <w:r w:rsidR="00815E26">
        <w:t>Folienbreite</w:t>
      </w:r>
      <w:r w:rsidR="00815E26">
        <w:fldChar w:fldCharType="end"/>
      </w:r>
      <w:r w:rsidR="002E4DB5">
        <w:t>“</w:t>
      </w:r>
      <w:r>
        <w:t xml:space="preserve"> hinterlegt.</w:t>
      </w:r>
    </w:p>
    <w:p w14:paraId="54D6868E" w14:textId="77777777" w:rsidR="002E4DB5" w:rsidRDefault="002E4DB5" w:rsidP="00B95DDF"/>
    <w:p w14:paraId="1110666F" w14:textId="18DEC84A" w:rsidR="00430BF6" w:rsidRDefault="002E4DB5" w:rsidP="00B95DDF">
      <w:r>
        <w:t xml:space="preserve">Wird </w:t>
      </w:r>
      <w:r w:rsidR="00B05362">
        <w:t xml:space="preserve">ein Artikel der Artikelgruppe „Folienzuschnitt“ in das Feld „Fertigungslistenelement“ </w:t>
      </w:r>
      <w:r w:rsidR="00FE4332">
        <w:t xml:space="preserve">der Fertigungsliste im Artikel oder der Auftragsfertigungsliste eingetragen, wird </w:t>
      </w:r>
      <w:r w:rsidR="00667CAA">
        <w:t xml:space="preserve">im Rohträgerartikel aus der ersten Zeile der Fertigungs- bzw. Auftragsfertigungsliste </w:t>
      </w:r>
      <w:r w:rsidR="00FF4A77">
        <w:t>die Folienbreite ermittelt. Bei der Ermittlung der Folienbreite ist der Wert „Folierungsseite“</w:t>
      </w:r>
      <w:r w:rsidR="00E26BA0">
        <w:t xml:space="preserve"> aus der Zeile des Folienzuschnittsartikels zu berücksichtigen. </w:t>
      </w:r>
      <w:r w:rsidR="00023785">
        <w:t xml:space="preserve">Die Zuordnung zwischen der Folierungsseite und den </w:t>
      </w:r>
      <w:r w:rsidR="00381928">
        <w:t>Felder für die Folienbreite im Artikel ist wie folgt:</w:t>
      </w:r>
    </w:p>
    <w:p w14:paraId="0B44343C" w14:textId="77777777" w:rsidR="00381928" w:rsidRDefault="00381928" w:rsidP="00B95DDF"/>
    <w:p w14:paraId="270788EF" w14:textId="5616E64B" w:rsidR="00381928" w:rsidRDefault="00381928" w:rsidP="00381928">
      <w:pPr>
        <w:pStyle w:val="Listenabsatz"/>
        <w:numPr>
          <w:ilvl w:val="0"/>
          <w:numId w:val="26"/>
        </w:numPr>
      </w:pPr>
      <w:r>
        <w:t xml:space="preserve">Innen </w:t>
      </w:r>
      <w:r>
        <w:sym w:font="Wingdings" w:char="F0E0"/>
      </w:r>
      <w:r>
        <w:t xml:space="preserve"> </w:t>
      </w:r>
      <w:proofErr w:type="spellStart"/>
      <w:r>
        <w:t>yfolbrinnen</w:t>
      </w:r>
      <w:proofErr w:type="spellEnd"/>
    </w:p>
    <w:p w14:paraId="1F84945B" w14:textId="7610E23B" w:rsidR="00381928" w:rsidRDefault="00381928" w:rsidP="00381928">
      <w:pPr>
        <w:pStyle w:val="Listenabsatz"/>
        <w:numPr>
          <w:ilvl w:val="0"/>
          <w:numId w:val="26"/>
        </w:numPr>
      </w:pPr>
      <w:proofErr w:type="spellStart"/>
      <w:r>
        <w:t>Aussen</w:t>
      </w:r>
      <w:proofErr w:type="spellEnd"/>
      <w:r>
        <w:t xml:space="preserve"> </w:t>
      </w:r>
      <w:r>
        <w:sym w:font="Wingdings" w:char="F0E0"/>
      </w:r>
      <w:r>
        <w:t xml:space="preserve"> </w:t>
      </w:r>
      <w:proofErr w:type="spellStart"/>
      <w:r>
        <w:t>yfolbraussen</w:t>
      </w:r>
      <w:proofErr w:type="spellEnd"/>
    </w:p>
    <w:p w14:paraId="742BB939" w14:textId="7031E101" w:rsidR="00381928" w:rsidRDefault="00381928" w:rsidP="00381928">
      <w:pPr>
        <w:pStyle w:val="Listenabsatz"/>
        <w:numPr>
          <w:ilvl w:val="0"/>
          <w:numId w:val="26"/>
        </w:numPr>
      </w:pPr>
      <w:r>
        <w:lastRenderedPageBreak/>
        <w:t xml:space="preserve">Seite 3 </w:t>
      </w:r>
      <w:r>
        <w:sym w:font="Wingdings" w:char="F0E0"/>
      </w:r>
      <w:r>
        <w:t xml:space="preserve"> yfolbrseite3</w:t>
      </w:r>
    </w:p>
    <w:p w14:paraId="28788A05" w14:textId="34A9EFD8" w:rsidR="00381928" w:rsidRDefault="00381928" w:rsidP="00381928">
      <w:pPr>
        <w:pStyle w:val="Listenabsatz"/>
        <w:numPr>
          <w:ilvl w:val="0"/>
          <w:numId w:val="26"/>
        </w:numPr>
      </w:pPr>
      <w:r>
        <w:t xml:space="preserve">Seite 4 </w:t>
      </w:r>
      <w:r>
        <w:sym w:font="Wingdings" w:char="F0E0"/>
      </w:r>
      <w:r>
        <w:t xml:space="preserve"> yfolbrseite4</w:t>
      </w:r>
    </w:p>
    <w:p w14:paraId="45E4AA1A" w14:textId="77777777" w:rsidR="00217060" w:rsidRDefault="00217060" w:rsidP="00B95DDF"/>
    <w:p w14:paraId="4FABBC88" w14:textId="55427FD0" w:rsidR="00195346" w:rsidRDefault="00E26BA0" w:rsidP="00B95DDF">
      <w:r>
        <w:t xml:space="preserve">Es wird vorausgesetzt, dass das Feld „Folierungsseite“ durch den Anwender vor </w:t>
      </w:r>
      <w:r w:rsidR="00195346">
        <w:t>dem Eintragen</w:t>
      </w:r>
      <w:r>
        <w:t xml:space="preserve"> de</w:t>
      </w:r>
      <w:r w:rsidR="00195346">
        <w:t xml:space="preserve">s Folienzuschnittsartikels gefüllt wurde. </w:t>
      </w:r>
      <w:r w:rsidR="00452304">
        <w:t>Ist das Feld „Folierungsseite“ leer, erscheint eine Fehlermeldung</w:t>
      </w:r>
    </w:p>
    <w:p w14:paraId="3281AB7D" w14:textId="77777777" w:rsidR="00452304" w:rsidRDefault="00452304" w:rsidP="00B95DDF"/>
    <w:p w14:paraId="1E00C9D2" w14:textId="0E1EF8FB" w:rsidR="00452304" w:rsidRDefault="00452304" w:rsidP="00EB05D3">
      <w:pPr>
        <w:jc w:val="center"/>
      </w:pPr>
      <w:r>
        <w:t>„Folierungsseite nicht gefüllt, Folienbreite kann nicht ermittelt werden.“</w:t>
      </w:r>
    </w:p>
    <w:p w14:paraId="705D5EB6" w14:textId="77777777" w:rsidR="00452304" w:rsidRDefault="00452304" w:rsidP="00B95DDF"/>
    <w:p w14:paraId="3A947167" w14:textId="667769B4" w:rsidR="00452304" w:rsidRDefault="00452304" w:rsidP="00B95DDF">
      <w:r>
        <w:t>und d</w:t>
      </w:r>
      <w:r w:rsidR="00EB05D3">
        <w:t>er Folienzuschnittsartikel wird aus der Zeile entfernt.</w:t>
      </w:r>
    </w:p>
    <w:p w14:paraId="09CE0534" w14:textId="77777777" w:rsidR="00815E26" w:rsidRDefault="00815E26" w:rsidP="00B95DDF"/>
    <w:p w14:paraId="37C47194" w14:textId="75C1FF29" w:rsidR="008B6A6E" w:rsidRDefault="000F37B4" w:rsidP="00B95DDF">
      <w:r>
        <w:t xml:space="preserve">Kann eine Folienbreite aus dem Rohträger ermittelt werden, wird dieser Wert in </w:t>
      </w:r>
      <w:r w:rsidR="003D5809">
        <w:t xml:space="preserve">das </w:t>
      </w:r>
      <w:r w:rsidR="00113955">
        <w:t>F</w:t>
      </w:r>
      <w:r w:rsidR="003D5809">
        <w:t xml:space="preserve">eld „Breite“ </w:t>
      </w:r>
      <w:r w:rsidR="00457D97">
        <w:t xml:space="preserve">des Folienzuschnittsartikel in </w:t>
      </w:r>
      <w:r w:rsidR="003D5809">
        <w:t>der</w:t>
      </w:r>
      <w:r w:rsidR="002E1B0A">
        <w:t xml:space="preserve"> Zeile der</w:t>
      </w:r>
      <w:r w:rsidR="003D5809">
        <w:t xml:space="preserve"> Fertigungs- bzw. Auftragsfertigungsliste geschrieben.</w:t>
      </w:r>
    </w:p>
    <w:p w14:paraId="629257BD" w14:textId="77777777" w:rsidR="00E05AE0" w:rsidRDefault="00E05AE0" w:rsidP="00B95DDF"/>
    <w:p w14:paraId="4AE2EBC9" w14:textId="52E7CB24" w:rsidR="008B6A6E" w:rsidRDefault="008B6A6E" w:rsidP="008B6A6E">
      <w:r>
        <w:t>Das Feld „Länge“ der Fertigungs- und Auftragsfertigungsliste wird mit 1000mm gefüllt.</w:t>
      </w:r>
      <w:r w:rsidR="00E05AE0">
        <w:t xml:space="preserve"> Dieser Wert ergibt sich daraus, dass die Mengen in der Fertigungs- bzw. Auftragsfertigungsliste immer für einen Meter Rohträger hinterlegt werden.</w:t>
      </w:r>
      <w:r>
        <w:t xml:space="preserve"> </w:t>
      </w:r>
    </w:p>
    <w:p w14:paraId="49E1CC5C" w14:textId="77777777" w:rsidR="008B6A6E" w:rsidRDefault="008B6A6E" w:rsidP="00B95DDF"/>
    <w:p w14:paraId="76423D7B" w14:textId="4A5ACE25" w:rsidR="00457D97" w:rsidRDefault="00457D97" w:rsidP="00B95DDF">
      <w:r>
        <w:t>Beispiel</w:t>
      </w:r>
      <w:r w:rsidR="00AE33E1">
        <w:t>:</w:t>
      </w:r>
    </w:p>
    <w:p w14:paraId="4A599CFD" w14:textId="402E0175" w:rsidR="00AE33E1" w:rsidRDefault="00AE33E1" w:rsidP="00AE33E1">
      <w:pPr>
        <w:jc w:val="center"/>
      </w:pPr>
      <w:r w:rsidRPr="00BB3C3F">
        <w:drawing>
          <wp:inline distT="0" distB="0" distL="0" distR="0" wp14:anchorId="3FFAA9C4" wp14:editId="0E4F89E4">
            <wp:extent cx="4013859" cy="2018608"/>
            <wp:effectExtent l="0" t="0" r="5715" b="1270"/>
            <wp:docPr id="1837172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6573" name=""/>
                    <pic:cNvPicPr/>
                  </pic:nvPicPr>
                  <pic:blipFill rotWithShape="1">
                    <a:blip r:embed="rId14"/>
                    <a:srcRect r="34773"/>
                    <a:stretch>
                      <a:fillRect/>
                    </a:stretch>
                  </pic:blipFill>
                  <pic:spPr bwMode="auto">
                    <a:xfrm>
                      <a:off x="0" y="0"/>
                      <a:ext cx="4019804" cy="2021598"/>
                    </a:xfrm>
                    <a:prstGeom prst="rect">
                      <a:avLst/>
                    </a:prstGeom>
                    <a:ln>
                      <a:noFill/>
                    </a:ln>
                    <a:extLst>
                      <a:ext uri="{53640926-AAD7-44D8-BBD7-CCE9431645EC}">
                        <a14:shadowObscured xmlns:a14="http://schemas.microsoft.com/office/drawing/2010/main"/>
                      </a:ext>
                    </a:extLst>
                  </pic:spPr>
                </pic:pic>
              </a:graphicData>
            </a:graphic>
          </wp:inline>
        </w:drawing>
      </w:r>
    </w:p>
    <w:p w14:paraId="7C56B1D1" w14:textId="77777777" w:rsidR="00AE33E1" w:rsidRDefault="00AE33E1" w:rsidP="00AE33E1"/>
    <w:p w14:paraId="4E6449BE" w14:textId="5AEFDD4E" w:rsidR="00AE33E1" w:rsidRDefault="00AE33E1" w:rsidP="00AE33E1">
      <w:r>
        <w:t>Im Beispiel wäre im Rohträgerartikel „P01KA</w:t>
      </w:r>
      <w:r w:rsidR="00A147E3">
        <w:t xml:space="preserve">1007W“ im Feld „Folienbreite </w:t>
      </w:r>
      <w:proofErr w:type="spellStart"/>
      <w:r w:rsidR="00A147E3">
        <w:t>aussen</w:t>
      </w:r>
      <w:proofErr w:type="spellEnd"/>
      <w:r w:rsidR="00A147E3">
        <w:t xml:space="preserve"> mm“</w:t>
      </w:r>
      <w:r w:rsidR="00220DBC">
        <w:t xml:space="preserve"> (</w:t>
      </w:r>
      <w:proofErr w:type="spellStart"/>
      <w:r w:rsidR="00220DBC">
        <w:t>yfolbr</w:t>
      </w:r>
      <w:r w:rsidR="00220DBC">
        <w:t>aussen</w:t>
      </w:r>
      <w:proofErr w:type="spellEnd"/>
      <w:r w:rsidR="00220DBC">
        <w:t>)</w:t>
      </w:r>
      <w:r w:rsidR="002061E2">
        <w:t xml:space="preserve"> und „Folienbreite innen mm“ (</w:t>
      </w:r>
      <w:proofErr w:type="spellStart"/>
      <w:r w:rsidR="00220DBC">
        <w:t>yfolbrinnen</w:t>
      </w:r>
      <w:proofErr w:type="spellEnd"/>
      <w:r w:rsidR="00220DBC">
        <w:t>)</w:t>
      </w:r>
      <w:r w:rsidR="00A147E3">
        <w:t xml:space="preserve"> der Wert 114 </w:t>
      </w:r>
      <w:r w:rsidR="002061E2">
        <w:t>vorhanden.</w:t>
      </w:r>
    </w:p>
    <w:p w14:paraId="266F7A07" w14:textId="77777777" w:rsidR="00BF396C" w:rsidRDefault="00BF396C" w:rsidP="00AE33E1"/>
    <w:p w14:paraId="7ABA67FB" w14:textId="5F508E5E" w:rsidR="00BF396C" w:rsidRDefault="00BF396C" w:rsidP="00AE33E1">
      <w:r>
        <w:t xml:space="preserve">Die </w:t>
      </w:r>
      <w:r w:rsidR="002E1B0A">
        <w:t>E</w:t>
      </w:r>
      <w:r>
        <w:t>rmittlung de</w:t>
      </w:r>
      <w:r w:rsidR="002E1B0A">
        <w:t>r Folienbreite ist nur möglich wenn:</w:t>
      </w:r>
    </w:p>
    <w:p w14:paraId="376AEB7A" w14:textId="78AC88AA" w:rsidR="002E1B0A" w:rsidRDefault="0005123B" w:rsidP="002E1B0A">
      <w:pPr>
        <w:pStyle w:val="Listenabsatz"/>
        <w:numPr>
          <w:ilvl w:val="0"/>
          <w:numId w:val="26"/>
        </w:numPr>
      </w:pPr>
      <w:r>
        <w:t xml:space="preserve">Der Rohträger in Zeile 1 der Fertigungs- </w:t>
      </w:r>
      <w:r w:rsidR="008050CE">
        <w:t>bzw.</w:t>
      </w:r>
      <w:r>
        <w:t xml:space="preserve"> Auftragsfertigungsliste steht.</w:t>
      </w:r>
    </w:p>
    <w:p w14:paraId="0CB65799" w14:textId="5BFD48D8" w:rsidR="0005123B" w:rsidRDefault="0005123B" w:rsidP="002E1B0A">
      <w:pPr>
        <w:pStyle w:val="Listenabsatz"/>
        <w:numPr>
          <w:ilvl w:val="0"/>
          <w:numId w:val="26"/>
        </w:numPr>
      </w:pPr>
      <w:r>
        <w:t>Der Rohträger als Artikelgruppe „Rohträger“ gekennzeichnet ist</w:t>
      </w:r>
    </w:p>
    <w:p w14:paraId="23680B04" w14:textId="73284BC0" w:rsidR="0005123B" w:rsidRDefault="0005123B" w:rsidP="002E1B0A">
      <w:pPr>
        <w:pStyle w:val="Listenabsatz"/>
        <w:numPr>
          <w:ilvl w:val="0"/>
          <w:numId w:val="26"/>
        </w:numPr>
      </w:pPr>
      <w:r>
        <w:t>Der Folienzuschnittsartikel als Artikelgruppe „Folienzuschnitt“ gekennzeichnet ist</w:t>
      </w:r>
    </w:p>
    <w:p w14:paraId="4AF7296D" w14:textId="7626EBA9" w:rsidR="0005123B" w:rsidRDefault="008050CE" w:rsidP="002E1B0A">
      <w:pPr>
        <w:pStyle w:val="Listenabsatz"/>
        <w:numPr>
          <w:ilvl w:val="0"/>
          <w:numId w:val="26"/>
        </w:numPr>
      </w:pPr>
      <w:r>
        <w:t xml:space="preserve">In der Zeile der Fertigungs- bzw. Auftragsfertigungsliste </w:t>
      </w:r>
      <w:r w:rsidR="003508EF">
        <w:t>die Folierungsseite eingetragen wurde.</w:t>
      </w:r>
    </w:p>
    <w:p w14:paraId="3EA0C31E" w14:textId="77777777" w:rsidR="002061E2" w:rsidRDefault="002061E2" w:rsidP="00AE33E1"/>
    <w:p w14:paraId="79921903" w14:textId="100ECA7D" w:rsidR="00220DBC" w:rsidRDefault="00442F58" w:rsidP="00AE33E1">
      <w:r>
        <w:t>Technische Anpassung:</w:t>
      </w:r>
    </w:p>
    <w:p w14:paraId="5E6CD1F6" w14:textId="01D7B57C" w:rsidR="00442F58" w:rsidRDefault="00442F58" w:rsidP="00442F58">
      <w:pPr>
        <w:pStyle w:val="Listenabsatz"/>
        <w:numPr>
          <w:ilvl w:val="0"/>
          <w:numId w:val="26"/>
        </w:numPr>
      </w:pPr>
      <w:r>
        <w:lastRenderedPageBreak/>
        <w:t xml:space="preserve">FOP Feldaustritt </w:t>
      </w:r>
      <w:r w:rsidR="008E50D7">
        <w:t>„</w:t>
      </w:r>
      <w:proofErr w:type="spellStart"/>
      <w:r w:rsidR="008E50D7">
        <w:t>elex</w:t>
      </w:r>
      <w:proofErr w:type="spellEnd"/>
      <w:r w:rsidR="008E50D7">
        <w:t>“ in Maske 2 (Artikel), 811 (Fertigungsliste) und 113 (Auftragsfertigungsliste)</w:t>
      </w:r>
      <w:r w:rsidR="00A031D3">
        <w:t xml:space="preserve"> zum Ermitteln der Folienbreite gemäß Beschreibung aus Arbeitspaket.</w:t>
      </w:r>
    </w:p>
    <w:p w14:paraId="2C1A3F50" w14:textId="77777777" w:rsidR="00A031D3" w:rsidRDefault="00A031D3" w:rsidP="00217060"/>
    <w:tbl>
      <w:tblPr>
        <w:tblStyle w:val="Tabellenraster"/>
        <w:tblW w:w="9085" w:type="dxa"/>
        <w:tblLook w:val="04A0" w:firstRow="1" w:lastRow="0" w:firstColumn="1" w:lastColumn="0" w:noHBand="0" w:noVBand="1"/>
      </w:tblPr>
      <w:tblGrid>
        <w:gridCol w:w="8018"/>
        <w:gridCol w:w="1067"/>
      </w:tblGrid>
      <w:tr w:rsidR="00217060" w:rsidRPr="008A55C3" w14:paraId="753F59D5" w14:textId="77777777" w:rsidTr="00464856">
        <w:tc>
          <w:tcPr>
            <w:tcW w:w="8077" w:type="dxa"/>
            <w:shd w:val="clear" w:color="auto" w:fill="DCEEA3" w:themeFill="accent6" w:themeFillTint="99"/>
          </w:tcPr>
          <w:p w14:paraId="0FE9CA7E" w14:textId="77777777" w:rsidR="00217060" w:rsidRPr="008A55C3" w:rsidRDefault="00217060" w:rsidP="00464856">
            <w:r w:rsidRPr="008A55C3">
              <w:t>Auswirkungen der Customization/Extension</w:t>
            </w:r>
          </w:p>
        </w:tc>
        <w:tc>
          <w:tcPr>
            <w:tcW w:w="1008" w:type="dxa"/>
            <w:shd w:val="clear" w:color="auto" w:fill="DCEEA3" w:themeFill="accent6" w:themeFillTint="99"/>
          </w:tcPr>
          <w:p w14:paraId="1709FD19" w14:textId="77777777" w:rsidR="00217060" w:rsidRPr="008A55C3" w:rsidRDefault="00217060" w:rsidP="00464856">
            <w:r w:rsidRPr="008A55C3">
              <w:t>Antwort</w:t>
            </w:r>
          </w:p>
        </w:tc>
      </w:tr>
      <w:tr w:rsidR="00217060" w:rsidRPr="008A55C3" w14:paraId="7EF66899" w14:textId="77777777" w:rsidTr="00464856">
        <w:tc>
          <w:tcPr>
            <w:tcW w:w="8077" w:type="dxa"/>
          </w:tcPr>
          <w:p w14:paraId="1A663199" w14:textId="77777777" w:rsidR="00217060" w:rsidRPr="008A55C3" w:rsidRDefault="00217060" w:rsidP="00464856">
            <w:pPr>
              <w:rPr>
                <w:sz w:val="20"/>
                <w:szCs w:val="20"/>
              </w:rPr>
            </w:pPr>
            <w:r w:rsidRPr="008A55C3">
              <w:rPr>
                <w:sz w:val="20"/>
                <w:szCs w:val="20"/>
              </w:rPr>
              <w:t xml:space="preserve">Keine besonderen Auswirkungen </w:t>
            </w:r>
          </w:p>
        </w:tc>
        <w:tc>
          <w:tcPr>
            <w:tcW w:w="1008" w:type="dxa"/>
          </w:tcPr>
          <w:p w14:paraId="5D897FBD" w14:textId="77777777" w:rsidR="00217060" w:rsidRPr="008A55C3" w:rsidRDefault="00217060" w:rsidP="00464856">
            <w:pPr>
              <w:rPr>
                <w:sz w:val="20"/>
                <w:szCs w:val="20"/>
              </w:rPr>
            </w:pPr>
            <w:r w:rsidRPr="008A55C3">
              <w:rPr>
                <w:sz w:val="20"/>
                <w:szCs w:val="20"/>
              </w:rPr>
              <w:t>Ja/Nein</w:t>
            </w:r>
          </w:p>
        </w:tc>
      </w:tr>
      <w:tr w:rsidR="00217060" w:rsidRPr="008A55C3" w14:paraId="16789CE7" w14:textId="77777777" w:rsidTr="00464856">
        <w:tc>
          <w:tcPr>
            <w:tcW w:w="8077" w:type="dxa"/>
          </w:tcPr>
          <w:p w14:paraId="4E17A7D9" w14:textId="77777777" w:rsidR="00217060" w:rsidRPr="008A55C3" w:rsidRDefault="00217060" w:rsidP="00464856">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7C8F09D1" w14:textId="77777777" w:rsidR="00217060" w:rsidRPr="008A55C3" w:rsidRDefault="00217060" w:rsidP="00464856">
            <w:pPr>
              <w:rPr>
                <w:sz w:val="20"/>
                <w:szCs w:val="20"/>
              </w:rPr>
            </w:pPr>
            <w:r w:rsidRPr="008A55C3">
              <w:rPr>
                <w:sz w:val="20"/>
                <w:szCs w:val="20"/>
              </w:rPr>
              <w:t>Ja/Nein</w:t>
            </w:r>
          </w:p>
        </w:tc>
      </w:tr>
      <w:tr w:rsidR="00217060" w:rsidRPr="008A55C3" w14:paraId="16C116DC" w14:textId="77777777" w:rsidTr="00464856">
        <w:tc>
          <w:tcPr>
            <w:tcW w:w="8077" w:type="dxa"/>
          </w:tcPr>
          <w:p w14:paraId="2C27F4B4" w14:textId="77777777" w:rsidR="00217060" w:rsidRPr="008A55C3" w:rsidRDefault="00217060" w:rsidP="00464856">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13E36C5E" w14:textId="77777777" w:rsidR="00217060" w:rsidRPr="008A55C3" w:rsidRDefault="00217060" w:rsidP="00464856">
            <w:pPr>
              <w:rPr>
                <w:sz w:val="20"/>
                <w:szCs w:val="20"/>
              </w:rPr>
            </w:pPr>
            <w:r w:rsidRPr="008A55C3">
              <w:rPr>
                <w:sz w:val="20"/>
                <w:szCs w:val="20"/>
              </w:rPr>
              <w:t>Ja/Nein</w:t>
            </w:r>
          </w:p>
        </w:tc>
      </w:tr>
      <w:tr w:rsidR="00217060" w:rsidRPr="008A55C3" w14:paraId="2DC7665D" w14:textId="77777777" w:rsidTr="00464856">
        <w:tc>
          <w:tcPr>
            <w:tcW w:w="8077" w:type="dxa"/>
          </w:tcPr>
          <w:p w14:paraId="0896BF0E" w14:textId="77777777" w:rsidR="00217060" w:rsidRPr="008A55C3" w:rsidRDefault="00217060" w:rsidP="00464856">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1A2C3A5B" w14:textId="77777777" w:rsidR="00217060" w:rsidRPr="008A55C3" w:rsidRDefault="00217060" w:rsidP="00464856">
            <w:pPr>
              <w:rPr>
                <w:sz w:val="20"/>
                <w:szCs w:val="20"/>
              </w:rPr>
            </w:pPr>
            <w:r w:rsidRPr="008A55C3">
              <w:rPr>
                <w:sz w:val="20"/>
                <w:szCs w:val="20"/>
              </w:rPr>
              <w:t>Ja/Nein</w:t>
            </w:r>
          </w:p>
        </w:tc>
      </w:tr>
      <w:tr w:rsidR="00217060" w:rsidRPr="008A55C3" w14:paraId="3A033865" w14:textId="77777777" w:rsidTr="00464856">
        <w:tc>
          <w:tcPr>
            <w:tcW w:w="8077" w:type="dxa"/>
          </w:tcPr>
          <w:p w14:paraId="55AEC531" w14:textId="77777777" w:rsidR="00217060" w:rsidRPr="008A55C3" w:rsidRDefault="00217060" w:rsidP="00464856">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2CCFC69D" w14:textId="77777777" w:rsidR="00217060" w:rsidRPr="008A55C3" w:rsidRDefault="00217060" w:rsidP="00464856">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217060" w:rsidRPr="008A55C3" w14:paraId="7B2E20D9" w14:textId="77777777" w:rsidTr="00464856">
        <w:trPr>
          <w:trHeight w:hRule="exact" w:val="624"/>
        </w:trPr>
        <w:tc>
          <w:tcPr>
            <w:tcW w:w="1131" w:type="dxa"/>
            <w:shd w:val="clear" w:color="auto" w:fill="D5D5D5" w:themeFill="background2"/>
            <w:tcMar>
              <w:bottom w:w="57" w:type="dxa"/>
            </w:tcMar>
          </w:tcPr>
          <w:p w14:paraId="28975FD9" w14:textId="77777777" w:rsidR="00217060" w:rsidRPr="008A55C3" w:rsidRDefault="00217060" w:rsidP="00464856">
            <w:pPr>
              <w:rPr>
                <w:b/>
                <w:sz w:val="20"/>
                <w:szCs w:val="20"/>
              </w:rPr>
            </w:pPr>
            <w:r w:rsidRPr="008A55C3">
              <w:rPr>
                <w:b/>
                <w:sz w:val="20"/>
                <w:szCs w:val="20"/>
              </w:rPr>
              <w:t>Priorität</w:t>
            </w:r>
          </w:p>
        </w:tc>
        <w:tc>
          <w:tcPr>
            <w:tcW w:w="2332" w:type="dxa"/>
            <w:shd w:val="clear" w:color="auto" w:fill="D5D5D5" w:themeFill="background2"/>
            <w:tcMar>
              <w:bottom w:w="57" w:type="dxa"/>
            </w:tcMar>
          </w:tcPr>
          <w:p w14:paraId="5244C38D" w14:textId="77777777" w:rsidR="00217060" w:rsidRPr="008A55C3" w:rsidRDefault="00217060" w:rsidP="00464856">
            <w:pPr>
              <w:rPr>
                <w:b/>
                <w:sz w:val="20"/>
                <w:szCs w:val="20"/>
              </w:rPr>
            </w:pPr>
            <w:r w:rsidRPr="008A55C3">
              <w:rPr>
                <w:b/>
                <w:sz w:val="20"/>
                <w:szCs w:val="20"/>
              </w:rPr>
              <w:t>Realisierung</w:t>
            </w:r>
          </w:p>
        </w:tc>
        <w:tc>
          <w:tcPr>
            <w:tcW w:w="917" w:type="dxa"/>
            <w:shd w:val="clear" w:color="auto" w:fill="D5D5D5" w:themeFill="background2"/>
            <w:tcMar>
              <w:bottom w:w="57" w:type="dxa"/>
            </w:tcMar>
          </w:tcPr>
          <w:p w14:paraId="330EC925" w14:textId="77777777" w:rsidR="00217060" w:rsidRPr="008A55C3" w:rsidRDefault="00217060" w:rsidP="00464856">
            <w:pPr>
              <w:rPr>
                <w:b/>
                <w:sz w:val="20"/>
                <w:szCs w:val="20"/>
              </w:rPr>
            </w:pPr>
            <w:r w:rsidRPr="008A55C3">
              <w:rPr>
                <w:b/>
                <w:sz w:val="20"/>
                <w:szCs w:val="20"/>
              </w:rPr>
              <w:t>Dauer (ca./h)</w:t>
            </w:r>
          </w:p>
        </w:tc>
        <w:tc>
          <w:tcPr>
            <w:tcW w:w="924" w:type="dxa"/>
            <w:shd w:val="clear" w:color="auto" w:fill="D5D5D5" w:themeFill="background2"/>
            <w:tcMar>
              <w:bottom w:w="57" w:type="dxa"/>
            </w:tcMar>
          </w:tcPr>
          <w:p w14:paraId="594770DF" w14:textId="77777777" w:rsidR="00217060" w:rsidRPr="008A55C3" w:rsidRDefault="00217060" w:rsidP="00464856">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24C21273" w14:textId="77777777" w:rsidR="00217060" w:rsidRPr="008A55C3" w:rsidRDefault="00217060" w:rsidP="00464856">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444A8DC9" w14:textId="77777777" w:rsidR="00217060" w:rsidRPr="008A55C3" w:rsidRDefault="00217060" w:rsidP="00464856">
            <w:pPr>
              <w:rPr>
                <w:b/>
                <w:sz w:val="20"/>
                <w:szCs w:val="20"/>
              </w:rPr>
            </w:pPr>
            <w:r w:rsidRPr="008A55C3">
              <w:rPr>
                <w:b/>
                <w:sz w:val="20"/>
                <w:szCs w:val="20"/>
              </w:rPr>
              <w:t>Bereich</w:t>
            </w:r>
          </w:p>
        </w:tc>
      </w:tr>
      <w:tr w:rsidR="00217060" w:rsidRPr="008A55C3" w14:paraId="199D15D1" w14:textId="77777777" w:rsidTr="00464856">
        <w:trPr>
          <w:trHeight w:val="454"/>
        </w:trPr>
        <w:tc>
          <w:tcPr>
            <w:tcW w:w="1131" w:type="dxa"/>
            <w:shd w:val="clear" w:color="auto" w:fill="FFFFFF"/>
            <w:tcMar>
              <w:bottom w:w="57" w:type="dxa"/>
            </w:tcMar>
          </w:tcPr>
          <w:p w14:paraId="33AF13F4" w14:textId="77777777" w:rsidR="00217060" w:rsidRPr="008A55C3" w:rsidRDefault="00217060" w:rsidP="00464856">
            <w:pPr>
              <w:pStyle w:val="Tabelleninhalte"/>
              <w:jc w:val="left"/>
              <w:rPr>
                <w:color w:val="102031" w:themeColor="text2"/>
                <w:sz w:val="22"/>
                <w:szCs w:val="22"/>
              </w:rPr>
            </w:pPr>
            <w:r w:rsidRPr="008A55C3">
              <w:rPr>
                <w:color w:val="102031" w:themeColor="text2"/>
                <w:sz w:val="22"/>
                <w:szCs w:val="22"/>
              </w:rPr>
              <w:t>1</w:t>
            </w:r>
          </w:p>
        </w:tc>
        <w:tc>
          <w:tcPr>
            <w:tcW w:w="2332" w:type="dxa"/>
            <w:shd w:val="clear" w:color="auto" w:fill="FFFFFF"/>
            <w:tcMar>
              <w:bottom w:w="57" w:type="dxa"/>
            </w:tcMar>
          </w:tcPr>
          <w:p w14:paraId="5E9D3980" w14:textId="77777777" w:rsidR="00217060" w:rsidRPr="008A55C3" w:rsidRDefault="00217060" w:rsidP="00464856">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50B3D6BD" w14:textId="77777777" w:rsidR="00217060" w:rsidRPr="008A55C3" w:rsidRDefault="00217060"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1E41F870" w14:textId="77777777" w:rsidR="00217060" w:rsidRPr="008A55C3" w:rsidRDefault="00217060" w:rsidP="00464856">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63E4AA1E" w14:textId="77777777" w:rsidR="00217060" w:rsidRPr="008A55C3" w:rsidRDefault="00217060"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565F1B09" w14:textId="77777777" w:rsidR="00217060" w:rsidRPr="008A55C3" w:rsidRDefault="00217060" w:rsidP="00464856">
            <w:pPr>
              <w:pStyle w:val="Tabelleninhalte"/>
              <w:jc w:val="left"/>
              <w:rPr>
                <w:color w:val="102031" w:themeColor="text2"/>
                <w:sz w:val="22"/>
                <w:szCs w:val="22"/>
              </w:rPr>
            </w:pPr>
            <w:r>
              <w:rPr>
                <w:color w:val="102031" w:themeColor="text2"/>
                <w:sz w:val="22"/>
                <w:szCs w:val="22"/>
              </w:rPr>
              <w:t>EK/VK</w:t>
            </w:r>
          </w:p>
        </w:tc>
      </w:tr>
    </w:tbl>
    <w:p w14:paraId="2EFA05F0" w14:textId="77777777" w:rsidR="00217060" w:rsidRDefault="00217060" w:rsidP="00217060"/>
    <w:p w14:paraId="1B515A10" w14:textId="589A65F2" w:rsidR="0094113E" w:rsidRDefault="00FA7CA6" w:rsidP="00FA7CA6">
      <w:pPr>
        <w:pStyle w:val="berschrift3"/>
      </w:pPr>
      <w:r>
        <w:t>Schutzfolienbreite in Fertigungsliste und Auftragsfertigungsliste</w:t>
      </w:r>
    </w:p>
    <w:p w14:paraId="6A476F67" w14:textId="77777777" w:rsidR="00C0358E" w:rsidRDefault="00C0358E" w:rsidP="00C0358E"/>
    <w:p w14:paraId="402B71D0" w14:textId="77777777" w:rsidR="00483C7C" w:rsidRDefault="00C06F67" w:rsidP="00C0358E">
      <w:r>
        <w:t xml:space="preserve">Nach Eingabe des Folienzuschnittsartikel (Dekorfolie) wird </w:t>
      </w:r>
      <w:r w:rsidR="00483C7C">
        <w:t xml:space="preserve">mit einer individuellen Programmierung der Schutzfolienartikel in die Fertigungs- </w:t>
      </w:r>
      <w:proofErr w:type="spellStart"/>
      <w:r w:rsidR="00483C7C">
        <w:t>bzw</w:t>
      </w:r>
      <w:proofErr w:type="spellEnd"/>
      <w:r w:rsidR="00483C7C">
        <w:t xml:space="preserve">- Auftragsfertigungsliste eingefügt. </w:t>
      </w:r>
    </w:p>
    <w:p w14:paraId="65CF6559" w14:textId="77777777" w:rsidR="00FA4B3C" w:rsidRDefault="00FA4B3C" w:rsidP="00C0358E"/>
    <w:p w14:paraId="2CA5E351" w14:textId="17CD75C3" w:rsidR="00C0358E" w:rsidRDefault="004B08F0" w:rsidP="00C0358E">
      <w:r>
        <w:t xml:space="preserve">Analog zur Ermittlung der Folienbreite für Dekorfolien soll die </w:t>
      </w:r>
      <w:r w:rsidR="00C07F5E">
        <w:t xml:space="preserve">benötigte Breite für Schutzfolien </w:t>
      </w:r>
      <w:r w:rsidR="00543B5A">
        <w:t>per Programm ermittelt und in die Schutzfolienzeile der Fertigungs- bzw. Auftragsfertigungsliste eingetragen werden.</w:t>
      </w:r>
    </w:p>
    <w:p w14:paraId="3D65A1FC" w14:textId="77777777" w:rsidR="00543B5A" w:rsidRDefault="00543B5A" w:rsidP="00C0358E"/>
    <w:p w14:paraId="5A16696A" w14:textId="3DF4C8C0" w:rsidR="00543B5A" w:rsidRDefault="001968A1" w:rsidP="00C0358E">
      <w:r>
        <w:t xml:space="preserve">Schutzfolienartikel werden über die individuelle Aufzählung „Artikelgruppe“ entsprechend gekennzeichnet. </w:t>
      </w:r>
    </w:p>
    <w:p w14:paraId="449EA749" w14:textId="77777777" w:rsidR="00FA4B3C" w:rsidRDefault="00FA4B3C" w:rsidP="00C0358E"/>
    <w:p w14:paraId="6DAC7FEE" w14:textId="77777777" w:rsidR="00C06F67" w:rsidRDefault="00971814" w:rsidP="00C0358E">
      <w:r>
        <w:t xml:space="preserve">Schutzfolienartikel gibt es in festen breiten, sodass die Möglichkeit besteht, dass auf einen Rohträger bis zu zwei Schutzfolien nebeneinander geklebt werden müssen, damit die gesamte Breite des </w:t>
      </w:r>
      <w:r w:rsidR="00EB5E9C">
        <w:t xml:space="preserve">Rohträgers abgedeckt ist. Des Weiteren unterscheiden sich die Schutzfolienartikel in ihrer Qualität. </w:t>
      </w:r>
    </w:p>
    <w:p w14:paraId="6D28D433" w14:textId="77777777" w:rsidR="00084C4F" w:rsidRDefault="00084C4F" w:rsidP="00C0358E"/>
    <w:p w14:paraId="3A531992" w14:textId="4056161D" w:rsidR="00EB5E9C" w:rsidRDefault="00EB5E9C" w:rsidP="00C0358E">
      <w:r>
        <w:t xml:space="preserve">Welcher Schutzfolientyp für </w:t>
      </w:r>
      <w:r w:rsidR="00594FDC">
        <w:t xml:space="preserve">verwendet werden soll, ist </w:t>
      </w:r>
      <w:r w:rsidR="00C06F67">
        <w:t>abhängig von der verwendeten Dekorfolie.</w:t>
      </w:r>
      <w:r w:rsidR="00084C4F">
        <w:t xml:space="preserve"> </w:t>
      </w:r>
      <w:r w:rsidR="007252AB">
        <w:t>Hierfür wird im</w:t>
      </w:r>
      <w:r w:rsidR="00A554CA">
        <w:t xml:space="preserve"> Folienzuschnittsartikel</w:t>
      </w:r>
      <w:r w:rsidR="001372C6">
        <w:t xml:space="preserve"> in das</w:t>
      </w:r>
      <w:r w:rsidR="007252AB">
        <w:t xml:space="preserve"> individuellen Feld „übergeordnet</w:t>
      </w:r>
      <w:r w:rsidR="000B26F7">
        <w:t xml:space="preserve">er Schutzfolienartikel“ </w:t>
      </w:r>
      <w:r w:rsidR="001372C6">
        <w:t xml:space="preserve">ein </w:t>
      </w:r>
      <w:r w:rsidR="000B26F7">
        <w:t xml:space="preserve">Artikel </w:t>
      </w:r>
      <w:r w:rsidR="00A554CA">
        <w:t>eingetragen.</w:t>
      </w:r>
    </w:p>
    <w:p w14:paraId="5251250B" w14:textId="77777777" w:rsidR="00156B68" w:rsidRDefault="00156B68" w:rsidP="00C0358E"/>
    <w:p w14:paraId="6486D3B1" w14:textId="56D6ADBB" w:rsidR="00A554CA" w:rsidRDefault="00156B68" w:rsidP="00C0358E">
      <w:r>
        <w:t>Die</w:t>
      </w:r>
      <w:r w:rsidR="001372C6">
        <w:t xml:space="preserve"> Schutzfolienbreiten</w:t>
      </w:r>
      <w:r>
        <w:t xml:space="preserve"> werden</w:t>
      </w:r>
      <w:r w:rsidR="00B03524">
        <w:t xml:space="preserve"> in d</w:t>
      </w:r>
      <w:r>
        <w:t>ie</w:t>
      </w:r>
      <w:r w:rsidR="00B03524">
        <w:t xml:space="preserve"> individuellen Felder aus Kapitel </w:t>
      </w:r>
      <w:r w:rsidR="00B03524">
        <w:fldChar w:fldCharType="begin"/>
      </w:r>
      <w:r w:rsidR="00B03524">
        <w:instrText xml:space="preserve"> REF _Ref232762250 \r \h </w:instrText>
      </w:r>
      <w:r w:rsidR="00B03524">
        <w:fldChar w:fldCharType="separate"/>
      </w:r>
      <w:r w:rsidR="00B03524">
        <w:t>2.4.5</w:t>
      </w:r>
      <w:r w:rsidR="00B03524">
        <w:fldChar w:fldCharType="end"/>
      </w:r>
      <w:r w:rsidR="00B03524">
        <w:t xml:space="preserve"> </w:t>
      </w:r>
      <w:r w:rsidR="00B03524">
        <w:fldChar w:fldCharType="begin"/>
      </w:r>
      <w:r w:rsidR="00B03524">
        <w:instrText xml:space="preserve"> REF _Ref232762250 \h </w:instrText>
      </w:r>
      <w:r w:rsidR="00B03524">
        <w:fldChar w:fldCharType="separate"/>
      </w:r>
      <w:r w:rsidR="00B03524">
        <w:t>Folienbreite / Schutzfolie</w:t>
      </w:r>
      <w:r w:rsidR="00B03524">
        <w:fldChar w:fldCharType="end"/>
      </w:r>
      <w:r w:rsidR="009E7330">
        <w:t xml:space="preserve"> durch die Anwender </w:t>
      </w:r>
      <w:r>
        <w:t xml:space="preserve">im Rohrträgerartikel </w:t>
      </w:r>
      <w:r w:rsidR="009E7330">
        <w:t>eingetragen.</w:t>
      </w:r>
    </w:p>
    <w:p w14:paraId="174D3BDB" w14:textId="77777777" w:rsidR="009E7330" w:rsidRDefault="009E7330" w:rsidP="00C0358E"/>
    <w:p w14:paraId="12AD01C1" w14:textId="253B8947" w:rsidR="009E7330" w:rsidRDefault="009E7330" w:rsidP="00C0358E">
      <w:r>
        <w:lastRenderedPageBreak/>
        <w:t xml:space="preserve">Die zu verwendende Schutzfolie setzt sich aus dem Suchwort des übergeordneten Schutzfolienartikels sowie </w:t>
      </w:r>
      <w:r w:rsidR="002A7927">
        <w:t>der hinterlegten Folienbreite zusammen.</w:t>
      </w:r>
      <w:r w:rsidR="002D7C1C">
        <w:t xml:space="preserve"> Die Folierungsseite ist ebenfalls zu beachten. </w:t>
      </w:r>
    </w:p>
    <w:p w14:paraId="52CC38CE" w14:textId="77777777" w:rsidR="002D7C1C" w:rsidRDefault="002D7C1C" w:rsidP="00C0358E"/>
    <w:p w14:paraId="05D21C7E" w14:textId="3391564A" w:rsidR="002D7C1C" w:rsidRDefault="002D7C1C" w:rsidP="00C0358E">
      <w:r>
        <w:t xml:space="preserve">Für die </w:t>
      </w:r>
      <w:proofErr w:type="spellStart"/>
      <w:r>
        <w:t>Folierungsseiten</w:t>
      </w:r>
      <w:proofErr w:type="spellEnd"/>
      <w:r>
        <w:t xml:space="preserve"> „Seite 3“ und „Seite 4“ ist </w:t>
      </w:r>
      <w:r w:rsidR="00780227">
        <w:t>keine Schutzfolie vorgesehen. Die</w:t>
      </w:r>
      <w:r w:rsidR="0009027C">
        <w:t xml:space="preserve"> Schutzfolie für diese Seiten ist in der Schutzfolienbreite für innen und </w:t>
      </w:r>
      <w:r w:rsidR="00CA3890">
        <w:t>außen</w:t>
      </w:r>
      <w:r w:rsidR="0009027C">
        <w:t xml:space="preserve"> berücksichtigt.</w:t>
      </w:r>
    </w:p>
    <w:p w14:paraId="22512035" w14:textId="77777777" w:rsidR="00341E0F" w:rsidRDefault="00341E0F" w:rsidP="00C0358E"/>
    <w:p w14:paraId="3891C8C3" w14:textId="6DDCB36C" w:rsidR="00341E0F" w:rsidRDefault="00341E0F" w:rsidP="00C0358E">
      <w:r>
        <w:t>Beispiel:</w:t>
      </w:r>
    </w:p>
    <w:p w14:paraId="08B9BD18" w14:textId="75D7F854" w:rsidR="00341E0F" w:rsidRDefault="00341E0F" w:rsidP="00C0358E">
      <w:r>
        <w:t xml:space="preserve">Übergeordneter Schutzfolienartikel aus Dekorfolie </w:t>
      </w:r>
      <w:r>
        <w:sym w:font="Wingdings" w:char="F0E0"/>
      </w:r>
      <w:r>
        <w:t xml:space="preserve"> SCHUTZFOLIESW</w:t>
      </w:r>
    </w:p>
    <w:p w14:paraId="0AEF27FD" w14:textId="27C02EC6" w:rsidR="00341E0F" w:rsidRDefault="00341E0F" w:rsidP="00C0358E">
      <w:r>
        <w:t>Schutzfolienbreite 1 innen mm</w:t>
      </w:r>
      <w:r w:rsidR="00D46527">
        <w:t xml:space="preserve"> </w:t>
      </w:r>
      <w:r w:rsidR="00D46527">
        <w:t>aus Rohträger</w:t>
      </w:r>
      <w:r w:rsidR="00AC173C">
        <w:t xml:space="preserve"> (</w:t>
      </w:r>
      <w:r w:rsidR="00AC173C" w:rsidRPr="00AC173C">
        <w:t>ysfolbrinnen1</w:t>
      </w:r>
      <w:r w:rsidR="00AC173C">
        <w:t>)</w:t>
      </w:r>
      <w:r>
        <w:t xml:space="preserve"> </w:t>
      </w:r>
      <w:r>
        <w:sym w:font="Wingdings" w:char="F0E0"/>
      </w:r>
      <w:r>
        <w:t xml:space="preserve"> 90</w:t>
      </w:r>
    </w:p>
    <w:p w14:paraId="0DA688BC" w14:textId="70C7BEA1" w:rsidR="003C7B9C" w:rsidRDefault="003C7B9C" w:rsidP="00C0358E">
      <w:r>
        <w:t xml:space="preserve">Zu verwendender Schutzfolienartikel </w:t>
      </w:r>
      <w:r>
        <w:sym w:font="Wingdings" w:char="F0E0"/>
      </w:r>
      <w:r>
        <w:t xml:space="preserve"> SCHUTZFOLIESW90</w:t>
      </w:r>
    </w:p>
    <w:p w14:paraId="6B3BA88A" w14:textId="77777777" w:rsidR="00341E0F" w:rsidRDefault="00341E0F" w:rsidP="00C0358E"/>
    <w:p w14:paraId="7D870657" w14:textId="54CD6D16" w:rsidR="003C7B9C" w:rsidRDefault="00126831" w:rsidP="00C0358E">
      <w:r>
        <w:t>In der Fertigungs- bzw. Auftragsfertigungsliste wird nach dem Folienzuschnitt</w:t>
      </w:r>
      <w:r w:rsidR="00080FFA">
        <w:t>s</w:t>
      </w:r>
      <w:r>
        <w:t>artikel</w:t>
      </w:r>
      <w:r w:rsidR="00080FFA">
        <w:t xml:space="preserve"> </w:t>
      </w:r>
      <w:r w:rsidR="00937499">
        <w:t>der Schutzfolienartikel eingefügt.</w:t>
      </w:r>
      <w:r w:rsidR="00053026">
        <w:t xml:space="preserve"> Die Länge der Schutzfolie wird mit 1000mm gefüllt. Die Breite mit der jeweiligen Schutzfolienbreite aus de</w:t>
      </w:r>
      <w:r w:rsidR="00F535CB">
        <w:t xml:space="preserve">r Dekorfolie (z.B. </w:t>
      </w:r>
      <w:r w:rsidR="00F535CB">
        <w:t>Schutzfolienbreite 1 innen mm</w:t>
      </w:r>
      <w:r w:rsidR="00F535CB">
        <w:t>).</w:t>
      </w:r>
    </w:p>
    <w:p w14:paraId="37263442" w14:textId="77777777" w:rsidR="00156B68" w:rsidRDefault="00156B68" w:rsidP="00C0358E"/>
    <w:p w14:paraId="414E6F91" w14:textId="11158A69" w:rsidR="00F535CB" w:rsidRDefault="00AD4325" w:rsidP="00C0358E">
      <w:r>
        <w:t>Sofern für die Rohträgerbreite eine zweite Schutzfolie erfordert, wird nach der ersten Schutzfolie ein zweiter Schutzfolienartikel in die Fertigungs- bzw. Auftragsfertigungsliste eingefügt.</w:t>
      </w:r>
      <w:r w:rsidR="00752F12">
        <w:t xml:space="preserve"> Eine zweite Schutzfolie wird nur eingefügt, wenn das Feld der Schutzfolienbreite 2 innen/</w:t>
      </w:r>
      <w:proofErr w:type="spellStart"/>
      <w:r w:rsidR="00752F12">
        <w:t>aussen</w:t>
      </w:r>
      <w:proofErr w:type="spellEnd"/>
      <w:r w:rsidR="00752F12">
        <w:t xml:space="preserve"> im Rohträgerartikel gefüllt ist.</w:t>
      </w:r>
    </w:p>
    <w:p w14:paraId="40C07640" w14:textId="77777777" w:rsidR="00341E0F" w:rsidRDefault="00341E0F" w:rsidP="00C0358E"/>
    <w:p w14:paraId="43C9AFB5" w14:textId="77777777" w:rsidR="00EB7160" w:rsidRDefault="00EB7160" w:rsidP="00EB7160">
      <w:r>
        <w:t>Beispiel:</w:t>
      </w:r>
    </w:p>
    <w:p w14:paraId="2B6699DB" w14:textId="77777777" w:rsidR="00EB7160" w:rsidRDefault="00EB7160" w:rsidP="00EB7160">
      <w:r>
        <w:t xml:space="preserve">Übergeordneter Schutzfolienartikel aus Dekorfolie </w:t>
      </w:r>
      <w:r>
        <w:sym w:font="Wingdings" w:char="F0E0"/>
      </w:r>
      <w:r>
        <w:t xml:space="preserve"> SCHUTZFOLIESW</w:t>
      </w:r>
    </w:p>
    <w:p w14:paraId="1A293E01" w14:textId="7082A573" w:rsidR="00EB7160" w:rsidRDefault="00EB7160" w:rsidP="00EB7160">
      <w:r>
        <w:t>Schutzfolienbreite 1 innen mm</w:t>
      </w:r>
      <w:r w:rsidR="00D46527">
        <w:t xml:space="preserve"> aus Rohträger</w:t>
      </w:r>
      <w:r w:rsidR="00AC173C">
        <w:t xml:space="preserve"> (</w:t>
      </w:r>
      <w:r w:rsidR="00AC173C" w:rsidRPr="00AC173C">
        <w:t>ysfolbrinnen1</w:t>
      </w:r>
      <w:r w:rsidR="00AC173C">
        <w:t>)</w:t>
      </w:r>
      <w:r>
        <w:t xml:space="preserve"> </w:t>
      </w:r>
      <w:r>
        <w:sym w:font="Wingdings" w:char="F0E0"/>
      </w:r>
      <w:r>
        <w:t xml:space="preserve"> 90</w:t>
      </w:r>
    </w:p>
    <w:p w14:paraId="3B3C5EDE" w14:textId="77777777" w:rsidR="00EB7160" w:rsidRDefault="00EB7160" w:rsidP="00EB7160">
      <w:r>
        <w:t xml:space="preserve">Zu verwendender Schutzfolienartikel </w:t>
      </w:r>
      <w:r>
        <w:sym w:font="Wingdings" w:char="F0E0"/>
      </w:r>
      <w:r>
        <w:t xml:space="preserve"> SCHUTZFOLIESW90</w:t>
      </w:r>
    </w:p>
    <w:p w14:paraId="432D5EB8" w14:textId="455F1B2C" w:rsidR="00EB7160" w:rsidRDefault="00EB7160" w:rsidP="00EB7160">
      <w:r>
        <w:t xml:space="preserve">Schutzfolienbreite </w:t>
      </w:r>
      <w:r w:rsidR="00AC173C">
        <w:t>2</w:t>
      </w:r>
      <w:r>
        <w:t xml:space="preserve"> innen mm</w:t>
      </w:r>
      <w:r w:rsidR="00D46527">
        <w:t xml:space="preserve"> </w:t>
      </w:r>
      <w:r w:rsidR="00D46527">
        <w:t>aus Rohträger</w:t>
      </w:r>
      <w:r w:rsidR="00AC173C">
        <w:t xml:space="preserve"> (</w:t>
      </w:r>
      <w:r w:rsidR="00AC173C" w:rsidRPr="00AC173C">
        <w:t>ysfolbrinnen</w:t>
      </w:r>
      <w:r w:rsidR="00AC173C">
        <w:t>2)</w:t>
      </w:r>
      <w:r>
        <w:t xml:space="preserve"> </w:t>
      </w:r>
      <w:r>
        <w:sym w:font="Wingdings" w:char="F0E0"/>
      </w:r>
      <w:r>
        <w:t xml:space="preserve"> </w:t>
      </w:r>
      <w:r>
        <w:t>70</w:t>
      </w:r>
    </w:p>
    <w:p w14:paraId="4C6156C7" w14:textId="50710389" w:rsidR="002D7C1C" w:rsidRDefault="00EB7160" w:rsidP="00EB7160">
      <w:r>
        <w:t xml:space="preserve">Zu verwendender Schutzfolienartikel </w:t>
      </w:r>
      <w:r>
        <w:sym w:font="Wingdings" w:char="F0E0"/>
      </w:r>
      <w:r>
        <w:t xml:space="preserve"> SCHUTZFOLIESW</w:t>
      </w:r>
      <w:r>
        <w:t>70</w:t>
      </w:r>
    </w:p>
    <w:p w14:paraId="765FA8C8" w14:textId="77777777" w:rsidR="00EB7160" w:rsidRDefault="00EB7160" w:rsidP="00EB7160"/>
    <w:p w14:paraId="6D435F63" w14:textId="613FFD57" w:rsidR="00EB7160" w:rsidRDefault="00EB7160" w:rsidP="00EB7160">
      <w:r>
        <w:t>Technische Anpassung:</w:t>
      </w:r>
    </w:p>
    <w:p w14:paraId="7D9ADCC3" w14:textId="77777777" w:rsidR="00EB7160" w:rsidRDefault="00EB7160" w:rsidP="00EB7160">
      <w:pPr>
        <w:pStyle w:val="Listenabsatz"/>
        <w:numPr>
          <w:ilvl w:val="0"/>
          <w:numId w:val="26"/>
        </w:numPr>
      </w:pPr>
      <w:r>
        <w:t>FOP Feldaustritt „</w:t>
      </w:r>
      <w:proofErr w:type="spellStart"/>
      <w:r>
        <w:t>elex</w:t>
      </w:r>
      <w:proofErr w:type="spellEnd"/>
      <w:r>
        <w:t>“ in Maske 2 (Artikel), 811 (Fertigungsliste) und 113 (Auftragsfertigungsliste) zum Ermitteln der Folienbreite gemäß Beschreibung aus Arbeitspaket.</w:t>
      </w:r>
    </w:p>
    <w:p w14:paraId="3C527E72" w14:textId="77777777" w:rsidR="00EB7160" w:rsidRDefault="00EB7160" w:rsidP="00C0358E"/>
    <w:tbl>
      <w:tblPr>
        <w:tblStyle w:val="Tabellenraster"/>
        <w:tblW w:w="9085" w:type="dxa"/>
        <w:tblLook w:val="04A0" w:firstRow="1" w:lastRow="0" w:firstColumn="1" w:lastColumn="0" w:noHBand="0" w:noVBand="1"/>
      </w:tblPr>
      <w:tblGrid>
        <w:gridCol w:w="8018"/>
        <w:gridCol w:w="1067"/>
      </w:tblGrid>
      <w:tr w:rsidR="00EB7160" w:rsidRPr="008A55C3" w14:paraId="1ECDFB55" w14:textId="77777777" w:rsidTr="00464856">
        <w:tc>
          <w:tcPr>
            <w:tcW w:w="8077" w:type="dxa"/>
            <w:shd w:val="clear" w:color="auto" w:fill="DCEEA3" w:themeFill="accent6" w:themeFillTint="99"/>
          </w:tcPr>
          <w:p w14:paraId="43A9E48B" w14:textId="77777777" w:rsidR="00EB7160" w:rsidRPr="008A55C3" w:rsidRDefault="00EB7160" w:rsidP="00464856">
            <w:r w:rsidRPr="008A55C3">
              <w:t>Auswirkungen der Customization/Extension</w:t>
            </w:r>
          </w:p>
        </w:tc>
        <w:tc>
          <w:tcPr>
            <w:tcW w:w="1008" w:type="dxa"/>
            <w:shd w:val="clear" w:color="auto" w:fill="DCEEA3" w:themeFill="accent6" w:themeFillTint="99"/>
          </w:tcPr>
          <w:p w14:paraId="67B17B24" w14:textId="77777777" w:rsidR="00EB7160" w:rsidRPr="008A55C3" w:rsidRDefault="00EB7160" w:rsidP="00464856">
            <w:r w:rsidRPr="008A55C3">
              <w:t>Antwort</w:t>
            </w:r>
          </w:p>
        </w:tc>
      </w:tr>
      <w:tr w:rsidR="00EB7160" w:rsidRPr="008A55C3" w14:paraId="3D1F8D7C" w14:textId="77777777" w:rsidTr="00464856">
        <w:tc>
          <w:tcPr>
            <w:tcW w:w="8077" w:type="dxa"/>
          </w:tcPr>
          <w:p w14:paraId="5F2FAAE4" w14:textId="77777777" w:rsidR="00EB7160" w:rsidRPr="008A55C3" w:rsidRDefault="00EB7160" w:rsidP="00464856">
            <w:pPr>
              <w:rPr>
                <w:sz w:val="20"/>
                <w:szCs w:val="20"/>
              </w:rPr>
            </w:pPr>
            <w:r w:rsidRPr="008A55C3">
              <w:rPr>
                <w:sz w:val="20"/>
                <w:szCs w:val="20"/>
              </w:rPr>
              <w:t xml:space="preserve">Keine besonderen Auswirkungen </w:t>
            </w:r>
          </w:p>
        </w:tc>
        <w:tc>
          <w:tcPr>
            <w:tcW w:w="1008" w:type="dxa"/>
          </w:tcPr>
          <w:p w14:paraId="42BBE3D0" w14:textId="77777777" w:rsidR="00EB7160" w:rsidRPr="008A55C3" w:rsidRDefault="00EB7160" w:rsidP="00464856">
            <w:pPr>
              <w:rPr>
                <w:sz w:val="20"/>
                <w:szCs w:val="20"/>
              </w:rPr>
            </w:pPr>
            <w:r w:rsidRPr="008A55C3">
              <w:rPr>
                <w:sz w:val="20"/>
                <w:szCs w:val="20"/>
              </w:rPr>
              <w:t>Ja/Nein</w:t>
            </w:r>
          </w:p>
        </w:tc>
      </w:tr>
      <w:tr w:rsidR="00EB7160" w:rsidRPr="008A55C3" w14:paraId="6DD78FEA" w14:textId="77777777" w:rsidTr="00464856">
        <w:tc>
          <w:tcPr>
            <w:tcW w:w="8077" w:type="dxa"/>
          </w:tcPr>
          <w:p w14:paraId="7E83AF9A" w14:textId="77777777" w:rsidR="00EB7160" w:rsidRPr="008A55C3" w:rsidRDefault="00EB7160" w:rsidP="00464856">
            <w:pPr>
              <w:rPr>
                <w:sz w:val="20"/>
                <w:szCs w:val="20"/>
              </w:rPr>
            </w:pPr>
            <w:r w:rsidRPr="008A55C3">
              <w:rPr>
                <w:sz w:val="20"/>
                <w:szCs w:val="20"/>
              </w:rPr>
              <w:t xml:space="preserve">Wird ganz oder teilweise durch </w:t>
            </w:r>
            <w:r w:rsidRPr="008A55C3">
              <w:rPr>
                <w:b/>
                <w:bCs/>
                <w:sz w:val="20"/>
                <w:szCs w:val="20"/>
              </w:rPr>
              <w:t>künftige Produktfunktionalitäten</w:t>
            </w:r>
            <w:r w:rsidRPr="008A55C3">
              <w:rPr>
                <w:sz w:val="20"/>
                <w:szCs w:val="20"/>
              </w:rPr>
              <w:t xml:space="preserve"> obsolet.</w:t>
            </w:r>
          </w:p>
        </w:tc>
        <w:tc>
          <w:tcPr>
            <w:tcW w:w="1008" w:type="dxa"/>
          </w:tcPr>
          <w:p w14:paraId="1CF493D2" w14:textId="77777777" w:rsidR="00EB7160" w:rsidRPr="008A55C3" w:rsidRDefault="00EB7160" w:rsidP="00464856">
            <w:pPr>
              <w:rPr>
                <w:sz w:val="20"/>
                <w:szCs w:val="20"/>
              </w:rPr>
            </w:pPr>
            <w:r w:rsidRPr="008A55C3">
              <w:rPr>
                <w:sz w:val="20"/>
                <w:szCs w:val="20"/>
              </w:rPr>
              <w:t>Ja/Nein</w:t>
            </w:r>
          </w:p>
        </w:tc>
      </w:tr>
      <w:tr w:rsidR="00EB7160" w:rsidRPr="008A55C3" w14:paraId="104451BB" w14:textId="77777777" w:rsidTr="00464856">
        <w:tc>
          <w:tcPr>
            <w:tcW w:w="8077" w:type="dxa"/>
          </w:tcPr>
          <w:p w14:paraId="01B8FFCB" w14:textId="77777777" w:rsidR="00EB7160" w:rsidRPr="008A55C3" w:rsidRDefault="00EB7160" w:rsidP="00464856">
            <w:pPr>
              <w:rPr>
                <w:sz w:val="20"/>
                <w:szCs w:val="20"/>
              </w:rPr>
            </w:pPr>
            <w:r w:rsidRPr="008A55C3">
              <w:rPr>
                <w:sz w:val="20"/>
                <w:szCs w:val="20"/>
              </w:rPr>
              <w:t xml:space="preserve">Hat Auswirkungen auf die </w:t>
            </w:r>
            <w:r w:rsidRPr="008A55C3">
              <w:rPr>
                <w:b/>
                <w:bCs/>
                <w:sz w:val="20"/>
                <w:szCs w:val="20"/>
              </w:rPr>
              <w:t>Disposition</w:t>
            </w:r>
            <w:r w:rsidRPr="008A55C3">
              <w:rPr>
                <w:sz w:val="20"/>
                <w:szCs w:val="20"/>
              </w:rPr>
              <w:t>.</w:t>
            </w:r>
          </w:p>
        </w:tc>
        <w:tc>
          <w:tcPr>
            <w:tcW w:w="1008" w:type="dxa"/>
          </w:tcPr>
          <w:p w14:paraId="3139C4EC" w14:textId="77777777" w:rsidR="00EB7160" w:rsidRPr="008A55C3" w:rsidRDefault="00EB7160" w:rsidP="00464856">
            <w:pPr>
              <w:rPr>
                <w:sz w:val="20"/>
                <w:szCs w:val="20"/>
              </w:rPr>
            </w:pPr>
            <w:r w:rsidRPr="008A55C3">
              <w:rPr>
                <w:sz w:val="20"/>
                <w:szCs w:val="20"/>
              </w:rPr>
              <w:t>Ja/Nein</w:t>
            </w:r>
          </w:p>
        </w:tc>
      </w:tr>
      <w:tr w:rsidR="00EB7160" w:rsidRPr="008A55C3" w14:paraId="765013F3" w14:textId="77777777" w:rsidTr="00464856">
        <w:tc>
          <w:tcPr>
            <w:tcW w:w="8077" w:type="dxa"/>
          </w:tcPr>
          <w:p w14:paraId="28001BB2" w14:textId="77777777" w:rsidR="00EB7160" w:rsidRPr="008A55C3" w:rsidRDefault="00EB7160" w:rsidP="00464856">
            <w:pPr>
              <w:rPr>
                <w:sz w:val="20"/>
                <w:szCs w:val="20"/>
              </w:rPr>
            </w:pPr>
            <w:r w:rsidRPr="008A55C3">
              <w:rPr>
                <w:sz w:val="20"/>
                <w:szCs w:val="20"/>
              </w:rPr>
              <w:t xml:space="preserve">Hat Auswirkungen auf die </w:t>
            </w:r>
            <w:r w:rsidRPr="008A55C3">
              <w:rPr>
                <w:b/>
                <w:bCs/>
                <w:sz w:val="20"/>
                <w:szCs w:val="20"/>
              </w:rPr>
              <w:t>Bewertung</w:t>
            </w:r>
            <w:r w:rsidRPr="008A55C3">
              <w:rPr>
                <w:sz w:val="20"/>
                <w:szCs w:val="20"/>
              </w:rPr>
              <w:t>.</w:t>
            </w:r>
          </w:p>
        </w:tc>
        <w:tc>
          <w:tcPr>
            <w:tcW w:w="1008" w:type="dxa"/>
          </w:tcPr>
          <w:p w14:paraId="27334E50" w14:textId="77777777" w:rsidR="00EB7160" w:rsidRPr="008A55C3" w:rsidRDefault="00EB7160" w:rsidP="00464856">
            <w:pPr>
              <w:rPr>
                <w:sz w:val="20"/>
                <w:szCs w:val="20"/>
              </w:rPr>
            </w:pPr>
            <w:r w:rsidRPr="008A55C3">
              <w:rPr>
                <w:sz w:val="20"/>
                <w:szCs w:val="20"/>
              </w:rPr>
              <w:t>Ja/Nein</w:t>
            </w:r>
          </w:p>
        </w:tc>
      </w:tr>
      <w:tr w:rsidR="00EB7160" w:rsidRPr="008A55C3" w14:paraId="54F62089" w14:textId="77777777" w:rsidTr="00464856">
        <w:tc>
          <w:tcPr>
            <w:tcW w:w="8077" w:type="dxa"/>
          </w:tcPr>
          <w:p w14:paraId="791A36A7" w14:textId="77777777" w:rsidR="00EB7160" w:rsidRPr="008A55C3" w:rsidRDefault="00EB7160" w:rsidP="00464856">
            <w:pPr>
              <w:rPr>
                <w:sz w:val="20"/>
                <w:szCs w:val="20"/>
              </w:rPr>
            </w:pPr>
            <w:r w:rsidRPr="008A55C3">
              <w:rPr>
                <w:sz w:val="20"/>
                <w:szCs w:val="20"/>
              </w:rPr>
              <w:t xml:space="preserve">Ist funktional </w:t>
            </w:r>
            <w:r w:rsidRPr="008A55C3">
              <w:rPr>
                <w:b/>
                <w:bCs/>
                <w:sz w:val="20"/>
                <w:szCs w:val="20"/>
              </w:rPr>
              <w:t>komplex</w:t>
            </w:r>
            <w:r w:rsidRPr="008A55C3">
              <w:rPr>
                <w:sz w:val="20"/>
                <w:szCs w:val="20"/>
              </w:rPr>
              <w:t xml:space="preserve"> oder bezieht sich auf eine </w:t>
            </w:r>
            <w:r w:rsidRPr="008A55C3">
              <w:rPr>
                <w:b/>
                <w:bCs/>
                <w:sz w:val="20"/>
                <w:szCs w:val="20"/>
              </w:rPr>
              <w:t>große Datenmenge</w:t>
            </w:r>
            <w:r w:rsidRPr="008A55C3">
              <w:rPr>
                <w:sz w:val="20"/>
                <w:szCs w:val="20"/>
              </w:rPr>
              <w:t xml:space="preserve"> und ist daher möglicherweise performancekritisch.</w:t>
            </w:r>
          </w:p>
        </w:tc>
        <w:tc>
          <w:tcPr>
            <w:tcW w:w="1008" w:type="dxa"/>
          </w:tcPr>
          <w:p w14:paraId="7DAF9BBA" w14:textId="77777777" w:rsidR="00EB7160" w:rsidRPr="008A55C3" w:rsidRDefault="00EB7160" w:rsidP="00464856">
            <w:pPr>
              <w:rPr>
                <w:sz w:val="20"/>
                <w:szCs w:val="20"/>
              </w:rPr>
            </w:pPr>
            <w:r w:rsidRPr="008A55C3">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131"/>
        <w:gridCol w:w="2332"/>
        <w:gridCol w:w="917"/>
        <w:gridCol w:w="924"/>
        <w:gridCol w:w="924"/>
        <w:gridCol w:w="2844"/>
      </w:tblGrid>
      <w:tr w:rsidR="00EB7160" w:rsidRPr="008A55C3" w14:paraId="21A5352E" w14:textId="77777777" w:rsidTr="00464856">
        <w:trPr>
          <w:trHeight w:hRule="exact" w:val="624"/>
        </w:trPr>
        <w:tc>
          <w:tcPr>
            <w:tcW w:w="1131" w:type="dxa"/>
            <w:shd w:val="clear" w:color="auto" w:fill="D5D5D5" w:themeFill="background2"/>
            <w:tcMar>
              <w:bottom w:w="57" w:type="dxa"/>
            </w:tcMar>
          </w:tcPr>
          <w:p w14:paraId="014B0C41" w14:textId="77777777" w:rsidR="00EB7160" w:rsidRPr="008A55C3" w:rsidRDefault="00EB7160" w:rsidP="00464856">
            <w:pPr>
              <w:rPr>
                <w:b/>
                <w:sz w:val="20"/>
                <w:szCs w:val="20"/>
              </w:rPr>
            </w:pPr>
            <w:r w:rsidRPr="008A55C3">
              <w:rPr>
                <w:b/>
                <w:sz w:val="20"/>
                <w:szCs w:val="20"/>
              </w:rPr>
              <w:t>Priorität</w:t>
            </w:r>
          </w:p>
        </w:tc>
        <w:tc>
          <w:tcPr>
            <w:tcW w:w="2332" w:type="dxa"/>
            <w:shd w:val="clear" w:color="auto" w:fill="D5D5D5" w:themeFill="background2"/>
            <w:tcMar>
              <w:bottom w:w="57" w:type="dxa"/>
            </w:tcMar>
          </w:tcPr>
          <w:p w14:paraId="3721BCFB" w14:textId="77777777" w:rsidR="00EB7160" w:rsidRPr="008A55C3" w:rsidRDefault="00EB7160" w:rsidP="00464856">
            <w:pPr>
              <w:rPr>
                <w:b/>
                <w:sz w:val="20"/>
                <w:szCs w:val="20"/>
              </w:rPr>
            </w:pPr>
            <w:r w:rsidRPr="008A55C3">
              <w:rPr>
                <w:b/>
                <w:sz w:val="20"/>
                <w:szCs w:val="20"/>
              </w:rPr>
              <w:t>Realisierung</w:t>
            </w:r>
          </w:p>
        </w:tc>
        <w:tc>
          <w:tcPr>
            <w:tcW w:w="917" w:type="dxa"/>
            <w:shd w:val="clear" w:color="auto" w:fill="D5D5D5" w:themeFill="background2"/>
            <w:tcMar>
              <w:bottom w:w="57" w:type="dxa"/>
            </w:tcMar>
          </w:tcPr>
          <w:p w14:paraId="245BB8D6" w14:textId="77777777" w:rsidR="00EB7160" w:rsidRPr="008A55C3" w:rsidRDefault="00EB7160" w:rsidP="00464856">
            <w:pPr>
              <w:rPr>
                <w:b/>
                <w:sz w:val="20"/>
                <w:szCs w:val="20"/>
              </w:rPr>
            </w:pPr>
            <w:r w:rsidRPr="008A55C3">
              <w:rPr>
                <w:b/>
                <w:sz w:val="20"/>
                <w:szCs w:val="20"/>
              </w:rPr>
              <w:t>Dauer (ca./h)</w:t>
            </w:r>
          </w:p>
        </w:tc>
        <w:tc>
          <w:tcPr>
            <w:tcW w:w="924" w:type="dxa"/>
            <w:shd w:val="clear" w:color="auto" w:fill="D5D5D5" w:themeFill="background2"/>
            <w:tcMar>
              <w:bottom w:w="57" w:type="dxa"/>
            </w:tcMar>
          </w:tcPr>
          <w:p w14:paraId="6DCEABE7" w14:textId="77777777" w:rsidR="00EB7160" w:rsidRPr="008A55C3" w:rsidRDefault="00EB7160" w:rsidP="00464856">
            <w:pPr>
              <w:rPr>
                <w:b/>
                <w:sz w:val="20"/>
                <w:szCs w:val="20"/>
              </w:rPr>
            </w:pPr>
            <w:r w:rsidRPr="008A55C3">
              <w:rPr>
                <w:b/>
                <w:sz w:val="20"/>
                <w:szCs w:val="20"/>
              </w:rPr>
              <w:t>QS</w:t>
            </w:r>
            <w:r w:rsidRPr="008A55C3">
              <w:rPr>
                <w:b/>
                <w:sz w:val="20"/>
                <w:szCs w:val="20"/>
              </w:rPr>
              <w:br/>
              <w:t>(ca./h)</w:t>
            </w:r>
          </w:p>
        </w:tc>
        <w:tc>
          <w:tcPr>
            <w:tcW w:w="924" w:type="dxa"/>
            <w:shd w:val="clear" w:color="auto" w:fill="D5D5D5" w:themeFill="background2"/>
            <w:tcMar>
              <w:bottom w:w="57" w:type="dxa"/>
            </w:tcMar>
          </w:tcPr>
          <w:p w14:paraId="2CA5A5AB" w14:textId="77777777" w:rsidR="00EB7160" w:rsidRPr="008A55C3" w:rsidRDefault="00EB7160" w:rsidP="00464856">
            <w:pPr>
              <w:rPr>
                <w:b/>
                <w:sz w:val="20"/>
                <w:szCs w:val="20"/>
              </w:rPr>
            </w:pPr>
            <w:r w:rsidRPr="008A55C3">
              <w:rPr>
                <w:b/>
                <w:sz w:val="20"/>
                <w:szCs w:val="20"/>
              </w:rPr>
              <w:t>Kunde</w:t>
            </w:r>
            <w:r w:rsidRPr="008A55C3">
              <w:rPr>
                <w:b/>
                <w:sz w:val="20"/>
                <w:szCs w:val="20"/>
              </w:rPr>
              <w:br/>
              <w:t>(ca./h)</w:t>
            </w:r>
            <w:r w:rsidRPr="008A55C3">
              <w:rPr>
                <w:b/>
                <w:sz w:val="20"/>
                <w:szCs w:val="20"/>
              </w:rPr>
              <w:br/>
            </w:r>
          </w:p>
        </w:tc>
        <w:tc>
          <w:tcPr>
            <w:tcW w:w="2844" w:type="dxa"/>
            <w:shd w:val="clear" w:color="auto" w:fill="D5D5D5" w:themeFill="background2"/>
            <w:tcMar>
              <w:bottom w:w="57" w:type="dxa"/>
            </w:tcMar>
          </w:tcPr>
          <w:p w14:paraId="69D1688F" w14:textId="77777777" w:rsidR="00EB7160" w:rsidRPr="008A55C3" w:rsidRDefault="00EB7160" w:rsidP="00464856">
            <w:pPr>
              <w:rPr>
                <w:b/>
                <w:sz w:val="20"/>
                <w:szCs w:val="20"/>
              </w:rPr>
            </w:pPr>
            <w:r w:rsidRPr="008A55C3">
              <w:rPr>
                <w:b/>
                <w:sz w:val="20"/>
                <w:szCs w:val="20"/>
              </w:rPr>
              <w:t>Bereich</w:t>
            </w:r>
          </w:p>
        </w:tc>
      </w:tr>
      <w:tr w:rsidR="00EB7160" w:rsidRPr="008A55C3" w14:paraId="1AE7DF9B" w14:textId="77777777" w:rsidTr="00464856">
        <w:trPr>
          <w:trHeight w:val="454"/>
        </w:trPr>
        <w:tc>
          <w:tcPr>
            <w:tcW w:w="1131" w:type="dxa"/>
            <w:shd w:val="clear" w:color="auto" w:fill="FFFFFF"/>
            <w:tcMar>
              <w:bottom w:w="57" w:type="dxa"/>
            </w:tcMar>
          </w:tcPr>
          <w:p w14:paraId="59F5E985" w14:textId="77777777" w:rsidR="00EB7160" w:rsidRPr="008A55C3" w:rsidRDefault="00EB7160" w:rsidP="00464856">
            <w:pPr>
              <w:pStyle w:val="Tabelleninhalte"/>
              <w:jc w:val="left"/>
              <w:rPr>
                <w:color w:val="102031" w:themeColor="text2"/>
                <w:sz w:val="22"/>
                <w:szCs w:val="22"/>
              </w:rPr>
            </w:pPr>
            <w:r w:rsidRPr="008A55C3">
              <w:rPr>
                <w:color w:val="102031" w:themeColor="text2"/>
                <w:sz w:val="22"/>
                <w:szCs w:val="22"/>
              </w:rPr>
              <w:lastRenderedPageBreak/>
              <w:t>1</w:t>
            </w:r>
          </w:p>
        </w:tc>
        <w:tc>
          <w:tcPr>
            <w:tcW w:w="2332" w:type="dxa"/>
            <w:shd w:val="clear" w:color="auto" w:fill="FFFFFF"/>
            <w:tcMar>
              <w:bottom w:w="57" w:type="dxa"/>
            </w:tcMar>
          </w:tcPr>
          <w:p w14:paraId="4A0C7BEA" w14:textId="77777777" w:rsidR="00EB7160" w:rsidRPr="008A55C3" w:rsidRDefault="00EB7160" w:rsidP="00464856">
            <w:pPr>
              <w:pStyle w:val="Tabelleninhalte"/>
              <w:jc w:val="left"/>
              <w:rPr>
                <w:color w:val="102031" w:themeColor="text2"/>
                <w:sz w:val="22"/>
                <w:szCs w:val="22"/>
              </w:rPr>
            </w:pPr>
            <w:r w:rsidRPr="008A55C3">
              <w:rPr>
                <w:color w:val="102031" w:themeColor="text2"/>
                <w:sz w:val="22"/>
                <w:szCs w:val="22"/>
              </w:rPr>
              <w:t>Abas</w:t>
            </w:r>
          </w:p>
        </w:tc>
        <w:tc>
          <w:tcPr>
            <w:tcW w:w="917" w:type="dxa"/>
            <w:shd w:val="clear" w:color="auto" w:fill="FFFFFF"/>
            <w:tcMar>
              <w:bottom w:w="57" w:type="dxa"/>
            </w:tcMar>
          </w:tcPr>
          <w:p w14:paraId="5BFAAFB9" w14:textId="77777777" w:rsidR="00EB7160" w:rsidRPr="008A55C3" w:rsidRDefault="00EB7160"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924" w:type="dxa"/>
            <w:shd w:val="clear" w:color="auto" w:fill="FFFFFF"/>
            <w:tcMar>
              <w:bottom w:w="57" w:type="dxa"/>
            </w:tcMar>
          </w:tcPr>
          <w:p w14:paraId="3B3445BE" w14:textId="77777777" w:rsidR="00EB7160" w:rsidRPr="008A55C3" w:rsidRDefault="00EB7160" w:rsidP="00464856">
            <w:pPr>
              <w:pStyle w:val="Tabelleninhalte"/>
              <w:ind w:right="113"/>
              <w:jc w:val="left"/>
              <w:rPr>
                <w:color w:val="102031" w:themeColor="text2"/>
                <w:sz w:val="22"/>
                <w:szCs w:val="22"/>
              </w:rPr>
            </w:pPr>
            <w:r w:rsidRPr="008A55C3">
              <w:rPr>
                <w:color w:val="102031" w:themeColor="text2"/>
                <w:sz w:val="22"/>
                <w:szCs w:val="22"/>
              </w:rPr>
              <w:t>0,00</w:t>
            </w:r>
          </w:p>
        </w:tc>
        <w:tc>
          <w:tcPr>
            <w:tcW w:w="924" w:type="dxa"/>
            <w:shd w:val="clear" w:color="auto" w:fill="FFFFFF"/>
            <w:tcMar>
              <w:bottom w:w="57" w:type="dxa"/>
            </w:tcMar>
          </w:tcPr>
          <w:p w14:paraId="5F645553" w14:textId="77777777" w:rsidR="00EB7160" w:rsidRPr="008A55C3" w:rsidRDefault="00EB7160" w:rsidP="00464856">
            <w:pPr>
              <w:pStyle w:val="Tabelleninhalte"/>
              <w:ind w:right="113"/>
              <w:jc w:val="left"/>
              <w:rPr>
                <w:color w:val="102031" w:themeColor="text2"/>
                <w:sz w:val="22"/>
                <w:szCs w:val="22"/>
              </w:rPr>
            </w:pPr>
            <w:r>
              <w:rPr>
                <w:color w:val="102031" w:themeColor="text2"/>
                <w:sz w:val="22"/>
                <w:szCs w:val="22"/>
              </w:rPr>
              <w:t>0</w:t>
            </w:r>
            <w:r w:rsidRPr="008A55C3">
              <w:rPr>
                <w:color w:val="102031" w:themeColor="text2"/>
                <w:sz w:val="22"/>
                <w:szCs w:val="22"/>
              </w:rPr>
              <w:t>,00</w:t>
            </w:r>
          </w:p>
        </w:tc>
        <w:tc>
          <w:tcPr>
            <w:tcW w:w="2844" w:type="dxa"/>
            <w:shd w:val="clear" w:color="auto" w:fill="FFFFFF"/>
            <w:tcMar>
              <w:bottom w:w="57" w:type="dxa"/>
            </w:tcMar>
          </w:tcPr>
          <w:p w14:paraId="272A400C" w14:textId="77777777" w:rsidR="00EB7160" w:rsidRPr="008A55C3" w:rsidRDefault="00EB7160" w:rsidP="00464856">
            <w:pPr>
              <w:pStyle w:val="Tabelleninhalte"/>
              <w:jc w:val="left"/>
              <w:rPr>
                <w:color w:val="102031" w:themeColor="text2"/>
                <w:sz w:val="22"/>
                <w:szCs w:val="22"/>
              </w:rPr>
            </w:pPr>
            <w:r>
              <w:rPr>
                <w:color w:val="102031" w:themeColor="text2"/>
                <w:sz w:val="22"/>
                <w:szCs w:val="22"/>
              </w:rPr>
              <w:t>EK/VK</w:t>
            </w:r>
          </w:p>
        </w:tc>
      </w:tr>
    </w:tbl>
    <w:p w14:paraId="7DDDDE66" w14:textId="77777777" w:rsidR="00EB7160" w:rsidRPr="00C0358E" w:rsidRDefault="00EB7160" w:rsidP="00C0358E"/>
    <w:p w14:paraId="2DDE3656" w14:textId="77777777" w:rsidR="00822DAD" w:rsidRPr="008A55C3" w:rsidRDefault="00822DAD" w:rsidP="00822DAD">
      <w:pPr>
        <w:pStyle w:val="berschrift1"/>
      </w:pPr>
      <w:bookmarkStart w:id="117" w:name="_Toc463174682"/>
      <w:bookmarkStart w:id="118" w:name="_Toc463192002"/>
      <w:bookmarkStart w:id="119" w:name="_Toc33004096"/>
      <w:bookmarkStart w:id="120" w:name="_Toc141694824"/>
      <w:bookmarkStart w:id="121" w:name="_Toc157148333"/>
      <w:r w:rsidRPr="008A55C3">
        <w:t>Abkürzungsverzeichnis</w:t>
      </w:r>
      <w:bookmarkEnd w:id="117"/>
      <w:bookmarkEnd w:id="118"/>
      <w:bookmarkEnd w:id="119"/>
      <w:bookmarkEnd w:id="120"/>
      <w:bookmarkEnd w:id="121"/>
    </w:p>
    <w:p w14:paraId="40D75071" w14:textId="253B8109" w:rsidR="00822DAD" w:rsidRPr="008A55C3" w:rsidRDefault="00822DAD" w:rsidP="00822DAD">
      <w:pPr>
        <w:tabs>
          <w:tab w:val="left" w:pos="1134"/>
        </w:tabs>
        <w:spacing w:before="240"/>
      </w:pPr>
      <w:r w:rsidRPr="008A55C3">
        <w:t>MM</w:t>
      </w:r>
      <w:r w:rsidRPr="008A55C3">
        <w:tab/>
        <w:t xml:space="preserve">Max </w:t>
      </w:r>
      <w:r w:rsidR="00DA34A5" w:rsidRPr="008A55C3">
        <w:t>Profil Dekor</w:t>
      </w:r>
      <w:r w:rsidRPr="008A55C3">
        <w:t xml:space="preserve"> GmbH</w:t>
      </w:r>
    </w:p>
    <w:p w14:paraId="1F35D8AB" w14:textId="77777777" w:rsidR="00822DAD" w:rsidRPr="008A55C3" w:rsidRDefault="00F7243B" w:rsidP="00822DAD">
      <w:pPr>
        <w:tabs>
          <w:tab w:val="left" w:pos="1134"/>
        </w:tabs>
      </w:pPr>
      <w:r w:rsidRPr="008A55C3">
        <w:t>Abas</w:t>
      </w:r>
      <w:r w:rsidR="00822DAD" w:rsidRPr="008A55C3">
        <w:tab/>
      </w:r>
      <w:r w:rsidR="00260BE1" w:rsidRPr="008A55C3">
        <w:t xml:space="preserve">Forterro Deutschland </w:t>
      </w:r>
      <w:r w:rsidRPr="008A55C3">
        <w:t>Abas</w:t>
      </w:r>
      <w:r w:rsidR="00260BE1" w:rsidRPr="008A55C3">
        <w:t xml:space="preserve"> GmbH</w:t>
      </w:r>
    </w:p>
    <w:p w14:paraId="6FC5D4E3" w14:textId="77777777" w:rsidR="00822DAD" w:rsidRPr="008A55C3" w:rsidRDefault="00F7243B" w:rsidP="00822DAD">
      <w:pPr>
        <w:tabs>
          <w:tab w:val="left" w:pos="1134"/>
        </w:tabs>
      </w:pPr>
      <w:r w:rsidRPr="008A55C3">
        <w:t>Abas</w:t>
      </w:r>
      <w:r w:rsidR="00822DAD" w:rsidRPr="008A55C3">
        <w:t xml:space="preserve"> ERP</w:t>
      </w:r>
      <w:r w:rsidR="00822DAD" w:rsidRPr="008A55C3">
        <w:tab/>
      </w:r>
      <w:r w:rsidRPr="008A55C3">
        <w:t>Abas</w:t>
      </w:r>
      <w:r w:rsidR="00822DAD" w:rsidRPr="008A55C3">
        <w:t xml:space="preserve"> ERP Software</w:t>
      </w:r>
    </w:p>
    <w:p w14:paraId="1384EE38" w14:textId="77777777" w:rsidR="00822DAD" w:rsidRPr="008A55C3" w:rsidRDefault="00822DAD" w:rsidP="00822DAD">
      <w:pPr>
        <w:tabs>
          <w:tab w:val="left" w:pos="1134"/>
        </w:tabs>
      </w:pPr>
      <w:r w:rsidRPr="008A55C3">
        <w:t>VK</w:t>
      </w:r>
      <w:r w:rsidRPr="008A55C3">
        <w:tab/>
        <w:t>Verkauf</w:t>
      </w:r>
    </w:p>
    <w:p w14:paraId="6DB3A798" w14:textId="77777777" w:rsidR="00822DAD" w:rsidRPr="008A55C3" w:rsidRDefault="00822DAD" w:rsidP="00822DAD">
      <w:pPr>
        <w:tabs>
          <w:tab w:val="left" w:pos="1134"/>
        </w:tabs>
      </w:pPr>
      <w:r w:rsidRPr="008A55C3">
        <w:t>EK</w:t>
      </w:r>
      <w:r w:rsidRPr="008A55C3">
        <w:tab/>
        <w:t>Einkauf</w:t>
      </w:r>
    </w:p>
    <w:p w14:paraId="2031567A" w14:textId="77777777" w:rsidR="00822DAD" w:rsidRPr="008A55C3" w:rsidRDefault="00822DAD" w:rsidP="00822DAD">
      <w:pPr>
        <w:tabs>
          <w:tab w:val="left" w:pos="1134"/>
        </w:tabs>
      </w:pPr>
      <w:r w:rsidRPr="008A55C3">
        <w:t>BA</w:t>
      </w:r>
      <w:r w:rsidRPr="008A55C3">
        <w:tab/>
        <w:t>Betriebsauftrag</w:t>
      </w:r>
    </w:p>
    <w:p w14:paraId="1FCF3B4C" w14:textId="77777777" w:rsidR="00822DAD" w:rsidRPr="008A55C3" w:rsidRDefault="00822DAD" w:rsidP="00822DAD">
      <w:pPr>
        <w:tabs>
          <w:tab w:val="left" w:pos="1134"/>
        </w:tabs>
      </w:pPr>
      <w:r w:rsidRPr="008A55C3">
        <w:t>DFUE</w:t>
      </w:r>
      <w:r w:rsidRPr="008A55C3">
        <w:tab/>
        <w:t>Datenfernübertragung</w:t>
      </w:r>
    </w:p>
    <w:p w14:paraId="6C229631" w14:textId="77777777" w:rsidR="00822DAD" w:rsidRPr="008A55C3" w:rsidRDefault="00822DAD" w:rsidP="00822DAD">
      <w:pPr>
        <w:tabs>
          <w:tab w:val="left" w:pos="1134"/>
        </w:tabs>
      </w:pPr>
      <w:r w:rsidRPr="008A55C3">
        <w:t>EDI</w:t>
      </w:r>
      <w:r w:rsidRPr="008A55C3">
        <w:tab/>
        <w:t>Elektronischer Datenaustausch | electronic data interchange</w:t>
      </w:r>
    </w:p>
    <w:p w14:paraId="05E8CFDD" w14:textId="77777777" w:rsidR="00822DAD" w:rsidRPr="008A55C3" w:rsidRDefault="00822DAD" w:rsidP="00822DAD">
      <w:pPr>
        <w:tabs>
          <w:tab w:val="left" w:pos="1134"/>
        </w:tabs>
      </w:pPr>
      <w:r w:rsidRPr="008A55C3">
        <w:t>ERP</w:t>
      </w:r>
      <w:r w:rsidRPr="008A55C3">
        <w:tab/>
        <w:t>Enterprise Ressource Planning</w:t>
      </w:r>
      <w:bookmarkEnd w:id="14"/>
    </w:p>
    <w:p w14:paraId="4F7B00B7" w14:textId="77777777" w:rsidR="00822DAD" w:rsidRPr="008A55C3" w:rsidRDefault="00822DAD" w:rsidP="00822DAD"/>
    <w:p w14:paraId="3CD7457F" w14:textId="77777777" w:rsidR="00822DAD" w:rsidRPr="00822DAD" w:rsidRDefault="00822DAD" w:rsidP="00822DAD"/>
    <w:sectPr w:rsidR="00822DAD" w:rsidRPr="00822DAD" w:rsidSect="00EC52D9">
      <w:headerReference w:type="even" r:id="rId15"/>
      <w:headerReference w:type="default" r:id="rId16"/>
      <w:footerReference w:type="even" r:id="rId17"/>
      <w:footerReference w:type="default" r:id="rId18"/>
      <w:headerReference w:type="first" r:id="rId19"/>
      <w:footerReference w:type="first" r:id="rId20"/>
      <w:pgSz w:w="11894" w:h="16834"/>
      <w:pgMar w:top="1417" w:right="1417" w:bottom="1134" w:left="1417"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9B65" w14:textId="77777777" w:rsidR="00D86658" w:rsidRPr="008A55C3" w:rsidRDefault="00D86658" w:rsidP="002003D5">
      <w:r w:rsidRPr="008A55C3">
        <w:separator/>
      </w:r>
    </w:p>
  </w:endnote>
  <w:endnote w:type="continuationSeparator" w:id="0">
    <w:p w14:paraId="692ECE62" w14:textId="77777777" w:rsidR="00D86658" w:rsidRPr="008A55C3" w:rsidRDefault="00D86658" w:rsidP="002003D5">
      <w:r w:rsidRPr="008A55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BCC6C648-74B5-4AEF-99CD-87CBFDC2A5A3}"/>
    <w:embedBold r:id="rId2" w:fontKey="{70FC7FA7-08E9-4275-A17D-DB1BFDDE7A76}"/>
    <w:embedItalic r:id="rId3" w:fontKey="{145298A3-5317-4D7D-AC93-A9FFA2120C6F}"/>
    <w:embedBoldItalic r:id="rId4" w:fontKey="{FFB9F00A-7279-46D8-AA42-B7C3B1549A19}"/>
  </w:font>
  <w:font w:name="Trebuchet MS">
    <w:panose1 w:val="020B0603020202020204"/>
    <w:charset w:val="00"/>
    <w:family w:val="swiss"/>
    <w:pitch w:val="variable"/>
    <w:sig w:usb0="00000687" w:usb1="00000000" w:usb2="00000000" w:usb3="00000000" w:csb0="0000009F" w:csb1="00000000"/>
    <w:embedRegular r:id="rId5" w:fontKey="{107FD6EB-9B81-4321-8E57-0B957DFFABAB}"/>
    <w:embedBold r:id="rId6" w:fontKey="{7C418E02-B41C-4A68-9C92-B50C502F32B6}"/>
    <w:embedItalic r:id="rId7" w:fontKey="{24266F1A-6D3E-4725-9008-6FC2A37CE430}"/>
    <w:embedBoldItalic r:id="rId8" w:fontKey="{9230852C-F99D-4972-9ED7-11C15BF3D815}"/>
  </w:font>
  <w:font w:name="Tahoma">
    <w:altName w:val="Tahoma"/>
    <w:panose1 w:val="020B0604030504040204"/>
    <w:charset w:val="00"/>
    <w:family w:val="swiss"/>
    <w:pitch w:val="variable"/>
    <w:sig w:usb0="E1002EFF" w:usb1="C000605B" w:usb2="00000029" w:usb3="00000000" w:csb0="000101FF" w:csb1="00000000"/>
    <w:embedRegular r:id="rId9" w:fontKey="{114F963B-764A-410F-9780-B4294573B16C}"/>
  </w:font>
  <w:font w:name="Arial">
    <w:panose1 w:val="020B0604020202020204"/>
    <w:charset w:val="00"/>
    <w:family w:val="swiss"/>
    <w:pitch w:val="variable"/>
    <w:sig w:usb0="E0002EFF" w:usb1="C000785B" w:usb2="00000009" w:usb3="00000000" w:csb0="000001FF" w:csb1="00000000"/>
  </w:font>
  <w:font w:name="Permanent Marker">
    <w:altName w:val="Calibri"/>
    <w:charset w:val="00"/>
    <w:family w:val="auto"/>
    <w:pitch w:val="variable"/>
    <w:sig w:usb0="80000027" w:usb1="48000042" w:usb2="14000000" w:usb3="00000000" w:csb0="00000001" w:csb1="00000000"/>
  </w:font>
  <w:font w:name="Calibri">
    <w:panose1 w:val="020F0502020204030204"/>
    <w:charset w:val="00"/>
    <w:family w:val="swiss"/>
    <w:pitch w:val="variable"/>
    <w:sig w:usb0="E4002EFF" w:usb1="C200247B" w:usb2="00000009" w:usb3="00000000" w:csb0="000001FF" w:csb1="00000000"/>
    <w:embedRegular r:id="rId10" w:fontKey="{B1DCA93F-14BD-49E9-BE42-125FCFD4B2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AB46" w14:textId="77777777" w:rsidR="008A73AE" w:rsidRPr="008A55C3" w:rsidRDefault="008A73A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4D43" w14:textId="77777777" w:rsidR="00FF115F" w:rsidRPr="008A55C3" w:rsidRDefault="008A73AE" w:rsidP="00FF115F">
    <w:pPr>
      <w:shd w:val="clear" w:color="auto" w:fill="FFFFFF"/>
      <w:spacing w:line="276" w:lineRule="auto"/>
      <w:jc w:val="center"/>
      <w:rPr>
        <w:rFonts w:eastAsia="Times New Roman" w:cs="Segoe UI"/>
        <w:color w:val="C0C0C0" w:themeColor="background2" w:themeShade="E6"/>
        <w:sz w:val="14"/>
        <w:szCs w:val="14"/>
        <w:shd w:val="clear" w:color="auto" w:fill="FFFFFF"/>
      </w:rPr>
    </w:pPr>
    <w:r w:rsidRPr="008A55C3">
      <w:rPr>
        <w:rFonts w:eastAsia="Times New Roman" w:cs="Segoe UI"/>
        <w:noProof/>
        <w:color w:val="000000" w:themeColor="text1"/>
        <w:sz w:val="15"/>
        <w:szCs w:val="16"/>
        <w:lang w:eastAsia="de-DE"/>
      </w:rPr>
      <w:drawing>
        <wp:anchor distT="0" distB="0" distL="114300" distR="114300" simplePos="0" relativeHeight="251681792" behindDoc="0" locked="0" layoutInCell="1" allowOverlap="1" wp14:anchorId="7B9070F9" wp14:editId="6F4AFD6F">
          <wp:simplePos x="0" y="0"/>
          <wp:positionH relativeFrom="margin">
            <wp:posOffset>-626745</wp:posOffset>
          </wp:positionH>
          <wp:positionV relativeFrom="paragraph">
            <wp:posOffset>-635</wp:posOffset>
          </wp:positionV>
          <wp:extent cx="7073660" cy="49495"/>
          <wp:effectExtent l="0" t="0" r="0" b="8255"/>
          <wp:wrapNone/>
          <wp:docPr id="1646491593" name="Grafik 164649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1593" name="Grafik 1646491593"/>
                  <pic:cNvPicPr/>
                </pic:nvPicPr>
                <pic:blipFill>
                  <a:blip r:embed="rId1">
                    <a:extLst>
                      <a:ext uri="{28A0092B-C50C-407E-A947-70E740481C1C}">
                        <a14:useLocalDpi xmlns:a14="http://schemas.microsoft.com/office/drawing/2010/main" val="0"/>
                      </a:ext>
                    </a:extLst>
                  </a:blip>
                  <a:stretch>
                    <a:fillRect/>
                  </a:stretch>
                </pic:blipFill>
                <pic:spPr>
                  <a:xfrm>
                    <a:off x="0" y="0"/>
                    <a:ext cx="7073660" cy="49495"/>
                  </a:xfrm>
                  <a:prstGeom prst="rect">
                    <a:avLst/>
                  </a:prstGeom>
                </pic:spPr>
              </pic:pic>
            </a:graphicData>
          </a:graphic>
          <wp14:sizeRelH relativeFrom="margin">
            <wp14:pctWidth>0</wp14:pctWidth>
          </wp14:sizeRelH>
          <wp14:sizeRelV relativeFrom="margin">
            <wp14:pctHeight>0</wp14:pctHeight>
          </wp14:sizeRelV>
        </wp:anchor>
      </w:drawing>
    </w:r>
    <w:bookmarkStart w:id="122" w:name="_Hlk145178774"/>
  </w:p>
  <w:tbl>
    <w:tblPr>
      <w:tblStyle w:val="Tabellenraster"/>
      <w:tblW w:w="10536" w:type="dxa"/>
      <w:tblInd w:w="-476" w:type="dxa"/>
      <w:tblLayout w:type="fixed"/>
      <w:tblLook w:val="04A0" w:firstRow="1" w:lastRow="0" w:firstColumn="1" w:lastColumn="0" w:noHBand="0" w:noVBand="1"/>
    </w:tblPr>
    <w:tblGrid>
      <w:gridCol w:w="2235"/>
      <w:gridCol w:w="1135"/>
      <w:gridCol w:w="6173"/>
      <w:gridCol w:w="993"/>
    </w:tblGrid>
    <w:tr w:rsidR="00FF115F" w:rsidRPr="008A55C3" w14:paraId="29EA5AC8" w14:textId="77777777" w:rsidTr="00493682">
      <w:trPr>
        <w:trHeight w:hRule="exact" w:val="284"/>
      </w:trPr>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5D5" w:themeFill="background2"/>
          <w:vAlign w:val="center"/>
        </w:tcPr>
        <w:p w14:paraId="2D0ED696" w14:textId="77777777" w:rsidR="00FF115F" w:rsidRPr="008A55C3" w:rsidRDefault="00FF115F" w:rsidP="00FF115F">
          <w:pPr>
            <w:pStyle w:val="Funote"/>
            <w:rPr>
              <w:color w:val="102031" w:themeColor="text2"/>
            </w:rPr>
          </w:pPr>
          <w:r w:rsidRPr="008A55C3">
            <w:rPr>
              <w:color w:val="102031" w:themeColor="text2"/>
            </w:rPr>
            <w:t>AUTOR | ERSTELLT VON</w:t>
          </w:r>
        </w:p>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5D5" w:themeFill="background2"/>
          <w:vAlign w:val="center"/>
        </w:tcPr>
        <w:p w14:paraId="2D4B0AC4" w14:textId="77777777" w:rsidR="00FF115F" w:rsidRPr="008A55C3" w:rsidRDefault="00FF115F" w:rsidP="00FF115F">
          <w:pPr>
            <w:pStyle w:val="Funote"/>
            <w:rPr>
              <w:color w:val="102031" w:themeColor="text2"/>
            </w:rPr>
          </w:pPr>
          <w:r w:rsidRPr="008A55C3">
            <w:rPr>
              <w:color w:val="102031" w:themeColor="text2"/>
            </w:rPr>
            <w:t>DATUM</w:t>
          </w:r>
        </w:p>
      </w:tc>
      <w:tc>
        <w:tcPr>
          <w:tcW w:w="6173" w:type="dxa"/>
          <w:shd w:val="clear" w:color="auto" w:fill="D5D5D5" w:themeFill="background2"/>
          <w:vAlign w:val="center"/>
        </w:tcPr>
        <w:p w14:paraId="32E8C59D" w14:textId="77777777" w:rsidR="00FF115F" w:rsidRPr="008A55C3" w:rsidRDefault="00FF115F" w:rsidP="00FF115F">
          <w:pPr>
            <w:pStyle w:val="Funote"/>
            <w:rPr>
              <w:color w:val="102031" w:themeColor="text2"/>
            </w:rPr>
          </w:pPr>
          <w:r w:rsidRPr="008A55C3">
            <w:rPr>
              <w:color w:val="102031" w:themeColor="text2"/>
            </w:rPr>
            <w:t>DATEINAME</w:t>
          </w:r>
        </w:p>
      </w:tc>
      <w:tc>
        <w:tcPr>
          <w:tcW w:w="993" w:type="dxa"/>
          <w:shd w:val="clear" w:color="auto" w:fill="D5D5D5" w:themeFill="background2"/>
          <w:vAlign w:val="center"/>
        </w:tcPr>
        <w:p w14:paraId="26F1EBA8" w14:textId="77777777" w:rsidR="00FF115F" w:rsidRPr="008A55C3" w:rsidRDefault="00FF115F" w:rsidP="00FF115F">
          <w:pPr>
            <w:pStyle w:val="Funote"/>
            <w:rPr>
              <w:color w:val="102031" w:themeColor="text2"/>
            </w:rPr>
          </w:pPr>
          <w:r w:rsidRPr="008A55C3">
            <w:rPr>
              <w:color w:val="102031" w:themeColor="text2"/>
            </w:rPr>
            <w:t>SEITE</w:t>
          </w:r>
        </w:p>
      </w:tc>
    </w:tr>
    <w:tr w:rsidR="00FF115F" w:rsidRPr="008A55C3" w14:paraId="4F9F5A4D" w14:textId="77777777" w:rsidTr="00493682">
      <w:trPr>
        <w:trHeight w:hRule="exact" w:val="284"/>
      </w:trPr>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sdt>
          <w:sdtPr>
            <w:rPr>
              <w:color w:val="102031" w:themeColor="text2"/>
            </w:rPr>
            <w:alias w:val="Autor"/>
            <w:tag w:val=""/>
            <w:id w:val="-2133388320"/>
            <w:dataBinding w:prefixMappings="xmlns:ns0='http://purl.org/dc/elements/1.1/' xmlns:ns1='http://schemas.openxmlformats.org/package/2006/metadata/core-properties' " w:xpath="/ns1:coreProperties[1]/ns0:creator[1]" w:storeItemID="{6C3C8BC8-F283-45AE-878A-BAB7291924A1}"/>
            <w:text/>
          </w:sdtPr>
          <w:sdtEndPr/>
          <w:sdtContent>
            <w:p w14:paraId="1EA980D3" w14:textId="77777777" w:rsidR="00FF115F" w:rsidRPr="008A55C3" w:rsidRDefault="00517180" w:rsidP="00FF115F">
              <w:pPr>
                <w:pStyle w:val="Funote"/>
                <w:rPr>
                  <w:color w:val="102031" w:themeColor="text2"/>
                </w:rPr>
              </w:pPr>
              <w:r w:rsidRPr="008A55C3">
                <w:rPr>
                  <w:color w:val="102031" w:themeColor="text2"/>
                </w:rPr>
                <w:t>Tobias Höltring</w:t>
              </w:r>
            </w:p>
          </w:sdtContent>
        </w:sdt>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BFF425" w14:textId="76D7EE5D" w:rsidR="00FF115F" w:rsidRPr="008A55C3" w:rsidRDefault="00FF115F" w:rsidP="00FF115F">
          <w:pPr>
            <w:pStyle w:val="Funote"/>
            <w:rPr>
              <w:color w:val="102031" w:themeColor="text2"/>
            </w:rPr>
          </w:pPr>
          <w:r w:rsidRPr="008A55C3">
            <w:rPr>
              <w:color w:val="102031" w:themeColor="text2"/>
            </w:rPr>
            <w:fldChar w:fldCharType="begin"/>
          </w:r>
          <w:r w:rsidRPr="008A55C3">
            <w:rPr>
              <w:color w:val="102031" w:themeColor="text2"/>
            </w:rPr>
            <w:instrText xml:space="preserve"> SAVEDATE  \@ "dd.MM.yyyy"  \* MERGEFORMAT </w:instrText>
          </w:r>
          <w:r w:rsidRPr="008A55C3">
            <w:rPr>
              <w:color w:val="102031" w:themeColor="text2"/>
            </w:rPr>
            <w:fldChar w:fldCharType="separate"/>
          </w:r>
          <w:r w:rsidR="00075772">
            <w:rPr>
              <w:noProof/>
              <w:color w:val="102031" w:themeColor="text2"/>
            </w:rPr>
            <w:t>11.06.2026</w:t>
          </w:r>
          <w:r w:rsidRPr="008A55C3">
            <w:rPr>
              <w:color w:val="102031" w:themeColor="text2"/>
            </w:rPr>
            <w:fldChar w:fldCharType="end"/>
          </w:r>
        </w:p>
      </w:tc>
      <w:tc>
        <w:tcPr>
          <w:tcW w:w="6173" w:type="dxa"/>
          <w:vAlign w:val="center"/>
        </w:tcPr>
        <w:p w14:paraId="4A0612F2" w14:textId="77777777" w:rsidR="00FF115F" w:rsidRPr="008A55C3" w:rsidRDefault="000618D9" w:rsidP="00FF115F">
          <w:pPr>
            <w:pStyle w:val="Funote"/>
            <w:rPr>
              <w:color w:val="102031" w:themeColor="text2"/>
            </w:rPr>
          </w:pPr>
          <w:r w:rsidRPr="008A55C3">
            <w:rPr>
              <w:color w:val="102031" w:themeColor="text2"/>
            </w:rPr>
            <w:fldChar w:fldCharType="begin"/>
          </w:r>
          <w:r w:rsidRPr="008A55C3">
            <w:rPr>
              <w:color w:val="102031" w:themeColor="text2"/>
            </w:rPr>
            <w:instrText xml:space="preserve"> FILENAME   \* MERGEFORMAT </w:instrText>
          </w:r>
          <w:r w:rsidRPr="008A55C3">
            <w:rPr>
              <w:color w:val="102031" w:themeColor="text2"/>
            </w:rPr>
            <w:fldChar w:fldCharType="separate"/>
          </w:r>
          <w:r w:rsidR="00517180" w:rsidRPr="008A55C3">
            <w:rPr>
              <w:color w:val="102031" w:themeColor="text2"/>
            </w:rPr>
            <w:t>Dokument1</w:t>
          </w:r>
          <w:r w:rsidRPr="008A55C3">
            <w:rPr>
              <w:color w:val="102031" w:themeColor="text2"/>
            </w:rPr>
            <w:fldChar w:fldCharType="end"/>
          </w:r>
        </w:p>
      </w:tc>
      <w:tc>
        <w:tcPr>
          <w:tcW w:w="993" w:type="dxa"/>
          <w:vAlign w:val="center"/>
        </w:tcPr>
        <w:p w14:paraId="6611B025" w14:textId="77777777" w:rsidR="00FF115F" w:rsidRPr="008A55C3" w:rsidRDefault="00FF115F" w:rsidP="00FF115F">
          <w:pPr>
            <w:pStyle w:val="Funote"/>
            <w:rPr>
              <w:color w:val="102031" w:themeColor="text2"/>
            </w:rPr>
          </w:pPr>
          <w:r w:rsidRPr="008A55C3">
            <w:rPr>
              <w:color w:val="102031" w:themeColor="text2"/>
            </w:rPr>
            <w:fldChar w:fldCharType="begin"/>
          </w:r>
          <w:r w:rsidRPr="008A55C3">
            <w:rPr>
              <w:color w:val="102031" w:themeColor="text2"/>
            </w:rPr>
            <w:instrText>PAGE  \* Arabic  \* MERGEFORMAT</w:instrText>
          </w:r>
          <w:r w:rsidRPr="008A55C3">
            <w:rPr>
              <w:color w:val="102031" w:themeColor="text2"/>
            </w:rPr>
            <w:fldChar w:fldCharType="separate"/>
          </w:r>
          <w:r w:rsidRPr="008A55C3">
            <w:rPr>
              <w:color w:val="102031" w:themeColor="text2"/>
            </w:rPr>
            <w:t>4</w:t>
          </w:r>
          <w:r w:rsidRPr="008A55C3">
            <w:rPr>
              <w:color w:val="102031" w:themeColor="text2"/>
            </w:rPr>
            <w:fldChar w:fldCharType="end"/>
          </w:r>
          <w:r w:rsidRPr="008A55C3">
            <w:rPr>
              <w:color w:val="102031" w:themeColor="text2"/>
            </w:rPr>
            <w:t>/</w:t>
          </w:r>
          <w:r w:rsidRPr="008A55C3">
            <w:rPr>
              <w:color w:val="102031" w:themeColor="text2"/>
            </w:rPr>
            <w:fldChar w:fldCharType="begin"/>
          </w:r>
          <w:r w:rsidRPr="008A55C3">
            <w:rPr>
              <w:color w:val="102031" w:themeColor="text2"/>
            </w:rPr>
            <w:instrText>NUMPAGES  \* Arabic  \* MERGEFORMAT</w:instrText>
          </w:r>
          <w:r w:rsidRPr="008A55C3">
            <w:rPr>
              <w:color w:val="102031" w:themeColor="text2"/>
            </w:rPr>
            <w:fldChar w:fldCharType="separate"/>
          </w:r>
          <w:r w:rsidRPr="008A55C3">
            <w:rPr>
              <w:color w:val="102031" w:themeColor="text2"/>
            </w:rPr>
            <w:t>4</w:t>
          </w:r>
          <w:r w:rsidRPr="008A55C3">
            <w:rPr>
              <w:color w:val="102031" w:themeColor="text2"/>
            </w:rPr>
            <w:fldChar w:fldCharType="end"/>
          </w:r>
        </w:p>
      </w:tc>
    </w:tr>
    <w:bookmarkEnd w:id="122"/>
  </w:tbl>
  <w:p w14:paraId="2F58142A" w14:textId="77777777" w:rsidR="002003D5" w:rsidRPr="008A55C3" w:rsidRDefault="002003D5" w:rsidP="00FF115F">
    <w:pPr>
      <w:shd w:val="clear" w:color="auto" w:fill="FFFFFF"/>
      <w:spacing w:line="276"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4B64" w14:textId="77777777" w:rsidR="008A73AE" w:rsidRPr="008A55C3" w:rsidRDefault="008A73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AC2F8" w14:textId="77777777" w:rsidR="00D86658" w:rsidRPr="008A55C3" w:rsidRDefault="00D86658" w:rsidP="002003D5">
      <w:r w:rsidRPr="008A55C3">
        <w:separator/>
      </w:r>
    </w:p>
  </w:footnote>
  <w:footnote w:type="continuationSeparator" w:id="0">
    <w:p w14:paraId="2181109E" w14:textId="77777777" w:rsidR="00D86658" w:rsidRPr="008A55C3" w:rsidRDefault="00D86658" w:rsidP="002003D5">
      <w:r w:rsidRPr="008A55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B4B6" w14:textId="77777777" w:rsidR="008A73AE" w:rsidRPr="008A55C3" w:rsidRDefault="008A73A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E8C9" w14:textId="77777777" w:rsidR="002003D5" w:rsidRPr="008A55C3" w:rsidRDefault="009C5A93">
    <w:pPr>
      <w:pStyle w:val="Kopfzeile"/>
    </w:pPr>
    <w:r w:rsidRPr="008A55C3">
      <w:rPr>
        <w:noProof/>
      </w:rPr>
      <w:drawing>
        <wp:anchor distT="0" distB="0" distL="114300" distR="114300" simplePos="0" relativeHeight="251669504" behindDoc="0" locked="0" layoutInCell="1" allowOverlap="1" wp14:anchorId="751EBB15" wp14:editId="36FBF91C">
          <wp:simplePos x="0" y="0"/>
          <wp:positionH relativeFrom="column">
            <wp:posOffset>-300944</wp:posOffset>
          </wp:positionH>
          <wp:positionV relativeFrom="paragraph">
            <wp:posOffset>-124488</wp:posOffset>
          </wp:positionV>
          <wp:extent cx="1080000" cy="309600"/>
          <wp:effectExtent l="0" t="0" r="6350" b="0"/>
          <wp:wrapNone/>
          <wp:docPr id="1469569372" name="Grafik 146956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9372" name="Grafik 1469569372"/>
                  <pic:cNvPicPr/>
                </pic:nvPicPr>
                <pic:blipFill>
                  <a:blip r:embed="rId1">
                    <a:extLst>
                      <a:ext uri="{28A0092B-C50C-407E-A947-70E740481C1C}">
                        <a14:useLocalDpi xmlns:a14="http://schemas.microsoft.com/office/drawing/2010/main" val="0"/>
                      </a:ext>
                    </a:extLst>
                  </a:blip>
                  <a:stretch>
                    <a:fillRect/>
                  </a:stretch>
                </pic:blipFill>
                <pic:spPr>
                  <a:xfrm>
                    <a:off x="0" y="0"/>
                    <a:ext cx="1080000" cy="309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2397" w14:textId="77777777" w:rsidR="006826AA" w:rsidRPr="008A55C3" w:rsidRDefault="00BD740C">
    <w:pPr>
      <w:pStyle w:val="Kopfzeile"/>
    </w:pPr>
    <w:r w:rsidRPr="008A55C3">
      <w:rPr>
        <w:noProof/>
      </w:rPr>
      <w:drawing>
        <wp:anchor distT="0" distB="0" distL="114300" distR="114300" simplePos="0" relativeHeight="251679744" behindDoc="0" locked="0" layoutInCell="1" allowOverlap="1" wp14:anchorId="2AE98AA1" wp14:editId="5C780D57">
          <wp:simplePos x="0" y="0"/>
          <wp:positionH relativeFrom="column">
            <wp:posOffset>31059</wp:posOffset>
          </wp:positionH>
          <wp:positionV relativeFrom="paragraph">
            <wp:posOffset>443928</wp:posOffset>
          </wp:positionV>
          <wp:extent cx="1800000" cy="518400"/>
          <wp:effectExtent l="0" t="0" r="0" b="0"/>
          <wp:wrapNone/>
          <wp:docPr id="50116452" name="Grafik 5011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452" name="Grafik 50116452"/>
                  <pic:cNvPicPr/>
                </pic:nvPicPr>
                <pic:blipFill>
                  <a:blip r:embed="rId1">
                    <a:extLst>
                      <a:ext uri="{28A0092B-C50C-407E-A947-70E740481C1C}">
                        <a14:useLocalDpi xmlns:a14="http://schemas.microsoft.com/office/drawing/2010/main" val="0"/>
                      </a:ext>
                    </a:extLst>
                  </a:blip>
                  <a:stretch>
                    <a:fillRect/>
                  </a:stretch>
                </pic:blipFill>
                <pic:spPr>
                  <a:xfrm>
                    <a:off x="0" y="0"/>
                    <a:ext cx="1800000" cy="518400"/>
                  </a:xfrm>
                  <a:prstGeom prst="rect">
                    <a:avLst/>
                  </a:prstGeom>
                </pic:spPr>
              </pic:pic>
            </a:graphicData>
          </a:graphic>
          <wp14:sizeRelH relativeFrom="page">
            <wp14:pctWidth>0</wp14:pctWidth>
          </wp14:sizeRelH>
          <wp14:sizeRelV relativeFrom="page">
            <wp14:pctHeight>0</wp14:pctHeight>
          </wp14:sizeRelV>
        </wp:anchor>
      </w:drawing>
    </w:r>
    <w:r w:rsidR="000C6F69" w:rsidRPr="008A55C3">
      <w:rPr>
        <w:noProof/>
      </w:rPr>
      <w:drawing>
        <wp:anchor distT="0" distB="0" distL="114300" distR="114300" simplePos="0" relativeHeight="251678720" behindDoc="1" locked="0" layoutInCell="1" allowOverlap="1" wp14:anchorId="04A4AE0E" wp14:editId="3CB614B2">
          <wp:simplePos x="0" y="0"/>
          <wp:positionH relativeFrom="column">
            <wp:posOffset>1558925</wp:posOffset>
          </wp:positionH>
          <wp:positionV relativeFrom="paragraph">
            <wp:posOffset>445770</wp:posOffset>
          </wp:positionV>
          <wp:extent cx="4466492" cy="4466492"/>
          <wp:effectExtent l="0" t="0" r="4445" b="4445"/>
          <wp:wrapNone/>
          <wp:docPr id="2023177331" name="Grafik 202317733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466492" cy="44664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pt;height:133.7pt" o:bullet="t">
        <v:imagedata r:id="rId1" o:title="bullet-teal (1)"/>
      </v:shape>
    </w:pict>
  </w:numPicBullet>
  <w:abstractNum w:abstractNumId="0" w15:restartNumberingAfterBreak="0">
    <w:nsid w:val="FFFFFF7C"/>
    <w:multiLevelType w:val="singleLevel"/>
    <w:tmpl w:val="94F636C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4046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C12B4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C6C96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4C0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24652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6E61E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844B48A"/>
    <w:lvl w:ilvl="0">
      <w:start w:val="1"/>
      <w:numFmt w:val="bullet"/>
      <w:pStyle w:val="Aufzhlungszeichen2"/>
      <w:lvlText w:val="o"/>
      <w:lvlJc w:val="left"/>
      <w:pPr>
        <w:tabs>
          <w:tab w:val="num" w:pos="1080"/>
        </w:tabs>
        <w:ind w:left="1080" w:hanging="360"/>
      </w:pPr>
      <w:rPr>
        <w:rFonts w:ascii="Courier New" w:hAnsi="Courier New" w:hint="default"/>
        <w:color w:val="FCCD0C" w:themeColor="accent3"/>
      </w:rPr>
    </w:lvl>
  </w:abstractNum>
  <w:abstractNum w:abstractNumId="8" w15:restartNumberingAfterBreak="0">
    <w:nsid w:val="FFFFFF88"/>
    <w:multiLevelType w:val="singleLevel"/>
    <w:tmpl w:val="253496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8065E"/>
    <w:lvl w:ilvl="0">
      <w:start w:val="1"/>
      <w:numFmt w:val="bullet"/>
      <w:pStyle w:val="Aufzhlungszeichen"/>
      <w:lvlText w:val=""/>
      <w:lvlJc w:val="left"/>
      <w:pPr>
        <w:ind w:left="360" w:hanging="360"/>
      </w:pPr>
      <w:rPr>
        <w:rFonts w:ascii="Symbol" w:hAnsi="Symbol" w:hint="default"/>
        <w:color w:val="FCCD0C" w:themeColor="accent3"/>
      </w:rPr>
    </w:lvl>
  </w:abstractNum>
  <w:abstractNum w:abstractNumId="10" w15:restartNumberingAfterBreak="0">
    <w:nsid w:val="03BD220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D66823"/>
    <w:multiLevelType w:val="multilevel"/>
    <w:tmpl w:val="EFC85EA0"/>
    <w:styleLink w:val="CurrentList2"/>
    <w:lvl w:ilvl="0">
      <w:start w:val="1"/>
      <w:numFmt w:val="bullet"/>
      <w:lvlText w:val=""/>
      <w:lvlJc w:val="left"/>
      <w:pPr>
        <w:ind w:left="927" w:hanging="360"/>
      </w:pPr>
      <w:rPr>
        <w:rFonts w:ascii="Wingdings" w:hAnsi="Wingdings" w:hint="default"/>
        <w:color w:val="FCCD0C" w:themeColor="accent3"/>
      </w:rPr>
    </w:lvl>
    <w:lvl w:ilvl="1">
      <w:start w:val="1"/>
      <w:numFmt w:val="bullet"/>
      <w:lvlText w:val=""/>
      <w:lvlJc w:val="left"/>
      <w:pPr>
        <w:ind w:left="851" w:hanging="284"/>
      </w:pPr>
      <w:rPr>
        <w:rFonts w:ascii="Wingdings" w:hAnsi="Wingdings" w:hint="default"/>
        <w:color w:val="FCCD0C" w:themeColor="accent3"/>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12" w15:restartNumberingAfterBreak="0">
    <w:nsid w:val="139A3A2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0225E22"/>
    <w:multiLevelType w:val="hybridMultilevel"/>
    <w:tmpl w:val="28C2E5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274715C"/>
    <w:multiLevelType w:val="hybridMultilevel"/>
    <w:tmpl w:val="E19CA7AE"/>
    <w:lvl w:ilvl="0" w:tplc="AD5E9FD6">
      <w:start w:val="1"/>
      <w:numFmt w:val="bullet"/>
      <w:lvlText w:val=""/>
      <w:lvlJc w:val="left"/>
      <w:pPr>
        <w:ind w:left="1701" w:hanging="567"/>
      </w:pPr>
      <w:rPr>
        <w:rFonts w:ascii="Wingdings" w:hAnsi="Wingdings" w:hint="default"/>
        <w:color w:val="FCCD0C"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6520E"/>
    <w:multiLevelType w:val="hybridMultilevel"/>
    <w:tmpl w:val="21402002"/>
    <w:lvl w:ilvl="0" w:tplc="F9DC21E0">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9207180"/>
    <w:multiLevelType w:val="hybridMultilevel"/>
    <w:tmpl w:val="09626244"/>
    <w:lvl w:ilvl="0" w:tplc="98BAAA4E">
      <w:start w:val="1"/>
      <w:numFmt w:val="bullet"/>
      <w:pStyle w:val="BulletedList"/>
      <w:lvlText w:val=""/>
      <w:lvlJc w:val="left"/>
      <w:pPr>
        <w:ind w:left="720" w:hanging="360"/>
      </w:pPr>
      <w:rPr>
        <w:rFonts w:ascii="Symbol" w:hAnsi="Symbol" w:hint="default"/>
        <w:color w:val="FCCD0C"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F67664"/>
    <w:multiLevelType w:val="hybridMultilevel"/>
    <w:tmpl w:val="CC405EAE"/>
    <w:lvl w:ilvl="0" w:tplc="2704314E">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E291C3A"/>
    <w:multiLevelType w:val="hybridMultilevel"/>
    <w:tmpl w:val="1D76C2BC"/>
    <w:lvl w:ilvl="0" w:tplc="7932E912">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0D81C7D"/>
    <w:multiLevelType w:val="multilevel"/>
    <w:tmpl w:val="5DFC2944"/>
    <w:styleLink w:val="CurrentList1"/>
    <w:lvl w:ilvl="0">
      <w:start w:val="1"/>
      <w:numFmt w:val="bullet"/>
      <w:lvlText w:val="•"/>
      <w:lvlJc w:val="left"/>
      <w:pPr>
        <w:ind w:left="927" w:hanging="360"/>
      </w:pPr>
      <w:rPr>
        <w:rFonts w:ascii="Wingdings" w:hAnsi="Wingdings" w:hint="default"/>
        <w:b w:val="0"/>
        <w:i w:val="0"/>
        <w:color w:val="FCCD0C" w:themeColor="accent3"/>
      </w:rPr>
    </w:lvl>
    <w:lvl w:ilvl="1">
      <w:start w:val="1"/>
      <w:numFmt w:val="bullet"/>
      <w:lvlText w:val="o"/>
      <w:lvlJc w:val="left"/>
      <w:pPr>
        <w:ind w:left="1800" w:hanging="360"/>
      </w:pPr>
      <w:rPr>
        <w:rFonts w:ascii="Courier New" w:hAnsi="Courier New" w:hint="default"/>
        <w:color w:val="FCCD0C" w:themeColor="accent3"/>
      </w:rPr>
    </w:lvl>
    <w:lvl w:ilvl="2">
      <w:start w:val="1"/>
      <w:numFmt w:val="bullet"/>
      <w:lvlText w:val=""/>
      <w:lvlJc w:val="left"/>
      <w:pPr>
        <w:ind w:left="2520" w:hanging="360"/>
      </w:pPr>
      <w:rPr>
        <w:rFonts w:ascii="Wingdings" w:hAnsi="Wingdings" w:hint="default"/>
        <w:color w:val="FCCD0C" w:themeColor="accent3"/>
      </w:rPr>
    </w:lvl>
    <w:lvl w:ilvl="3">
      <w:start w:val="1"/>
      <w:numFmt w:val="bullet"/>
      <w:lvlText w:val=""/>
      <w:lvlJc w:val="left"/>
      <w:pPr>
        <w:ind w:left="3240" w:hanging="360"/>
      </w:pPr>
      <w:rPr>
        <w:rFonts w:ascii="Symbol" w:hAnsi="Symbol" w:hint="default"/>
        <w:color w:val="FCCD0C" w:themeColor="accent3"/>
      </w:rPr>
    </w:lvl>
    <w:lvl w:ilvl="4">
      <w:start w:val="1"/>
      <w:numFmt w:val="bullet"/>
      <w:lvlText w:val="o"/>
      <w:lvlJc w:val="left"/>
      <w:pPr>
        <w:ind w:left="3960" w:hanging="360"/>
      </w:pPr>
      <w:rPr>
        <w:rFonts w:ascii="Courier New" w:hAnsi="Courier New" w:cs="Courier New" w:hint="default"/>
        <w:color w:val="FCCD0C" w:themeColor="accent3"/>
      </w:rPr>
    </w:lvl>
    <w:lvl w:ilvl="5">
      <w:start w:val="1"/>
      <w:numFmt w:val="bullet"/>
      <w:lvlText w:val=""/>
      <w:lvlJc w:val="left"/>
      <w:pPr>
        <w:ind w:left="4680" w:hanging="360"/>
      </w:pPr>
      <w:rPr>
        <w:rFonts w:ascii="Wingdings" w:hAnsi="Wingdings" w:hint="default"/>
        <w:color w:val="FCCD0C" w:themeColor="accent3"/>
      </w:rPr>
    </w:lvl>
    <w:lvl w:ilvl="6">
      <w:start w:val="1"/>
      <w:numFmt w:val="bullet"/>
      <w:lvlText w:val=""/>
      <w:lvlJc w:val="left"/>
      <w:pPr>
        <w:ind w:left="5400" w:hanging="360"/>
      </w:pPr>
      <w:rPr>
        <w:rFonts w:ascii="Symbol" w:hAnsi="Symbol" w:hint="default"/>
        <w:color w:val="FCCD0C" w:themeColor="accent3"/>
      </w:rPr>
    </w:lvl>
    <w:lvl w:ilvl="7">
      <w:start w:val="1"/>
      <w:numFmt w:val="bullet"/>
      <w:lvlText w:val="o"/>
      <w:lvlJc w:val="left"/>
      <w:pPr>
        <w:ind w:left="6120" w:hanging="360"/>
      </w:pPr>
      <w:rPr>
        <w:rFonts w:ascii="Courier New" w:hAnsi="Courier New" w:cs="Courier New" w:hint="default"/>
        <w:color w:val="FCCD0C" w:themeColor="accent3"/>
      </w:rPr>
    </w:lvl>
    <w:lvl w:ilvl="8">
      <w:start w:val="1"/>
      <w:numFmt w:val="bullet"/>
      <w:lvlText w:val=""/>
      <w:lvlJc w:val="left"/>
      <w:pPr>
        <w:ind w:left="6840" w:hanging="360"/>
      </w:pPr>
      <w:rPr>
        <w:rFonts w:ascii="Wingdings" w:hAnsi="Wingdings" w:hint="default"/>
        <w:color w:val="FCCD0C" w:themeColor="accent3"/>
      </w:rPr>
    </w:lvl>
  </w:abstractNum>
  <w:abstractNum w:abstractNumId="20" w15:restartNumberingAfterBreak="0">
    <w:nsid w:val="38097467"/>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1" w15:restartNumberingAfterBreak="0">
    <w:nsid w:val="4DDE773E"/>
    <w:multiLevelType w:val="hybridMultilevel"/>
    <w:tmpl w:val="B3DCA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0952474"/>
    <w:multiLevelType w:val="hybridMultilevel"/>
    <w:tmpl w:val="3FC4A3DC"/>
    <w:lvl w:ilvl="0" w:tplc="04090001">
      <w:start w:val="1"/>
      <w:numFmt w:val="bullet"/>
      <w:lvlText w:val=""/>
      <w:lvlJc w:val="left"/>
      <w:pPr>
        <w:ind w:left="3600" w:hanging="360"/>
      </w:pPr>
      <w:rPr>
        <w:rFonts w:ascii="Symbol" w:hAnsi="Symbol" w:hint="default"/>
        <w:color w:val="F160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B93C98"/>
    <w:multiLevelType w:val="multilevel"/>
    <w:tmpl w:val="E7C63F96"/>
    <w:styleLink w:val="ArtikelAbsch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E1A63B2"/>
    <w:multiLevelType w:val="singleLevel"/>
    <w:tmpl w:val="5BA2B958"/>
    <w:lvl w:ilvl="0">
      <w:start w:val="1"/>
      <w:numFmt w:val="bullet"/>
      <w:lvlText w:val="o"/>
      <w:lvlJc w:val="left"/>
      <w:pPr>
        <w:ind w:left="927" w:hanging="360"/>
      </w:pPr>
      <w:rPr>
        <w:rFonts w:ascii="Courier New" w:hAnsi="Courier New" w:hint="default"/>
        <w:b w:val="0"/>
        <w:i w:val="0"/>
        <w:color w:val="FCCD0C" w:themeColor="accent3"/>
      </w:rPr>
    </w:lvl>
  </w:abstractNum>
  <w:abstractNum w:abstractNumId="25" w15:restartNumberingAfterBreak="0">
    <w:nsid w:val="72B25F23"/>
    <w:multiLevelType w:val="hybridMultilevel"/>
    <w:tmpl w:val="20FCA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8C784D"/>
    <w:multiLevelType w:val="hybridMultilevel"/>
    <w:tmpl w:val="F4BA2C12"/>
    <w:lvl w:ilvl="0" w:tplc="521208B0">
      <w:start w:val="1"/>
      <w:numFmt w:val="bullet"/>
      <w:pStyle w:val="Aufzhlung"/>
      <w:lvlText w:val=""/>
      <w:lvlPicBulletId w:val="0"/>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CA769F1"/>
    <w:multiLevelType w:val="hybridMultilevel"/>
    <w:tmpl w:val="1B74863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CDE221E"/>
    <w:multiLevelType w:val="hybridMultilevel"/>
    <w:tmpl w:val="0032F5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0195564">
    <w:abstractNumId w:val="22"/>
  </w:num>
  <w:num w:numId="2" w16cid:durableId="1585064806">
    <w:abstractNumId w:val="14"/>
  </w:num>
  <w:num w:numId="3" w16cid:durableId="1743673399">
    <w:abstractNumId w:val="24"/>
  </w:num>
  <w:num w:numId="4" w16cid:durableId="555047030">
    <w:abstractNumId w:val="19"/>
  </w:num>
  <w:num w:numId="5" w16cid:durableId="1485702826">
    <w:abstractNumId w:val="11"/>
  </w:num>
  <w:num w:numId="6" w16cid:durableId="1502622713">
    <w:abstractNumId w:val="12"/>
  </w:num>
  <w:num w:numId="7" w16cid:durableId="970328340">
    <w:abstractNumId w:val="10"/>
  </w:num>
  <w:num w:numId="8" w16cid:durableId="451168176">
    <w:abstractNumId w:val="23"/>
  </w:num>
  <w:num w:numId="9" w16cid:durableId="417949844">
    <w:abstractNumId w:val="0"/>
  </w:num>
  <w:num w:numId="10" w16cid:durableId="537398770">
    <w:abstractNumId w:val="1"/>
  </w:num>
  <w:num w:numId="11" w16cid:durableId="709458845">
    <w:abstractNumId w:val="2"/>
  </w:num>
  <w:num w:numId="12" w16cid:durableId="1570654856">
    <w:abstractNumId w:val="3"/>
  </w:num>
  <w:num w:numId="13" w16cid:durableId="255097861">
    <w:abstractNumId w:val="8"/>
  </w:num>
  <w:num w:numId="14" w16cid:durableId="1371610603">
    <w:abstractNumId w:val="4"/>
  </w:num>
  <w:num w:numId="15" w16cid:durableId="2085183237">
    <w:abstractNumId w:val="5"/>
  </w:num>
  <w:num w:numId="16" w16cid:durableId="868756856">
    <w:abstractNumId w:val="6"/>
  </w:num>
  <w:num w:numId="17" w16cid:durableId="903301224">
    <w:abstractNumId w:val="7"/>
  </w:num>
  <w:num w:numId="18" w16cid:durableId="783309260">
    <w:abstractNumId w:val="9"/>
  </w:num>
  <w:num w:numId="19" w16cid:durableId="169374958">
    <w:abstractNumId w:val="16"/>
  </w:num>
  <w:num w:numId="20" w16cid:durableId="388042652">
    <w:abstractNumId w:val="25"/>
  </w:num>
  <w:num w:numId="21" w16cid:durableId="1152257210">
    <w:abstractNumId w:val="13"/>
  </w:num>
  <w:num w:numId="22" w16cid:durableId="531305579">
    <w:abstractNumId w:val="26"/>
  </w:num>
  <w:num w:numId="23" w16cid:durableId="167259186">
    <w:abstractNumId w:val="20"/>
  </w:num>
  <w:num w:numId="24" w16cid:durableId="530146871">
    <w:abstractNumId w:val="17"/>
  </w:num>
  <w:num w:numId="25" w16cid:durableId="1207369798">
    <w:abstractNumId w:val="18"/>
  </w:num>
  <w:num w:numId="26" w16cid:durableId="78792648">
    <w:abstractNumId w:val="15"/>
  </w:num>
  <w:num w:numId="27" w16cid:durableId="1601255369">
    <w:abstractNumId w:val="21"/>
  </w:num>
  <w:num w:numId="28" w16cid:durableId="574051823">
    <w:abstractNumId w:val="27"/>
  </w:num>
  <w:num w:numId="29" w16cid:durableId="10371961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180"/>
    <w:rsid w:val="000016D0"/>
    <w:rsid w:val="00004259"/>
    <w:rsid w:val="00013CD1"/>
    <w:rsid w:val="0002009C"/>
    <w:rsid w:val="00022CFC"/>
    <w:rsid w:val="00023785"/>
    <w:rsid w:val="000310B5"/>
    <w:rsid w:val="00032574"/>
    <w:rsid w:val="000348BC"/>
    <w:rsid w:val="00035AE9"/>
    <w:rsid w:val="00042DB5"/>
    <w:rsid w:val="000450E4"/>
    <w:rsid w:val="0005123B"/>
    <w:rsid w:val="00051ADF"/>
    <w:rsid w:val="00053026"/>
    <w:rsid w:val="000618D9"/>
    <w:rsid w:val="00075772"/>
    <w:rsid w:val="0007788F"/>
    <w:rsid w:val="00080FFA"/>
    <w:rsid w:val="0008247F"/>
    <w:rsid w:val="00083B2C"/>
    <w:rsid w:val="00084C4F"/>
    <w:rsid w:val="00085728"/>
    <w:rsid w:val="0009027C"/>
    <w:rsid w:val="000A4DC3"/>
    <w:rsid w:val="000B26F7"/>
    <w:rsid w:val="000B5ABB"/>
    <w:rsid w:val="000C403B"/>
    <w:rsid w:val="000C6F69"/>
    <w:rsid w:val="000C75C6"/>
    <w:rsid w:val="000D2A16"/>
    <w:rsid w:val="000D7D21"/>
    <w:rsid w:val="000E45B0"/>
    <w:rsid w:val="000F2036"/>
    <w:rsid w:val="000F37B4"/>
    <w:rsid w:val="00111A1E"/>
    <w:rsid w:val="00113955"/>
    <w:rsid w:val="00124123"/>
    <w:rsid w:val="001261C9"/>
    <w:rsid w:val="00126831"/>
    <w:rsid w:val="00131CE2"/>
    <w:rsid w:val="0013402A"/>
    <w:rsid w:val="0013578B"/>
    <w:rsid w:val="001372C6"/>
    <w:rsid w:val="00145CDE"/>
    <w:rsid w:val="001464E2"/>
    <w:rsid w:val="00152419"/>
    <w:rsid w:val="00152FDB"/>
    <w:rsid w:val="00156B68"/>
    <w:rsid w:val="001631AA"/>
    <w:rsid w:val="001852BA"/>
    <w:rsid w:val="00186828"/>
    <w:rsid w:val="00192B10"/>
    <w:rsid w:val="00195346"/>
    <w:rsid w:val="001959BC"/>
    <w:rsid w:val="001968A1"/>
    <w:rsid w:val="001C61E4"/>
    <w:rsid w:val="001D0C5B"/>
    <w:rsid w:val="001D3E97"/>
    <w:rsid w:val="001D5861"/>
    <w:rsid w:val="001E186F"/>
    <w:rsid w:val="001E4455"/>
    <w:rsid w:val="002003D5"/>
    <w:rsid w:val="0020369B"/>
    <w:rsid w:val="00205F0A"/>
    <w:rsid w:val="002061E2"/>
    <w:rsid w:val="00213FFC"/>
    <w:rsid w:val="00217060"/>
    <w:rsid w:val="00220DBC"/>
    <w:rsid w:val="00231298"/>
    <w:rsid w:val="0024313D"/>
    <w:rsid w:val="0024760C"/>
    <w:rsid w:val="00260BE1"/>
    <w:rsid w:val="00266879"/>
    <w:rsid w:val="0028507C"/>
    <w:rsid w:val="00291BCD"/>
    <w:rsid w:val="002A1CD3"/>
    <w:rsid w:val="002A60AF"/>
    <w:rsid w:val="002A7927"/>
    <w:rsid w:val="002B2C71"/>
    <w:rsid w:val="002B3199"/>
    <w:rsid w:val="002B5BD6"/>
    <w:rsid w:val="002C4A89"/>
    <w:rsid w:val="002D2C08"/>
    <w:rsid w:val="002D65D7"/>
    <w:rsid w:val="002D7C1C"/>
    <w:rsid w:val="002E1B0A"/>
    <w:rsid w:val="002E4DB5"/>
    <w:rsid w:val="002E5FDF"/>
    <w:rsid w:val="002F073C"/>
    <w:rsid w:val="002F09AB"/>
    <w:rsid w:val="003025C8"/>
    <w:rsid w:val="003074CF"/>
    <w:rsid w:val="00307FE5"/>
    <w:rsid w:val="00316646"/>
    <w:rsid w:val="003217FD"/>
    <w:rsid w:val="00322527"/>
    <w:rsid w:val="00325336"/>
    <w:rsid w:val="00340492"/>
    <w:rsid w:val="00341E0F"/>
    <w:rsid w:val="003508EF"/>
    <w:rsid w:val="00364EE2"/>
    <w:rsid w:val="00365A21"/>
    <w:rsid w:val="0037091F"/>
    <w:rsid w:val="00375725"/>
    <w:rsid w:val="00381928"/>
    <w:rsid w:val="003A3CAA"/>
    <w:rsid w:val="003A5DB9"/>
    <w:rsid w:val="003C0EA4"/>
    <w:rsid w:val="003C136A"/>
    <w:rsid w:val="003C15F9"/>
    <w:rsid w:val="003C27B8"/>
    <w:rsid w:val="003C4C46"/>
    <w:rsid w:val="003C67F3"/>
    <w:rsid w:val="003C7B9C"/>
    <w:rsid w:val="003D354C"/>
    <w:rsid w:val="003D4C3C"/>
    <w:rsid w:val="003D5809"/>
    <w:rsid w:val="003E05EF"/>
    <w:rsid w:val="003E4454"/>
    <w:rsid w:val="003E5B99"/>
    <w:rsid w:val="003F62D3"/>
    <w:rsid w:val="00403F81"/>
    <w:rsid w:val="0041002F"/>
    <w:rsid w:val="00413C91"/>
    <w:rsid w:val="00415EFD"/>
    <w:rsid w:val="00416D72"/>
    <w:rsid w:val="00430916"/>
    <w:rsid w:val="00430BF6"/>
    <w:rsid w:val="00433C24"/>
    <w:rsid w:val="00434D48"/>
    <w:rsid w:val="00434E64"/>
    <w:rsid w:val="00437ABD"/>
    <w:rsid w:val="00442F58"/>
    <w:rsid w:val="00444B83"/>
    <w:rsid w:val="00451E5F"/>
    <w:rsid w:val="00452304"/>
    <w:rsid w:val="00454CCF"/>
    <w:rsid w:val="00456BF8"/>
    <w:rsid w:val="00457D97"/>
    <w:rsid w:val="00460034"/>
    <w:rsid w:val="00466D65"/>
    <w:rsid w:val="00483C7C"/>
    <w:rsid w:val="00484788"/>
    <w:rsid w:val="00484CBD"/>
    <w:rsid w:val="00486CCC"/>
    <w:rsid w:val="00491327"/>
    <w:rsid w:val="004A053A"/>
    <w:rsid w:val="004A250A"/>
    <w:rsid w:val="004A74A0"/>
    <w:rsid w:val="004B08F0"/>
    <w:rsid w:val="004B13BC"/>
    <w:rsid w:val="004B3C36"/>
    <w:rsid w:val="004D6905"/>
    <w:rsid w:val="004E1F82"/>
    <w:rsid w:val="004F49CC"/>
    <w:rsid w:val="0051070B"/>
    <w:rsid w:val="00510C16"/>
    <w:rsid w:val="00517180"/>
    <w:rsid w:val="005407AE"/>
    <w:rsid w:val="00543B5A"/>
    <w:rsid w:val="00545AB6"/>
    <w:rsid w:val="00550E7A"/>
    <w:rsid w:val="00551B41"/>
    <w:rsid w:val="00551BE9"/>
    <w:rsid w:val="00557972"/>
    <w:rsid w:val="00557BC5"/>
    <w:rsid w:val="0056140F"/>
    <w:rsid w:val="0056269A"/>
    <w:rsid w:val="00566F0C"/>
    <w:rsid w:val="00570568"/>
    <w:rsid w:val="0057411B"/>
    <w:rsid w:val="00575889"/>
    <w:rsid w:val="0059313D"/>
    <w:rsid w:val="00594FDC"/>
    <w:rsid w:val="005A75E7"/>
    <w:rsid w:val="005B2C6F"/>
    <w:rsid w:val="005D3489"/>
    <w:rsid w:val="005D3B2E"/>
    <w:rsid w:val="005E033F"/>
    <w:rsid w:val="005E0769"/>
    <w:rsid w:val="005F04FF"/>
    <w:rsid w:val="005F1958"/>
    <w:rsid w:val="005F62DB"/>
    <w:rsid w:val="005F6D0F"/>
    <w:rsid w:val="00601EC6"/>
    <w:rsid w:val="00607405"/>
    <w:rsid w:val="006252AF"/>
    <w:rsid w:val="00625397"/>
    <w:rsid w:val="00627003"/>
    <w:rsid w:val="00634E3F"/>
    <w:rsid w:val="006545B3"/>
    <w:rsid w:val="00662C94"/>
    <w:rsid w:val="00667CAA"/>
    <w:rsid w:val="006741A8"/>
    <w:rsid w:val="00676D4D"/>
    <w:rsid w:val="006826AA"/>
    <w:rsid w:val="00685FB7"/>
    <w:rsid w:val="00695630"/>
    <w:rsid w:val="006A7663"/>
    <w:rsid w:val="006B2CDC"/>
    <w:rsid w:val="006B5905"/>
    <w:rsid w:val="006C1DDD"/>
    <w:rsid w:val="006C2DD8"/>
    <w:rsid w:val="006C2F98"/>
    <w:rsid w:val="006D2D3F"/>
    <w:rsid w:val="006E0832"/>
    <w:rsid w:val="006E4489"/>
    <w:rsid w:val="00707CC2"/>
    <w:rsid w:val="007252AB"/>
    <w:rsid w:val="0073486E"/>
    <w:rsid w:val="00744E93"/>
    <w:rsid w:val="00752F12"/>
    <w:rsid w:val="00760E8A"/>
    <w:rsid w:val="00762165"/>
    <w:rsid w:val="00766155"/>
    <w:rsid w:val="007664AA"/>
    <w:rsid w:val="007747BF"/>
    <w:rsid w:val="00780227"/>
    <w:rsid w:val="00784618"/>
    <w:rsid w:val="00793D2B"/>
    <w:rsid w:val="007A6E1A"/>
    <w:rsid w:val="007B48A0"/>
    <w:rsid w:val="007B4ADE"/>
    <w:rsid w:val="007D7FFC"/>
    <w:rsid w:val="007E34E7"/>
    <w:rsid w:val="007E50B4"/>
    <w:rsid w:val="008020B6"/>
    <w:rsid w:val="008022F3"/>
    <w:rsid w:val="00804BED"/>
    <w:rsid w:val="008050CE"/>
    <w:rsid w:val="00811D63"/>
    <w:rsid w:val="00815E26"/>
    <w:rsid w:val="00816BFF"/>
    <w:rsid w:val="00822DAD"/>
    <w:rsid w:val="00824DDC"/>
    <w:rsid w:val="008407D4"/>
    <w:rsid w:val="00864872"/>
    <w:rsid w:val="008752CC"/>
    <w:rsid w:val="00882A65"/>
    <w:rsid w:val="00884D2D"/>
    <w:rsid w:val="00887F65"/>
    <w:rsid w:val="008A4AF1"/>
    <w:rsid w:val="008A5592"/>
    <w:rsid w:val="008A55C3"/>
    <w:rsid w:val="008A73AE"/>
    <w:rsid w:val="008B09C0"/>
    <w:rsid w:val="008B1B2A"/>
    <w:rsid w:val="008B1E5E"/>
    <w:rsid w:val="008B6A6E"/>
    <w:rsid w:val="008B7F62"/>
    <w:rsid w:val="008C0B38"/>
    <w:rsid w:val="008D1920"/>
    <w:rsid w:val="008E119F"/>
    <w:rsid w:val="008E44A1"/>
    <w:rsid w:val="008E4DDE"/>
    <w:rsid w:val="008E50D7"/>
    <w:rsid w:val="008F2C6F"/>
    <w:rsid w:val="00905582"/>
    <w:rsid w:val="00927D59"/>
    <w:rsid w:val="00931501"/>
    <w:rsid w:val="00933333"/>
    <w:rsid w:val="00936BB8"/>
    <w:rsid w:val="00937499"/>
    <w:rsid w:val="0094113E"/>
    <w:rsid w:val="00941B2B"/>
    <w:rsid w:val="00942CB2"/>
    <w:rsid w:val="00943381"/>
    <w:rsid w:val="009454F9"/>
    <w:rsid w:val="00955D0E"/>
    <w:rsid w:val="00960D9E"/>
    <w:rsid w:val="009613F0"/>
    <w:rsid w:val="009622AD"/>
    <w:rsid w:val="00962B19"/>
    <w:rsid w:val="00970CF5"/>
    <w:rsid w:val="00971814"/>
    <w:rsid w:val="00971835"/>
    <w:rsid w:val="00977B98"/>
    <w:rsid w:val="00977F67"/>
    <w:rsid w:val="009900CB"/>
    <w:rsid w:val="00996383"/>
    <w:rsid w:val="009B657A"/>
    <w:rsid w:val="009C54C3"/>
    <w:rsid w:val="009C5A93"/>
    <w:rsid w:val="009D7E18"/>
    <w:rsid w:val="009E0E16"/>
    <w:rsid w:val="009E2707"/>
    <w:rsid w:val="009E7330"/>
    <w:rsid w:val="009F0F91"/>
    <w:rsid w:val="00A00442"/>
    <w:rsid w:val="00A00F50"/>
    <w:rsid w:val="00A0185C"/>
    <w:rsid w:val="00A031D3"/>
    <w:rsid w:val="00A078A0"/>
    <w:rsid w:val="00A11B8E"/>
    <w:rsid w:val="00A147E3"/>
    <w:rsid w:val="00A25E1F"/>
    <w:rsid w:val="00A278D5"/>
    <w:rsid w:val="00A32F38"/>
    <w:rsid w:val="00A42D2F"/>
    <w:rsid w:val="00A554CA"/>
    <w:rsid w:val="00A64B93"/>
    <w:rsid w:val="00A84246"/>
    <w:rsid w:val="00A9149E"/>
    <w:rsid w:val="00AA6350"/>
    <w:rsid w:val="00AB0E64"/>
    <w:rsid w:val="00AC173C"/>
    <w:rsid w:val="00AC38CE"/>
    <w:rsid w:val="00AD2A1C"/>
    <w:rsid w:val="00AD4325"/>
    <w:rsid w:val="00AE33E1"/>
    <w:rsid w:val="00AE4764"/>
    <w:rsid w:val="00AF7364"/>
    <w:rsid w:val="00B02CC1"/>
    <w:rsid w:val="00B03524"/>
    <w:rsid w:val="00B047EB"/>
    <w:rsid w:val="00B05362"/>
    <w:rsid w:val="00B054AB"/>
    <w:rsid w:val="00B10487"/>
    <w:rsid w:val="00B145D1"/>
    <w:rsid w:val="00B20D40"/>
    <w:rsid w:val="00B318FD"/>
    <w:rsid w:val="00B32F8F"/>
    <w:rsid w:val="00B41BC8"/>
    <w:rsid w:val="00B52DB1"/>
    <w:rsid w:val="00B604B5"/>
    <w:rsid w:val="00B6541D"/>
    <w:rsid w:val="00B67F59"/>
    <w:rsid w:val="00B76EEC"/>
    <w:rsid w:val="00B91318"/>
    <w:rsid w:val="00B95DDF"/>
    <w:rsid w:val="00BA34B0"/>
    <w:rsid w:val="00BB3C3F"/>
    <w:rsid w:val="00BB7F03"/>
    <w:rsid w:val="00BC1ACF"/>
    <w:rsid w:val="00BC4B3C"/>
    <w:rsid w:val="00BC4CD7"/>
    <w:rsid w:val="00BC62E1"/>
    <w:rsid w:val="00BD740C"/>
    <w:rsid w:val="00BD7EFC"/>
    <w:rsid w:val="00BE4C87"/>
    <w:rsid w:val="00BF110E"/>
    <w:rsid w:val="00BF396C"/>
    <w:rsid w:val="00C02EAC"/>
    <w:rsid w:val="00C0358E"/>
    <w:rsid w:val="00C06F67"/>
    <w:rsid w:val="00C07F5E"/>
    <w:rsid w:val="00C21999"/>
    <w:rsid w:val="00C260C0"/>
    <w:rsid w:val="00C305DA"/>
    <w:rsid w:val="00C3748D"/>
    <w:rsid w:val="00C668D8"/>
    <w:rsid w:val="00C70090"/>
    <w:rsid w:val="00C779E0"/>
    <w:rsid w:val="00C80D06"/>
    <w:rsid w:val="00C81C03"/>
    <w:rsid w:val="00C82623"/>
    <w:rsid w:val="00C82C5D"/>
    <w:rsid w:val="00C972D4"/>
    <w:rsid w:val="00CA3890"/>
    <w:rsid w:val="00CC07F9"/>
    <w:rsid w:val="00CC65F5"/>
    <w:rsid w:val="00CD647C"/>
    <w:rsid w:val="00CD7098"/>
    <w:rsid w:val="00CE32D6"/>
    <w:rsid w:val="00CE7EE7"/>
    <w:rsid w:val="00CF18AD"/>
    <w:rsid w:val="00CF20F5"/>
    <w:rsid w:val="00CF4101"/>
    <w:rsid w:val="00D032EE"/>
    <w:rsid w:val="00D25DF8"/>
    <w:rsid w:val="00D42CEA"/>
    <w:rsid w:val="00D46527"/>
    <w:rsid w:val="00D52CB4"/>
    <w:rsid w:val="00D53259"/>
    <w:rsid w:val="00D66039"/>
    <w:rsid w:val="00D66709"/>
    <w:rsid w:val="00D7562C"/>
    <w:rsid w:val="00D86658"/>
    <w:rsid w:val="00D92B5B"/>
    <w:rsid w:val="00DA1272"/>
    <w:rsid w:val="00DA34A5"/>
    <w:rsid w:val="00DA71B8"/>
    <w:rsid w:val="00DB15AC"/>
    <w:rsid w:val="00DB644E"/>
    <w:rsid w:val="00DB7F44"/>
    <w:rsid w:val="00DC5BCB"/>
    <w:rsid w:val="00DE1225"/>
    <w:rsid w:val="00DE2171"/>
    <w:rsid w:val="00DF2875"/>
    <w:rsid w:val="00E05AE0"/>
    <w:rsid w:val="00E075D1"/>
    <w:rsid w:val="00E07F7E"/>
    <w:rsid w:val="00E15833"/>
    <w:rsid w:val="00E21FD6"/>
    <w:rsid w:val="00E24263"/>
    <w:rsid w:val="00E26BA0"/>
    <w:rsid w:val="00E31AD2"/>
    <w:rsid w:val="00E32FC6"/>
    <w:rsid w:val="00E45318"/>
    <w:rsid w:val="00E54C16"/>
    <w:rsid w:val="00E57D97"/>
    <w:rsid w:val="00E64147"/>
    <w:rsid w:val="00E84CF7"/>
    <w:rsid w:val="00E85534"/>
    <w:rsid w:val="00E90419"/>
    <w:rsid w:val="00E908B1"/>
    <w:rsid w:val="00E90D53"/>
    <w:rsid w:val="00E91EBC"/>
    <w:rsid w:val="00E96318"/>
    <w:rsid w:val="00EA46A9"/>
    <w:rsid w:val="00EA60C8"/>
    <w:rsid w:val="00EA65F1"/>
    <w:rsid w:val="00EB05D3"/>
    <w:rsid w:val="00EB1BE3"/>
    <w:rsid w:val="00EB4113"/>
    <w:rsid w:val="00EB5E9C"/>
    <w:rsid w:val="00EB7160"/>
    <w:rsid w:val="00EC52D9"/>
    <w:rsid w:val="00EC697F"/>
    <w:rsid w:val="00ED0955"/>
    <w:rsid w:val="00ED1CDC"/>
    <w:rsid w:val="00ED7A95"/>
    <w:rsid w:val="00EE2CE0"/>
    <w:rsid w:val="00EE4302"/>
    <w:rsid w:val="00F00DFA"/>
    <w:rsid w:val="00F0194D"/>
    <w:rsid w:val="00F06B94"/>
    <w:rsid w:val="00F11423"/>
    <w:rsid w:val="00F33EF5"/>
    <w:rsid w:val="00F41EB4"/>
    <w:rsid w:val="00F443B9"/>
    <w:rsid w:val="00F47D46"/>
    <w:rsid w:val="00F51033"/>
    <w:rsid w:val="00F535CB"/>
    <w:rsid w:val="00F5491A"/>
    <w:rsid w:val="00F55D70"/>
    <w:rsid w:val="00F626B2"/>
    <w:rsid w:val="00F670C4"/>
    <w:rsid w:val="00F7243B"/>
    <w:rsid w:val="00F83761"/>
    <w:rsid w:val="00F91913"/>
    <w:rsid w:val="00FA1EB5"/>
    <w:rsid w:val="00FA4B3C"/>
    <w:rsid w:val="00FA525A"/>
    <w:rsid w:val="00FA7CA6"/>
    <w:rsid w:val="00FB190C"/>
    <w:rsid w:val="00FB1B0C"/>
    <w:rsid w:val="00FC036D"/>
    <w:rsid w:val="00FC394D"/>
    <w:rsid w:val="00FD0994"/>
    <w:rsid w:val="00FD2E5C"/>
    <w:rsid w:val="00FD6CE0"/>
    <w:rsid w:val="00FD6D39"/>
    <w:rsid w:val="00FE0F41"/>
    <w:rsid w:val="00FE10F6"/>
    <w:rsid w:val="00FE21DC"/>
    <w:rsid w:val="00FE4332"/>
    <w:rsid w:val="00FF115F"/>
    <w:rsid w:val="00FF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36725"/>
  <w14:defaultImageDpi w14:val="32767"/>
  <w15:chartTrackingRefBased/>
  <w15:docId w15:val="{1E561CD5-1F8E-41FF-841F-9EA9BACB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124123"/>
    <w:rPr>
      <w:rFonts w:ascii="Segoe UI" w:hAnsi="Segoe UI"/>
      <w:lang w:val="de-DE"/>
    </w:rPr>
  </w:style>
  <w:style w:type="paragraph" w:styleId="berschrift1">
    <w:name w:val="heading 1"/>
    <w:basedOn w:val="Standard"/>
    <w:next w:val="Standard"/>
    <w:link w:val="berschrift1Zchn"/>
    <w:uiPriority w:val="9"/>
    <w:qFormat/>
    <w:rsid w:val="003D4C3C"/>
    <w:pPr>
      <w:keepNext/>
      <w:keepLines/>
      <w:numPr>
        <w:numId w:val="23"/>
      </w:numPr>
      <w:spacing w:before="240"/>
      <w:outlineLvl w:val="0"/>
    </w:pPr>
    <w:rPr>
      <w:rFonts w:eastAsiaTheme="majorEastAsia" w:cstheme="majorBidi"/>
      <w:b/>
      <w:color w:val="4164B2" w:themeColor="accent1"/>
      <w:sz w:val="36"/>
      <w:szCs w:val="32"/>
    </w:rPr>
  </w:style>
  <w:style w:type="paragraph" w:styleId="berschrift2">
    <w:name w:val="heading 2"/>
    <w:basedOn w:val="Standard"/>
    <w:next w:val="Standard"/>
    <w:link w:val="berschrift2Zchn"/>
    <w:uiPriority w:val="9"/>
    <w:unhideWhenUsed/>
    <w:qFormat/>
    <w:rsid w:val="003D4C3C"/>
    <w:pPr>
      <w:keepNext/>
      <w:keepLines/>
      <w:numPr>
        <w:ilvl w:val="1"/>
        <w:numId w:val="23"/>
      </w:numPr>
      <w:spacing w:before="40"/>
      <w:outlineLvl w:val="1"/>
    </w:pPr>
    <w:rPr>
      <w:rFonts w:eastAsiaTheme="majorEastAsia" w:cstheme="majorBidi"/>
      <w:b/>
      <w:color w:val="102031" w:themeColor="text2"/>
      <w:sz w:val="32"/>
      <w:szCs w:val="26"/>
    </w:rPr>
  </w:style>
  <w:style w:type="paragraph" w:styleId="berschrift3">
    <w:name w:val="heading 3"/>
    <w:basedOn w:val="Standard"/>
    <w:next w:val="Standard"/>
    <w:link w:val="berschrift3Zchn"/>
    <w:uiPriority w:val="9"/>
    <w:unhideWhenUsed/>
    <w:qFormat/>
    <w:rsid w:val="00CE32D6"/>
    <w:pPr>
      <w:keepNext/>
      <w:keepLines/>
      <w:numPr>
        <w:ilvl w:val="2"/>
        <w:numId w:val="23"/>
      </w:numPr>
      <w:spacing w:before="40"/>
      <w:outlineLvl w:val="2"/>
    </w:pPr>
    <w:rPr>
      <w:rFonts w:eastAsiaTheme="majorEastAsia" w:cstheme="majorBidi"/>
      <w:b/>
      <w:i/>
      <w:color w:val="1FB6B3" w:themeColor="accent2"/>
      <w:sz w:val="28"/>
    </w:rPr>
  </w:style>
  <w:style w:type="paragraph" w:styleId="berschrift4">
    <w:name w:val="heading 4"/>
    <w:basedOn w:val="Standard"/>
    <w:next w:val="Standard"/>
    <w:link w:val="berschrift4Zchn"/>
    <w:uiPriority w:val="9"/>
    <w:unhideWhenUsed/>
    <w:qFormat/>
    <w:rsid w:val="00CE32D6"/>
    <w:pPr>
      <w:keepNext/>
      <w:keepLines/>
      <w:numPr>
        <w:ilvl w:val="3"/>
        <w:numId w:val="23"/>
      </w:numPr>
      <w:spacing w:before="40"/>
      <w:outlineLvl w:val="3"/>
    </w:pPr>
    <w:rPr>
      <w:rFonts w:eastAsiaTheme="majorEastAsia" w:cstheme="majorBidi"/>
      <w:iCs/>
      <w:color w:val="6A6A6A" w:themeColor="background2" w:themeShade="80"/>
      <w:sz w:val="28"/>
    </w:rPr>
  </w:style>
  <w:style w:type="paragraph" w:styleId="berschrift5">
    <w:name w:val="heading 5"/>
    <w:basedOn w:val="Standard"/>
    <w:next w:val="Standard"/>
    <w:link w:val="berschrift5Zchn"/>
    <w:uiPriority w:val="9"/>
    <w:unhideWhenUsed/>
    <w:qFormat/>
    <w:rsid w:val="003D4C3C"/>
    <w:pPr>
      <w:keepNext/>
      <w:keepLines/>
      <w:numPr>
        <w:ilvl w:val="4"/>
        <w:numId w:val="23"/>
      </w:numPr>
      <w:spacing w:before="40"/>
      <w:outlineLvl w:val="4"/>
    </w:pPr>
    <w:rPr>
      <w:rFonts w:eastAsiaTheme="majorEastAsia" w:cstheme="majorBidi"/>
      <w:color w:val="102031" w:themeColor="text2"/>
    </w:rPr>
  </w:style>
  <w:style w:type="paragraph" w:styleId="berschrift6">
    <w:name w:val="heading 6"/>
    <w:basedOn w:val="Standard"/>
    <w:next w:val="Standard"/>
    <w:link w:val="berschrift6Zchn"/>
    <w:uiPriority w:val="9"/>
    <w:unhideWhenUsed/>
    <w:qFormat/>
    <w:rsid w:val="00FD2E5C"/>
    <w:pPr>
      <w:keepNext/>
      <w:keepLines/>
      <w:numPr>
        <w:ilvl w:val="5"/>
        <w:numId w:val="23"/>
      </w:numPr>
      <w:spacing w:before="40"/>
      <w:outlineLvl w:val="5"/>
    </w:pPr>
    <w:rPr>
      <w:rFonts w:eastAsiaTheme="majorEastAsia" w:cstheme="majorBidi"/>
      <w:b/>
      <w:color w:val="1FB6B3" w:themeColor="accent2"/>
      <w:sz w:val="20"/>
    </w:rPr>
  </w:style>
  <w:style w:type="paragraph" w:styleId="berschrift7">
    <w:name w:val="heading 7"/>
    <w:basedOn w:val="Standard"/>
    <w:next w:val="Standard"/>
    <w:link w:val="berschrift7Zchn"/>
    <w:uiPriority w:val="9"/>
    <w:unhideWhenUsed/>
    <w:rsid w:val="006E4489"/>
    <w:pPr>
      <w:keepNext/>
      <w:keepLines/>
      <w:numPr>
        <w:ilvl w:val="6"/>
        <w:numId w:val="23"/>
      </w:numPr>
      <w:spacing w:before="40"/>
      <w:outlineLvl w:val="6"/>
    </w:pPr>
    <w:rPr>
      <w:rFonts w:eastAsiaTheme="majorEastAsia" w:cstheme="majorBidi"/>
      <w:i/>
      <w:iCs/>
      <w:color w:val="4164B2" w:themeColor="accent1"/>
    </w:rPr>
  </w:style>
  <w:style w:type="paragraph" w:styleId="berschrift8">
    <w:name w:val="heading 8"/>
    <w:basedOn w:val="Standard"/>
    <w:next w:val="Standard"/>
    <w:link w:val="berschrift8Zchn"/>
    <w:uiPriority w:val="9"/>
    <w:semiHidden/>
    <w:unhideWhenUsed/>
    <w:qFormat/>
    <w:rsid w:val="006E4489"/>
    <w:pPr>
      <w:keepNext/>
      <w:keepLines/>
      <w:numPr>
        <w:ilvl w:val="7"/>
        <w:numId w:val="23"/>
      </w:numPr>
      <w:spacing w:before="40"/>
      <w:outlineLvl w:val="7"/>
    </w:pPr>
    <w:rPr>
      <w:rFonts w:eastAsiaTheme="majorEastAsia" w:cstheme="majorBidi"/>
      <w:color w:val="102031" w:themeColor="text2"/>
      <w:sz w:val="21"/>
      <w:szCs w:val="21"/>
    </w:rPr>
  </w:style>
  <w:style w:type="paragraph" w:styleId="berschrift9">
    <w:name w:val="heading 9"/>
    <w:basedOn w:val="Standard"/>
    <w:next w:val="Standard"/>
    <w:link w:val="berschrift9Zchn"/>
    <w:uiPriority w:val="9"/>
    <w:semiHidden/>
    <w:unhideWhenUsed/>
    <w:qFormat/>
    <w:rsid w:val="006E4489"/>
    <w:pPr>
      <w:keepNext/>
      <w:keepLines/>
      <w:numPr>
        <w:ilvl w:val="8"/>
        <w:numId w:val="23"/>
      </w:numPr>
      <w:spacing w:before="40"/>
      <w:outlineLvl w:val="8"/>
    </w:pPr>
    <w:rPr>
      <w:rFonts w:eastAsiaTheme="majorEastAsia" w:cstheme="majorBidi"/>
      <w:i/>
      <w:iCs/>
      <w:color w:val="1FB6B3" w:themeColor="accent2"/>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E10F6"/>
    <w:pPr>
      <w:tabs>
        <w:tab w:val="center" w:pos="4680"/>
        <w:tab w:val="right" w:pos="9360"/>
      </w:tabs>
    </w:pPr>
  </w:style>
  <w:style w:type="character" w:customStyle="1" w:styleId="KopfzeileZchn">
    <w:name w:val="Kopfzeile Zchn"/>
    <w:basedOn w:val="Absatz-Standardschriftart"/>
    <w:link w:val="Kopfzeile"/>
    <w:uiPriority w:val="99"/>
    <w:rsid w:val="00FE10F6"/>
    <w:rPr>
      <w:rFonts w:ascii="Segoe UI" w:hAnsi="Segoe UI"/>
    </w:rPr>
  </w:style>
  <w:style w:type="paragraph" w:styleId="Fuzeile">
    <w:name w:val="footer"/>
    <w:basedOn w:val="Standard"/>
    <w:link w:val="FuzeileZchn"/>
    <w:uiPriority w:val="99"/>
    <w:unhideWhenUsed/>
    <w:rsid w:val="00FD2E5C"/>
    <w:pPr>
      <w:tabs>
        <w:tab w:val="center" w:pos="4680"/>
        <w:tab w:val="right" w:pos="9360"/>
      </w:tabs>
    </w:pPr>
    <w:rPr>
      <w:color w:val="102031" w:themeColor="text2"/>
      <w:sz w:val="18"/>
    </w:rPr>
  </w:style>
  <w:style w:type="character" w:customStyle="1" w:styleId="FuzeileZchn">
    <w:name w:val="Fußzeile Zchn"/>
    <w:basedOn w:val="Absatz-Standardschriftart"/>
    <w:link w:val="Fuzeile"/>
    <w:uiPriority w:val="99"/>
    <w:rsid w:val="00FD2E5C"/>
    <w:rPr>
      <w:rFonts w:ascii="Segoe UI" w:hAnsi="Segoe UI"/>
      <w:color w:val="102031" w:themeColor="text2"/>
      <w:sz w:val="18"/>
    </w:rPr>
  </w:style>
  <w:style w:type="paragraph" w:customStyle="1" w:styleId="BulletedList">
    <w:name w:val="Bulleted List"/>
    <w:basedOn w:val="ForterroBody"/>
    <w:qFormat/>
    <w:rsid w:val="00A00442"/>
    <w:pPr>
      <w:numPr>
        <w:numId w:val="19"/>
      </w:numPr>
    </w:pPr>
  </w:style>
  <w:style w:type="paragraph" w:styleId="Aufzhlungszeichen2">
    <w:name w:val="List Bullet 2"/>
    <w:basedOn w:val="Standard"/>
    <w:uiPriority w:val="99"/>
    <w:unhideWhenUsed/>
    <w:rsid w:val="00A00442"/>
    <w:pPr>
      <w:numPr>
        <w:numId w:val="17"/>
      </w:numPr>
      <w:spacing w:before="120" w:after="120"/>
      <w:contextualSpacing/>
    </w:pPr>
  </w:style>
  <w:style w:type="paragraph" w:customStyle="1" w:styleId="ForterroBody">
    <w:name w:val="Forterro Body"/>
    <w:basedOn w:val="Standard"/>
    <w:qFormat/>
    <w:rsid w:val="00FE10F6"/>
    <w:rPr>
      <w:color w:val="000000" w:themeColor="text1"/>
      <w:sz w:val="21"/>
      <w:szCs w:val="21"/>
    </w:rPr>
  </w:style>
  <w:style w:type="paragraph" w:styleId="Untertitel">
    <w:name w:val="Subtitle"/>
    <w:basedOn w:val="Standard"/>
    <w:next w:val="Standard"/>
    <w:link w:val="UntertitelZchn"/>
    <w:uiPriority w:val="11"/>
    <w:qFormat/>
    <w:rsid w:val="00CD647C"/>
    <w:pPr>
      <w:numPr>
        <w:ilvl w:val="1"/>
      </w:numPr>
      <w:spacing w:after="160"/>
    </w:pPr>
    <w:rPr>
      <w:rFonts w:eastAsiaTheme="minorEastAsia"/>
      <w:color w:val="1FB6B3" w:themeColor="accent2"/>
      <w:spacing w:val="15"/>
      <w:sz w:val="36"/>
      <w:szCs w:val="22"/>
    </w:rPr>
  </w:style>
  <w:style w:type="character" w:customStyle="1" w:styleId="UntertitelZchn">
    <w:name w:val="Untertitel Zchn"/>
    <w:basedOn w:val="Absatz-Standardschriftart"/>
    <w:link w:val="Untertitel"/>
    <w:uiPriority w:val="11"/>
    <w:rsid w:val="00CD647C"/>
    <w:rPr>
      <w:rFonts w:ascii="Segoe UI" w:eastAsiaTheme="minorEastAsia" w:hAnsi="Segoe UI"/>
      <w:color w:val="1FB6B3" w:themeColor="accent2"/>
      <w:spacing w:val="15"/>
      <w:sz w:val="36"/>
      <w:szCs w:val="22"/>
    </w:rPr>
  </w:style>
  <w:style w:type="paragraph" w:styleId="Liste2">
    <w:name w:val="List 2"/>
    <w:basedOn w:val="Standard"/>
    <w:uiPriority w:val="99"/>
    <w:unhideWhenUsed/>
    <w:rsid w:val="00A00442"/>
    <w:pPr>
      <w:ind w:left="720" w:hanging="360"/>
      <w:contextualSpacing/>
    </w:pPr>
  </w:style>
  <w:style w:type="character" w:styleId="Kommentarzeichen">
    <w:name w:val="annotation reference"/>
    <w:basedOn w:val="Absatz-Standardschriftart"/>
    <w:uiPriority w:val="99"/>
    <w:semiHidden/>
    <w:unhideWhenUsed/>
    <w:rsid w:val="007A6E1A"/>
    <w:rPr>
      <w:rFonts w:ascii="Segoe UI" w:hAnsi="Segoe UI"/>
      <w:sz w:val="16"/>
      <w:szCs w:val="16"/>
    </w:rPr>
  </w:style>
  <w:style w:type="character" w:styleId="Hyperlink">
    <w:name w:val="Hyperlink"/>
    <w:basedOn w:val="Absatz-Standardschriftart"/>
    <w:uiPriority w:val="99"/>
    <w:unhideWhenUsed/>
    <w:rsid w:val="00B67F59"/>
    <w:rPr>
      <w:rFonts w:ascii="Segoe UI" w:hAnsi="Segoe UI"/>
      <w:color w:val="1FB6B3" w:themeColor="accent2"/>
      <w:u w:val="single"/>
    </w:rPr>
  </w:style>
  <w:style w:type="character" w:customStyle="1" w:styleId="berschrift1Zchn">
    <w:name w:val="Überschrift 1 Zchn"/>
    <w:basedOn w:val="Absatz-Standardschriftart"/>
    <w:link w:val="berschrift1"/>
    <w:uiPriority w:val="9"/>
    <w:rsid w:val="003D4C3C"/>
    <w:rPr>
      <w:rFonts w:ascii="Segoe UI" w:eastAsiaTheme="majorEastAsia" w:hAnsi="Segoe UI" w:cstheme="majorBidi"/>
      <w:b/>
      <w:color w:val="4164B2" w:themeColor="accent1"/>
      <w:sz w:val="36"/>
      <w:szCs w:val="32"/>
    </w:rPr>
  </w:style>
  <w:style w:type="table" w:styleId="Tabellenraster">
    <w:name w:val="Table Grid"/>
    <w:basedOn w:val="NormaleTabelle"/>
    <w:uiPriority w:val="59"/>
    <w:rsid w:val="00FE10F6"/>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CD647C"/>
    <w:pPr>
      <w:contextualSpacing/>
    </w:pPr>
    <w:rPr>
      <w:rFonts w:eastAsiaTheme="majorEastAsia" w:cstheme="majorBidi"/>
      <w:color w:val="102031" w:themeColor="text2"/>
      <w:spacing w:val="-10"/>
      <w:kern w:val="28"/>
      <w:sz w:val="64"/>
      <w:szCs w:val="56"/>
    </w:rPr>
  </w:style>
  <w:style w:type="character" w:customStyle="1" w:styleId="TitelZchn">
    <w:name w:val="Titel Zchn"/>
    <w:basedOn w:val="Absatz-Standardschriftart"/>
    <w:link w:val="Titel"/>
    <w:uiPriority w:val="10"/>
    <w:rsid w:val="00CD647C"/>
    <w:rPr>
      <w:rFonts w:ascii="Segoe UI" w:eastAsiaTheme="majorEastAsia" w:hAnsi="Segoe UI" w:cstheme="majorBidi"/>
      <w:color w:val="102031" w:themeColor="text2"/>
      <w:spacing w:val="-10"/>
      <w:kern w:val="28"/>
      <w:sz w:val="64"/>
      <w:szCs w:val="56"/>
    </w:rPr>
  </w:style>
  <w:style w:type="paragraph" w:styleId="KeinLeerraum">
    <w:name w:val="No Spacing"/>
    <w:link w:val="KeinLeerraumZchn"/>
    <w:uiPriority w:val="1"/>
    <w:qFormat/>
    <w:rsid w:val="00FE10F6"/>
    <w:rPr>
      <w:rFonts w:ascii="Segoe UI" w:eastAsiaTheme="minorEastAsia" w:hAnsi="Segoe UI"/>
      <w:sz w:val="22"/>
      <w:szCs w:val="22"/>
      <w:lang w:eastAsia="zh-CN"/>
    </w:rPr>
  </w:style>
  <w:style w:type="character" w:customStyle="1" w:styleId="KeinLeerraumZchn">
    <w:name w:val="Kein Leerraum Zchn"/>
    <w:basedOn w:val="Absatz-Standardschriftart"/>
    <w:link w:val="KeinLeerraum"/>
    <w:uiPriority w:val="1"/>
    <w:rsid w:val="00FE10F6"/>
    <w:rPr>
      <w:rFonts w:ascii="Segoe UI" w:eastAsiaTheme="minorEastAsia" w:hAnsi="Segoe UI"/>
      <w:sz w:val="22"/>
      <w:szCs w:val="22"/>
      <w:lang w:eastAsia="zh-CN"/>
    </w:rPr>
  </w:style>
  <w:style w:type="paragraph" w:styleId="Inhaltsverzeichnisberschrift">
    <w:name w:val="TOC Heading"/>
    <w:basedOn w:val="berschrift1"/>
    <w:next w:val="Standard"/>
    <w:uiPriority w:val="39"/>
    <w:unhideWhenUsed/>
    <w:qFormat/>
    <w:rsid w:val="00F11423"/>
    <w:pPr>
      <w:spacing w:before="480" w:line="276" w:lineRule="auto"/>
      <w:outlineLvl w:val="9"/>
    </w:pPr>
    <w:rPr>
      <w:bCs/>
      <w:color w:val="1FB6B3" w:themeColor="accent2"/>
      <w:sz w:val="28"/>
      <w:szCs w:val="28"/>
    </w:rPr>
  </w:style>
  <w:style w:type="paragraph" w:styleId="Verzeichnis1">
    <w:name w:val="toc 1"/>
    <w:basedOn w:val="Standard"/>
    <w:next w:val="Standard"/>
    <w:autoRedefine/>
    <w:uiPriority w:val="39"/>
    <w:unhideWhenUsed/>
    <w:rsid w:val="00F11423"/>
    <w:pPr>
      <w:spacing w:before="120"/>
    </w:pPr>
    <w:rPr>
      <w:b/>
      <w:bCs/>
      <w:i/>
      <w:iCs/>
      <w:color w:val="102031" w:themeColor="text2"/>
    </w:rPr>
  </w:style>
  <w:style w:type="paragraph" w:styleId="Verzeichnis2">
    <w:name w:val="toc 2"/>
    <w:basedOn w:val="Standard"/>
    <w:next w:val="Standard"/>
    <w:autoRedefine/>
    <w:uiPriority w:val="39"/>
    <w:unhideWhenUsed/>
    <w:rsid w:val="00BF110E"/>
    <w:pPr>
      <w:spacing w:before="120"/>
      <w:ind w:left="240"/>
    </w:pPr>
    <w:rPr>
      <w:b/>
      <w:bCs/>
      <w:sz w:val="22"/>
      <w:szCs w:val="22"/>
    </w:rPr>
  </w:style>
  <w:style w:type="paragraph" w:styleId="Verzeichnis3">
    <w:name w:val="toc 3"/>
    <w:basedOn w:val="Standard"/>
    <w:next w:val="Standard"/>
    <w:autoRedefine/>
    <w:uiPriority w:val="39"/>
    <w:unhideWhenUsed/>
    <w:rsid w:val="00BF110E"/>
    <w:pPr>
      <w:ind w:left="480"/>
    </w:pPr>
    <w:rPr>
      <w:sz w:val="20"/>
      <w:szCs w:val="20"/>
    </w:rPr>
  </w:style>
  <w:style w:type="paragraph" w:styleId="Verzeichnis4">
    <w:name w:val="toc 4"/>
    <w:basedOn w:val="Standard"/>
    <w:next w:val="Standard"/>
    <w:autoRedefine/>
    <w:uiPriority w:val="39"/>
    <w:semiHidden/>
    <w:unhideWhenUsed/>
    <w:rsid w:val="00BF110E"/>
    <w:pPr>
      <w:ind w:left="720"/>
    </w:pPr>
    <w:rPr>
      <w:sz w:val="20"/>
      <w:szCs w:val="20"/>
    </w:rPr>
  </w:style>
  <w:style w:type="paragraph" w:styleId="Verzeichnis5">
    <w:name w:val="toc 5"/>
    <w:basedOn w:val="Standard"/>
    <w:next w:val="Standard"/>
    <w:autoRedefine/>
    <w:uiPriority w:val="39"/>
    <w:semiHidden/>
    <w:unhideWhenUsed/>
    <w:rsid w:val="00BF110E"/>
    <w:pPr>
      <w:ind w:left="960"/>
    </w:pPr>
    <w:rPr>
      <w:sz w:val="20"/>
      <w:szCs w:val="20"/>
    </w:rPr>
  </w:style>
  <w:style w:type="paragraph" w:styleId="Verzeichnis6">
    <w:name w:val="toc 6"/>
    <w:basedOn w:val="Standard"/>
    <w:next w:val="Standard"/>
    <w:autoRedefine/>
    <w:uiPriority w:val="39"/>
    <w:semiHidden/>
    <w:unhideWhenUsed/>
    <w:rsid w:val="00BF110E"/>
    <w:pPr>
      <w:ind w:left="1200"/>
    </w:pPr>
    <w:rPr>
      <w:sz w:val="20"/>
      <w:szCs w:val="20"/>
    </w:rPr>
  </w:style>
  <w:style w:type="paragraph" w:styleId="Verzeichnis7">
    <w:name w:val="toc 7"/>
    <w:basedOn w:val="Standard"/>
    <w:next w:val="Standard"/>
    <w:autoRedefine/>
    <w:uiPriority w:val="39"/>
    <w:semiHidden/>
    <w:unhideWhenUsed/>
    <w:rsid w:val="00BF110E"/>
    <w:pPr>
      <w:ind w:left="1440"/>
    </w:pPr>
    <w:rPr>
      <w:sz w:val="20"/>
      <w:szCs w:val="20"/>
    </w:rPr>
  </w:style>
  <w:style w:type="paragraph" w:styleId="Verzeichnis8">
    <w:name w:val="toc 8"/>
    <w:basedOn w:val="Standard"/>
    <w:next w:val="Standard"/>
    <w:autoRedefine/>
    <w:uiPriority w:val="39"/>
    <w:semiHidden/>
    <w:unhideWhenUsed/>
    <w:rsid w:val="00BF110E"/>
    <w:pPr>
      <w:ind w:left="1680"/>
    </w:pPr>
    <w:rPr>
      <w:sz w:val="20"/>
      <w:szCs w:val="20"/>
    </w:rPr>
  </w:style>
  <w:style w:type="paragraph" w:styleId="Verzeichnis9">
    <w:name w:val="toc 9"/>
    <w:basedOn w:val="Standard"/>
    <w:next w:val="Standard"/>
    <w:autoRedefine/>
    <w:uiPriority w:val="39"/>
    <w:semiHidden/>
    <w:unhideWhenUsed/>
    <w:rsid w:val="00BF110E"/>
    <w:pPr>
      <w:ind w:left="1920"/>
    </w:pPr>
    <w:rPr>
      <w:sz w:val="20"/>
      <w:szCs w:val="20"/>
    </w:rPr>
  </w:style>
  <w:style w:type="table" w:styleId="Gitternetztabelle4">
    <w:name w:val="Grid Table 4"/>
    <w:basedOn w:val="NormaleTabelle"/>
    <w:uiPriority w:val="49"/>
    <w:rsid w:val="00FE10F6"/>
    <w:rPr>
      <w:rFonts w:ascii="Segoe UI" w:hAnsi="Segoe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enabsatz">
    <w:name w:val="List Paragraph"/>
    <w:basedOn w:val="Standard"/>
    <w:link w:val="ListenabsatzZchn"/>
    <w:uiPriority w:val="34"/>
    <w:qFormat/>
    <w:rsid w:val="00762165"/>
    <w:pPr>
      <w:ind w:left="720"/>
      <w:contextualSpacing/>
    </w:pPr>
  </w:style>
  <w:style w:type="numbering" w:customStyle="1" w:styleId="CurrentList1">
    <w:name w:val="Current List1"/>
    <w:uiPriority w:val="99"/>
    <w:rsid w:val="00762165"/>
    <w:pPr>
      <w:numPr>
        <w:numId w:val="4"/>
      </w:numPr>
    </w:pPr>
  </w:style>
  <w:style w:type="numbering" w:customStyle="1" w:styleId="CurrentList2">
    <w:name w:val="Current List2"/>
    <w:uiPriority w:val="99"/>
    <w:rsid w:val="00762165"/>
    <w:pPr>
      <w:numPr>
        <w:numId w:val="5"/>
      </w:numPr>
    </w:pPr>
  </w:style>
  <w:style w:type="numbering" w:styleId="111111">
    <w:name w:val="Outline List 2"/>
    <w:basedOn w:val="KeineListe"/>
    <w:uiPriority w:val="99"/>
    <w:semiHidden/>
    <w:unhideWhenUsed/>
    <w:rsid w:val="00762165"/>
    <w:pPr>
      <w:numPr>
        <w:numId w:val="6"/>
      </w:numPr>
    </w:pPr>
  </w:style>
  <w:style w:type="numbering" w:styleId="1ai">
    <w:name w:val="Outline List 1"/>
    <w:basedOn w:val="KeineListe"/>
    <w:uiPriority w:val="99"/>
    <w:semiHidden/>
    <w:unhideWhenUsed/>
    <w:rsid w:val="00762165"/>
    <w:pPr>
      <w:numPr>
        <w:numId w:val="7"/>
      </w:numPr>
    </w:pPr>
  </w:style>
  <w:style w:type="character" w:customStyle="1" w:styleId="berschrift2Zchn">
    <w:name w:val="Überschrift 2 Zchn"/>
    <w:basedOn w:val="Absatz-Standardschriftart"/>
    <w:link w:val="berschrift2"/>
    <w:uiPriority w:val="9"/>
    <w:rsid w:val="003D4C3C"/>
    <w:rPr>
      <w:rFonts w:ascii="Segoe UI" w:eastAsiaTheme="majorEastAsia" w:hAnsi="Segoe UI" w:cstheme="majorBidi"/>
      <w:b/>
      <w:color w:val="102031" w:themeColor="text2"/>
      <w:sz w:val="32"/>
      <w:szCs w:val="26"/>
    </w:rPr>
  </w:style>
  <w:style w:type="character" w:customStyle="1" w:styleId="berschrift3Zchn">
    <w:name w:val="Überschrift 3 Zchn"/>
    <w:basedOn w:val="Absatz-Standardschriftart"/>
    <w:link w:val="berschrift3"/>
    <w:uiPriority w:val="9"/>
    <w:rsid w:val="00CE32D6"/>
    <w:rPr>
      <w:rFonts w:ascii="Segoe UI" w:eastAsiaTheme="majorEastAsia" w:hAnsi="Segoe UI" w:cstheme="majorBidi"/>
      <w:b/>
      <w:i/>
      <w:color w:val="1FB6B3" w:themeColor="accent2"/>
      <w:sz w:val="28"/>
    </w:rPr>
  </w:style>
  <w:style w:type="character" w:customStyle="1" w:styleId="berschrift4Zchn">
    <w:name w:val="Überschrift 4 Zchn"/>
    <w:basedOn w:val="Absatz-Standardschriftart"/>
    <w:link w:val="berschrift4"/>
    <w:uiPriority w:val="9"/>
    <w:rsid w:val="00CE32D6"/>
    <w:rPr>
      <w:rFonts w:ascii="Segoe UI" w:eastAsiaTheme="majorEastAsia" w:hAnsi="Segoe UI" w:cstheme="majorBidi"/>
      <w:iCs/>
      <w:color w:val="6A6A6A" w:themeColor="background2" w:themeShade="80"/>
      <w:sz w:val="28"/>
    </w:rPr>
  </w:style>
  <w:style w:type="character" w:customStyle="1" w:styleId="berschrift5Zchn">
    <w:name w:val="Überschrift 5 Zchn"/>
    <w:basedOn w:val="Absatz-Standardschriftart"/>
    <w:link w:val="berschrift5"/>
    <w:uiPriority w:val="9"/>
    <w:rsid w:val="003D4C3C"/>
    <w:rPr>
      <w:rFonts w:ascii="Segoe UI" w:eastAsiaTheme="majorEastAsia" w:hAnsi="Segoe UI" w:cstheme="majorBidi"/>
      <w:color w:val="102031" w:themeColor="text2"/>
    </w:rPr>
  </w:style>
  <w:style w:type="character" w:customStyle="1" w:styleId="berschrift6Zchn">
    <w:name w:val="Überschrift 6 Zchn"/>
    <w:basedOn w:val="Absatz-Standardschriftart"/>
    <w:link w:val="berschrift6"/>
    <w:uiPriority w:val="9"/>
    <w:rsid w:val="00FD2E5C"/>
    <w:rPr>
      <w:rFonts w:ascii="Segoe UI" w:eastAsiaTheme="majorEastAsia" w:hAnsi="Segoe UI" w:cstheme="majorBidi"/>
      <w:b/>
      <w:color w:val="1FB6B3" w:themeColor="accent2"/>
      <w:sz w:val="20"/>
    </w:rPr>
  </w:style>
  <w:style w:type="character" w:customStyle="1" w:styleId="berschrift7Zchn">
    <w:name w:val="Überschrift 7 Zchn"/>
    <w:basedOn w:val="Absatz-Standardschriftart"/>
    <w:link w:val="berschrift7"/>
    <w:uiPriority w:val="9"/>
    <w:rsid w:val="006E4489"/>
    <w:rPr>
      <w:rFonts w:ascii="Segoe UI" w:eastAsiaTheme="majorEastAsia" w:hAnsi="Segoe UI" w:cstheme="majorBidi"/>
      <w:i/>
      <w:iCs/>
      <w:color w:val="4164B2" w:themeColor="accent1"/>
    </w:rPr>
  </w:style>
  <w:style w:type="character" w:customStyle="1" w:styleId="berschrift8Zchn">
    <w:name w:val="Überschrift 8 Zchn"/>
    <w:basedOn w:val="Absatz-Standardschriftart"/>
    <w:link w:val="berschrift8"/>
    <w:uiPriority w:val="9"/>
    <w:semiHidden/>
    <w:rsid w:val="006E4489"/>
    <w:rPr>
      <w:rFonts w:ascii="Segoe UI" w:eastAsiaTheme="majorEastAsia" w:hAnsi="Segoe UI" w:cstheme="majorBidi"/>
      <w:color w:val="102031" w:themeColor="text2"/>
      <w:sz w:val="21"/>
      <w:szCs w:val="21"/>
    </w:rPr>
  </w:style>
  <w:style w:type="character" w:customStyle="1" w:styleId="berschrift9Zchn">
    <w:name w:val="Überschrift 9 Zchn"/>
    <w:basedOn w:val="Absatz-Standardschriftart"/>
    <w:link w:val="berschrift9"/>
    <w:uiPriority w:val="9"/>
    <w:semiHidden/>
    <w:rsid w:val="006E4489"/>
    <w:rPr>
      <w:rFonts w:ascii="Segoe UI" w:eastAsiaTheme="majorEastAsia" w:hAnsi="Segoe UI" w:cstheme="majorBidi"/>
      <w:i/>
      <w:iCs/>
      <w:color w:val="1FB6B3" w:themeColor="accent2"/>
      <w:sz w:val="21"/>
      <w:szCs w:val="21"/>
    </w:rPr>
  </w:style>
  <w:style w:type="numbering" w:styleId="ArtikelAbschnitt">
    <w:name w:val="Outline List 3"/>
    <w:basedOn w:val="KeineListe"/>
    <w:uiPriority w:val="99"/>
    <w:semiHidden/>
    <w:unhideWhenUsed/>
    <w:rsid w:val="00762165"/>
    <w:pPr>
      <w:numPr>
        <w:numId w:val="8"/>
      </w:numPr>
    </w:pPr>
  </w:style>
  <w:style w:type="character" w:styleId="SchwacheHervorhebung">
    <w:name w:val="Subtle Emphasis"/>
    <w:basedOn w:val="Absatz-Standardschriftart"/>
    <w:uiPriority w:val="19"/>
    <w:qFormat/>
    <w:rsid w:val="006E4489"/>
    <w:rPr>
      <w:rFonts w:ascii="Segoe UI" w:hAnsi="Segoe UI"/>
      <w:i/>
      <w:iCs/>
      <w:color w:val="404040" w:themeColor="text1" w:themeTint="BF"/>
    </w:rPr>
  </w:style>
  <w:style w:type="character" w:styleId="Hervorhebung">
    <w:name w:val="Emphasis"/>
    <w:basedOn w:val="Absatz-Standardschriftart"/>
    <w:uiPriority w:val="20"/>
    <w:qFormat/>
    <w:rsid w:val="006E4489"/>
    <w:rPr>
      <w:rFonts w:ascii="Segoe UI" w:hAnsi="Segoe UI"/>
      <w:i/>
      <w:iCs/>
      <w:color w:val="1FB6B3" w:themeColor="accent2"/>
    </w:rPr>
  </w:style>
  <w:style w:type="character" w:styleId="IntensiveHervorhebung">
    <w:name w:val="Intense Emphasis"/>
    <w:basedOn w:val="Absatz-Standardschriftart"/>
    <w:uiPriority w:val="21"/>
    <w:qFormat/>
    <w:rsid w:val="006E4489"/>
    <w:rPr>
      <w:rFonts w:ascii="Segoe UI" w:hAnsi="Segoe UI"/>
      <w:i/>
      <w:iCs/>
      <w:color w:val="4164B2" w:themeColor="accent1"/>
    </w:rPr>
  </w:style>
  <w:style w:type="paragraph" w:styleId="Zitat">
    <w:name w:val="Quote"/>
    <w:basedOn w:val="Standard"/>
    <w:next w:val="Standard"/>
    <w:link w:val="ZitatZchn"/>
    <w:uiPriority w:val="29"/>
    <w:qFormat/>
    <w:rsid w:val="00A00442"/>
    <w:pPr>
      <w:spacing w:before="200" w:after="160"/>
      <w:ind w:left="864" w:right="864"/>
      <w:jc w:val="center"/>
    </w:pPr>
    <w:rPr>
      <w:i/>
      <w:iCs/>
      <w:color w:val="4164B2" w:themeColor="accent1"/>
    </w:rPr>
  </w:style>
  <w:style w:type="character" w:customStyle="1" w:styleId="ZitatZchn">
    <w:name w:val="Zitat Zchn"/>
    <w:basedOn w:val="Absatz-Standardschriftart"/>
    <w:link w:val="Zitat"/>
    <w:uiPriority w:val="29"/>
    <w:rsid w:val="00A00442"/>
    <w:rPr>
      <w:rFonts w:ascii="Segoe UI" w:hAnsi="Segoe UI"/>
      <w:i/>
      <w:iCs/>
      <w:color w:val="4164B2" w:themeColor="accent1"/>
    </w:rPr>
  </w:style>
  <w:style w:type="paragraph" w:styleId="IntensivesZitat">
    <w:name w:val="Intense Quote"/>
    <w:basedOn w:val="Standard"/>
    <w:next w:val="Standard"/>
    <w:link w:val="IntensivesZitatZchn"/>
    <w:uiPriority w:val="30"/>
    <w:qFormat/>
    <w:rsid w:val="006E4489"/>
    <w:pPr>
      <w:pBdr>
        <w:top w:val="single" w:sz="4" w:space="10" w:color="4164B2" w:themeColor="accent1"/>
        <w:bottom w:val="single" w:sz="4" w:space="10" w:color="4164B2" w:themeColor="accent1"/>
      </w:pBdr>
      <w:spacing w:before="360" w:after="360"/>
      <w:ind w:left="864" w:right="864"/>
      <w:jc w:val="center"/>
    </w:pPr>
    <w:rPr>
      <w:i/>
      <w:iCs/>
      <w:color w:val="4164B2" w:themeColor="accent1"/>
    </w:rPr>
  </w:style>
  <w:style w:type="character" w:customStyle="1" w:styleId="IntensivesZitatZchn">
    <w:name w:val="Intensives Zitat Zchn"/>
    <w:basedOn w:val="Absatz-Standardschriftart"/>
    <w:link w:val="IntensivesZitat"/>
    <w:uiPriority w:val="30"/>
    <w:rsid w:val="006E4489"/>
    <w:rPr>
      <w:rFonts w:ascii="Segoe UI" w:hAnsi="Segoe UI"/>
      <w:i/>
      <w:iCs/>
      <w:color w:val="4164B2" w:themeColor="accent1"/>
    </w:rPr>
  </w:style>
  <w:style w:type="character" w:styleId="SchwacherVerweis">
    <w:name w:val="Subtle Reference"/>
    <w:basedOn w:val="Absatz-Standardschriftart"/>
    <w:uiPriority w:val="31"/>
    <w:qFormat/>
    <w:rsid w:val="006E4489"/>
    <w:rPr>
      <w:rFonts w:ascii="Segoe UI" w:hAnsi="Segoe UI"/>
      <w:smallCaps/>
      <w:color w:val="5A5A5A" w:themeColor="text1" w:themeTint="A5"/>
    </w:rPr>
  </w:style>
  <w:style w:type="character" w:styleId="IntensiverVerweis">
    <w:name w:val="Intense Reference"/>
    <w:basedOn w:val="Absatz-Standardschriftart"/>
    <w:uiPriority w:val="32"/>
    <w:qFormat/>
    <w:rsid w:val="006E4489"/>
    <w:rPr>
      <w:rFonts w:ascii="Segoe UI" w:hAnsi="Segoe UI"/>
      <w:b/>
      <w:bCs/>
      <w:smallCaps/>
      <w:color w:val="4164B2" w:themeColor="accent1"/>
      <w:spacing w:val="5"/>
    </w:rPr>
  </w:style>
  <w:style w:type="character" w:styleId="Buchtitel">
    <w:name w:val="Book Title"/>
    <w:basedOn w:val="Absatz-Standardschriftart"/>
    <w:uiPriority w:val="33"/>
    <w:qFormat/>
    <w:rsid w:val="006E4489"/>
    <w:rPr>
      <w:rFonts w:ascii="Segoe UI" w:hAnsi="Segoe UI"/>
      <w:b/>
      <w:bCs/>
      <w:i/>
      <w:iCs/>
      <w:spacing w:val="5"/>
    </w:rPr>
  </w:style>
  <w:style w:type="paragraph" w:styleId="Beschriftung">
    <w:name w:val="caption"/>
    <w:basedOn w:val="Standard"/>
    <w:next w:val="Standard"/>
    <w:uiPriority w:val="35"/>
    <w:unhideWhenUsed/>
    <w:qFormat/>
    <w:rsid w:val="006E4489"/>
    <w:pPr>
      <w:spacing w:after="200"/>
    </w:pPr>
    <w:rPr>
      <w:i/>
      <w:iCs/>
      <w:color w:val="1FB6B3" w:themeColor="accent2"/>
      <w:sz w:val="18"/>
      <w:szCs w:val="18"/>
    </w:rPr>
  </w:style>
  <w:style w:type="paragraph" w:styleId="Literaturverzeichnis">
    <w:name w:val="Bibliography"/>
    <w:basedOn w:val="Standard"/>
    <w:next w:val="Standard"/>
    <w:uiPriority w:val="37"/>
    <w:semiHidden/>
    <w:unhideWhenUsed/>
    <w:rsid w:val="006E4489"/>
  </w:style>
  <w:style w:type="paragraph" w:styleId="Textkrper">
    <w:name w:val="Body Text"/>
    <w:basedOn w:val="Standard"/>
    <w:link w:val="TextkrperZchn"/>
    <w:uiPriority w:val="99"/>
    <w:semiHidden/>
    <w:unhideWhenUsed/>
    <w:rsid w:val="00F11423"/>
    <w:pPr>
      <w:spacing w:after="120"/>
    </w:pPr>
    <w:rPr>
      <w:color w:val="000000" w:themeColor="text1"/>
    </w:rPr>
  </w:style>
  <w:style w:type="character" w:customStyle="1" w:styleId="TextkrperZchn">
    <w:name w:val="Textkörper Zchn"/>
    <w:basedOn w:val="Absatz-Standardschriftart"/>
    <w:link w:val="Textkrper"/>
    <w:uiPriority w:val="99"/>
    <w:semiHidden/>
    <w:rsid w:val="00F11423"/>
    <w:rPr>
      <w:rFonts w:ascii="Segoe UI" w:hAnsi="Segoe UI"/>
      <w:color w:val="000000" w:themeColor="text1"/>
    </w:rPr>
  </w:style>
  <w:style w:type="paragraph" w:styleId="Textkrper2">
    <w:name w:val="Body Text 2"/>
    <w:basedOn w:val="Standard"/>
    <w:link w:val="Textkrper2Zchn"/>
    <w:uiPriority w:val="99"/>
    <w:semiHidden/>
    <w:unhideWhenUsed/>
    <w:rsid w:val="00F11423"/>
    <w:pPr>
      <w:spacing w:after="120" w:line="480" w:lineRule="auto"/>
    </w:pPr>
    <w:rPr>
      <w:color w:val="102031" w:themeColor="text2"/>
    </w:rPr>
  </w:style>
  <w:style w:type="character" w:customStyle="1" w:styleId="Textkrper2Zchn">
    <w:name w:val="Textkörper 2 Zchn"/>
    <w:basedOn w:val="Absatz-Standardschriftart"/>
    <w:link w:val="Textkrper2"/>
    <w:uiPriority w:val="99"/>
    <w:semiHidden/>
    <w:rsid w:val="00F11423"/>
    <w:rPr>
      <w:rFonts w:ascii="Segoe UI" w:hAnsi="Segoe UI"/>
      <w:color w:val="102031" w:themeColor="text2"/>
    </w:rPr>
  </w:style>
  <w:style w:type="paragraph" w:styleId="Textkrper3">
    <w:name w:val="Body Text 3"/>
    <w:basedOn w:val="Standard"/>
    <w:link w:val="Textkrper3Zchn"/>
    <w:uiPriority w:val="99"/>
    <w:semiHidden/>
    <w:unhideWhenUsed/>
    <w:rsid w:val="00F11423"/>
    <w:pPr>
      <w:spacing w:after="120"/>
    </w:pPr>
    <w:rPr>
      <w:color w:val="6A6A6A" w:themeColor="background2" w:themeShade="80"/>
      <w:sz w:val="16"/>
      <w:szCs w:val="16"/>
    </w:rPr>
  </w:style>
  <w:style w:type="character" w:customStyle="1" w:styleId="Textkrper3Zchn">
    <w:name w:val="Textkörper 3 Zchn"/>
    <w:basedOn w:val="Absatz-Standardschriftart"/>
    <w:link w:val="Textkrper3"/>
    <w:uiPriority w:val="99"/>
    <w:semiHidden/>
    <w:rsid w:val="00F11423"/>
    <w:rPr>
      <w:rFonts w:ascii="Segoe UI" w:hAnsi="Segoe UI"/>
      <w:color w:val="6A6A6A" w:themeColor="background2" w:themeShade="80"/>
      <w:sz w:val="16"/>
      <w:szCs w:val="16"/>
    </w:rPr>
  </w:style>
  <w:style w:type="character" w:styleId="BesuchterLink">
    <w:name w:val="FollowedHyperlink"/>
    <w:basedOn w:val="Absatz-Standardschriftart"/>
    <w:uiPriority w:val="99"/>
    <w:unhideWhenUsed/>
    <w:rsid w:val="00F11423"/>
    <w:rPr>
      <w:rFonts w:ascii="Segoe UI" w:hAnsi="Segoe UI"/>
      <w:color w:val="4164B2" w:themeColor="accent1"/>
      <w:u w:val="single"/>
    </w:rPr>
  </w:style>
  <w:style w:type="paragraph" w:styleId="Aufzhlungszeichen">
    <w:name w:val="List Bullet"/>
    <w:basedOn w:val="Standard"/>
    <w:uiPriority w:val="99"/>
    <w:unhideWhenUsed/>
    <w:rsid w:val="00A00442"/>
    <w:pPr>
      <w:numPr>
        <w:numId w:val="18"/>
      </w:numPr>
      <w:spacing w:before="120" w:after="120"/>
      <w:ind w:left="1080"/>
      <w:contextualSpacing/>
    </w:pPr>
  </w:style>
  <w:style w:type="character" w:styleId="NichtaufgelsteErwhnung">
    <w:name w:val="Unresolved Mention"/>
    <w:basedOn w:val="Absatz-Standardschriftart"/>
    <w:uiPriority w:val="99"/>
    <w:rsid w:val="006C2F98"/>
    <w:rPr>
      <w:color w:val="605E5C"/>
      <w:shd w:val="clear" w:color="auto" w:fill="E1DFDD"/>
    </w:rPr>
  </w:style>
  <w:style w:type="paragraph" w:customStyle="1" w:styleId="Funote">
    <w:name w:val="Fußnote"/>
    <w:basedOn w:val="Standard"/>
    <w:qFormat/>
    <w:rsid w:val="00FF115F"/>
    <w:rPr>
      <w:rFonts w:asciiTheme="minorHAnsi" w:eastAsia="Times New Roman" w:hAnsiTheme="minorHAnsi" w:cs="Tahoma"/>
      <w:sz w:val="16"/>
      <w:szCs w:val="16"/>
      <w:lang w:eastAsia="de-DE"/>
    </w:rPr>
  </w:style>
  <w:style w:type="paragraph" w:styleId="Sprechblasentext">
    <w:name w:val="Balloon Text"/>
    <w:basedOn w:val="Standard"/>
    <w:link w:val="SprechblasentextZchn"/>
    <w:uiPriority w:val="99"/>
    <w:unhideWhenUsed/>
    <w:rsid w:val="00822DAD"/>
    <w:pPr>
      <w:jc w:val="both"/>
    </w:pPr>
    <w:rPr>
      <w:rFonts w:cs="Segoe UI"/>
      <w:color w:val="102031" w:themeColor="text2"/>
      <w:sz w:val="18"/>
      <w:szCs w:val="18"/>
    </w:rPr>
  </w:style>
  <w:style w:type="character" w:customStyle="1" w:styleId="SprechblasentextZchn">
    <w:name w:val="Sprechblasentext Zchn"/>
    <w:basedOn w:val="Absatz-Standardschriftart"/>
    <w:link w:val="Sprechblasentext"/>
    <w:uiPriority w:val="99"/>
    <w:rsid w:val="00822DAD"/>
    <w:rPr>
      <w:rFonts w:ascii="Segoe UI" w:hAnsi="Segoe UI" w:cs="Segoe UI"/>
      <w:color w:val="102031" w:themeColor="text2"/>
      <w:sz w:val="18"/>
      <w:szCs w:val="18"/>
      <w:lang w:val="de-DE"/>
    </w:rPr>
  </w:style>
  <w:style w:type="paragraph" w:customStyle="1" w:styleId="Absnachb">
    <w:name w:val="Abs. nach Üb."/>
    <w:basedOn w:val="Standard"/>
    <w:autoRedefine/>
    <w:rsid w:val="00822DAD"/>
    <w:pPr>
      <w:tabs>
        <w:tab w:val="left" w:pos="199"/>
        <w:tab w:val="left" w:pos="227"/>
        <w:tab w:val="left" w:pos="454"/>
        <w:tab w:val="left" w:pos="1134"/>
      </w:tabs>
      <w:overflowPunct w:val="0"/>
      <w:autoSpaceDE w:val="0"/>
      <w:autoSpaceDN w:val="0"/>
      <w:adjustRightInd w:val="0"/>
      <w:spacing w:before="120" w:line="312" w:lineRule="auto"/>
      <w:jc w:val="both"/>
      <w:textAlignment w:val="baseline"/>
    </w:pPr>
    <w:rPr>
      <w:rFonts w:ascii="Tahoma" w:eastAsia="Times New Roman" w:hAnsi="Tahoma" w:cs="Arial"/>
      <w:color w:val="102031" w:themeColor="text2"/>
      <w:sz w:val="19"/>
      <w:szCs w:val="20"/>
      <w:lang w:eastAsia="de-DE"/>
    </w:rPr>
  </w:style>
  <w:style w:type="paragraph" w:customStyle="1" w:styleId="PermanentMarkerkorall">
    <w:name w:val="Permanent Marker korall"/>
    <w:basedOn w:val="Standard"/>
    <w:qFormat/>
    <w:rsid w:val="00822DAD"/>
    <w:pPr>
      <w:spacing w:after="200" w:line="276" w:lineRule="auto"/>
    </w:pPr>
    <w:rPr>
      <w:rFonts w:ascii="Permanent Marker" w:eastAsia="Times New Roman" w:hAnsi="Permanent Marker" w:cs="Times New Roman"/>
      <w:color w:val="FCCD0C" w:themeColor="accent3"/>
      <w:sz w:val="32"/>
    </w:rPr>
  </w:style>
  <w:style w:type="paragraph" w:customStyle="1" w:styleId="Tabelleninhalte">
    <w:name w:val="Tabelleninhalte"/>
    <w:basedOn w:val="Absnachb"/>
    <w:qFormat/>
    <w:rsid w:val="00822DAD"/>
    <w:pPr>
      <w:tabs>
        <w:tab w:val="clear" w:pos="199"/>
        <w:tab w:val="clear" w:pos="227"/>
        <w:tab w:val="clear" w:pos="454"/>
        <w:tab w:val="clear" w:pos="1134"/>
        <w:tab w:val="left" w:pos="851"/>
        <w:tab w:val="left" w:pos="2835"/>
      </w:tabs>
      <w:spacing w:before="0" w:after="200"/>
    </w:pPr>
    <w:rPr>
      <w:rFonts w:asciiTheme="minorHAnsi" w:hAnsiTheme="minorHAnsi"/>
      <w:color w:val="000000" w:themeColor="text1"/>
    </w:rPr>
  </w:style>
  <w:style w:type="paragraph" w:customStyle="1" w:styleId="Aufzhlung">
    <w:name w:val="Aufzählung"/>
    <w:basedOn w:val="Listenabsatz"/>
    <w:qFormat/>
    <w:rsid w:val="00822DAD"/>
    <w:pPr>
      <w:numPr>
        <w:numId w:val="22"/>
      </w:numPr>
      <w:spacing w:after="120" w:line="276" w:lineRule="auto"/>
      <w:contextualSpacing w:val="0"/>
    </w:pPr>
    <w:rPr>
      <w:rFonts w:asciiTheme="minorHAnsi" w:eastAsia="Calibri" w:hAnsiTheme="minorHAnsi" w:cs="Tahoma"/>
      <w:color w:val="000000" w:themeColor="text1"/>
      <w:sz w:val="19"/>
      <w:szCs w:val="18"/>
    </w:rPr>
  </w:style>
  <w:style w:type="character" w:customStyle="1" w:styleId="ListenabsatzZchn">
    <w:name w:val="Listenabsatz Zchn"/>
    <w:basedOn w:val="Absatz-Standardschriftart"/>
    <w:link w:val="Listenabsatz"/>
    <w:uiPriority w:val="34"/>
    <w:rsid w:val="00A9149E"/>
    <w:rPr>
      <w:rFonts w:ascii="Segoe UI" w:hAnsi="Segoe UI"/>
      <w:lang w:val="de-DE"/>
    </w:rPr>
  </w:style>
  <w:style w:type="paragraph" w:styleId="Kommentartext">
    <w:name w:val="annotation text"/>
    <w:basedOn w:val="Standard"/>
    <w:link w:val="KommentartextZchn"/>
    <w:uiPriority w:val="99"/>
    <w:unhideWhenUsed/>
    <w:rsid w:val="001D5861"/>
    <w:rPr>
      <w:sz w:val="20"/>
      <w:szCs w:val="20"/>
    </w:rPr>
  </w:style>
  <w:style w:type="character" w:customStyle="1" w:styleId="KommentartextZchn">
    <w:name w:val="Kommentartext Zchn"/>
    <w:basedOn w:val="Absatz-Standardschriftart"/>
    <w:link w:val="Kommentartext"/>
    <w:uiPriority w:val="99"/>
    <w:rsid w:val="001D5861"/>
    <w:rPr>
      <w:rFonts w:ascii="Segoe UI" w:hAnsi="Segoe UI"/>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762156">
      <w:bodyDiv w:val="1"/>
      <w:marLeft w:val="0"/>
      <w:marRight w:val="0"/>
      <w:marTop w:val="0"/>
      <w:marBottom w:val="0"/>
      <w:divBdr>
        <w:top w:val="none" w:sz="0" w:space="0" w:color="auto"/>
        <w:left w:val="none" w:sz="0" w:space="0" w:color="auto"/>
        <w:bottom w:val="none" w:sz="0" w:space="0" w:color="auto"/>
        <w:right w:val="none" w:sz="0" w:space="0" w:color="auto"/>
      </w:divBdr>
      <w:divsChild>
        <w:div w:id="617493635">
          <w:marLeft w:val="0"/>
          <w:marRight w:val="0"/>
          <w:marTop w:val="0"/>
          <w:marBottom w:val="0"/>
          <w:divBdr>
            <w:top w:val="none" w:sz="0" w:space="0" w:color="auto"/>
            <w:left w:val="none" w:sz="0" w:space="0" w:color="auto"/>
            <w:bottom w:val="none" w:sz="0" w:space="0" w:color="auto"/>
            <w:right w:val="none" w:sz="0" w:space="0" w:color="auto"/>
          </w:divBdr>
        </w:div>
        <w:div w:id="169763254">
          <w:marLeft w:val="0"/>
          <w:marRight w:val="0"/>
          <w:marTop w:val="0"/>
          <w:marBottom w:val="0"/>
          <w:divBdr>
            <w:top w:val="none" w:sz="0" w:space="0" w:color="auto"/>
            <w:left w:val="none" w:sz="0" w:space="0" w:color="auto"/>
            <w:bottom w:val="none" w:sz="0" w:space="0" w:color="auto"/>
            <w:right w:val="none" w:sz="0" w:space="0" w:color="auto"/>
          </w:divBdr>
        </w:div>
        <w:div w:id="910195156">
          <w:marLeft w:val="0"/>
          <w:marRight w:val="0"/>
          <w:marTop w:val="0"/>
          <w:marBottom w:val="0"/>
          <w:divBdr>
            <w:top w:val="none" w:sz="0" w:space="0" w:color="auto"/>
            <w:left w:val="none" w:sz="0" w:space="0" w:color="auto"/>
            <w:bottom w:val="none" w:sz="0" w:space="0" w:color="auto"/>
            <w:right w:val="none" w:sz="0" w:space="0" w:color="auto"/>
          </w:divBdr>
        </w:div>
      </w:divsChild>
    </w:div>
    <w:div w:id="2091392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eltring\OneDrive%20-%20Forterro\Templates\GIM\4%20-%20ORGANISATION\4.01_Einfuehrungkonzept_abasERP_Vorlage_REV9.dotm" TargetMode="External"/></Relationships>
</file>

<file path=word/theme/theme1.xml><?xml version="1.0" encoding="utf-8"?>
<a:theme xmlns:a="http://schemas.openxmlformats.org/drawingml/2006/main" name="Office Theme">
  <a:themeElements>
    <a:clrScheme name="Forterro">
      <a:dk1>
        <a:srgbClr val="000000"/>
      </a:dk1>
      <a:lt1>
        <a:srgbClr val="FFFFFF"/>
      </a:lt1>
      <a:dk2>
        <a:srgbClr val="102031"/>
      </a:dk2>
      <a:lt2>
        <a:srgbClr val="D5D5D5"/>
      </a:lt2>
      <a:accent1>
        <a:srgbClr val="4164B2"/>
      </a:accent1>
      <a:accent2>
        <a:srgbClr val="1FB6B3"/>
      </a:accent2>
      <a:accent3>
        <a:srgbClr val="FCCD0C"/>
      </a:accent3>
      <a:accent4>
        <a:srgbClr val="FC8A3C"/>
      </a:accent4>
      <a:accent5>
        <a:srgbClr val="663299"/>
      </a:accent5>
      <a:accent6>
        <a:srgbClr val="C5E367"/>
      </a:accent6>
      <a:hlink>
        <a:srgbClr val="4164B2"/>
      </a:hlink>
      <a:folHlink>
        <a:srgbClr val="1FB6B3"/>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sf</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3D52D54F7F264B998AE054B50F265B" ma:contentTypeVersion="12" ma:contentTypeDescription="Create a new document." ma:contentTypeScope="" ma:versionID="028226b300e950da078b76a8ea35806a">
  <xsd:schema xmlns:xsd="http://www.w3.org/2001/XMLSchema" xmlns:xs="http://www.w3.org/2001/XMLSchema" xmlns:p="http://schemas.microsoft.com/office/2006/metadata/properties" xmlns:ns2="f1a8922d-3e84-469b-851d-dc60c1ac0e84" xmlns:ns3="7dea56ad-11a9-4b18-9e62-e0f29aefbcfd" targetNamespace="http://schemas.microsoft.com/office/2006/metadata/properties" ma:root="true" ma:fieldsID="bcc8f408166350786136f55cf8a8ed6f" ns2:_="" ns3:_="">
    <xsd:import namespace="f1a8922d-3e84-469b-851d-dc60c1ac0e84"/>
    <xsd:import namespace="7dea56ad-11a9-4b18-9e62-e0f29aefbcf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8922d-3e84-469b-851d-dc60c1ac0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a6cf73-c7b3-4818-a4f6-59423fdaf80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ea56ad-11a9-4b18-9e62-e0f29aefbcf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5d2e583-5e01-49aa-91b7-77ce2dd6e7f7}" ma:internalName="TaxCatchAll" ma:showField="CatchAllData" ma:web="7dea56ad-11a9-4b18-9e62-e0f29aefbc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a8922d-3e84-469b-851d-dc60c1ac0e84">
      <Terms xmlns="http://schemas.microsoft.com/office/infopath/2007/PartnerControls"/>
    </lcf76f155ced4ddcb4097134ff3c332f>
    <TaxCatchAll xmlns="7dea56ad-11a9-4b18-9e62-e0f29aefbcf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42722A-D15B-4C40-9A6E-93D3301F0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8922d-3e84-469b-851d-dc60c1ac0e84"/>
    <ds:schemaRef ds:uri="7dea56ad-11a9-4b18-9e62-e0f29aefb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7FF4B8-F0A1-4CB6-8F25-51D9B782E442}">
  <ds:schemaRefs>
    <ds:schemaRef ds:uri="http://schemas.microsoft.com/office/2006/metadata/properties"/>
    <ds:schemaRef ds:uri="http://schemas.microsoft.com/office/infopath/2007/PartnerControls"/>
    <ds:schemaRef ds:uri="f1a8922d-3e84-469b-851d-dc60c1ac0e84"/>
    <ds:schemaRef ds:uri="7dea56ad-11a9-4b18-9e62-e0f29aefbcfd"/>
  </ds:schemaRefs>
</ds:datastoreItem>
</file>

<file path=customXml/itemProps4.xml><?xml version="1.0" encoding="utf-8"?>
<ds:datastoreItem xmlns:ds="http://schemas.openxmlformats.org/officeDocument/2006/customXml" ds:itemID="{3D06C4FD-36BA-D24E-A67B-778166DB8E48}">
  <ds:schemaRefs>
    <ds:schemaRef ds:uri="http://schemas.openxmlformats.org/officeDocument/2006/bibliography"/>
  </ds:schemaRefs>
</ds:datastoreItem>
</file>

<file path=customXml/itemProps5.xml><?xml version="1.0" encoding="utf-8"?>
<ds:datastoreItem xmlns:ds="http://schemas.openxmlformats.org/officeDocument/2006/customXml" ds:itemID="{D73EA2A9-534E-4D48-BAFE-C7D79DEDD4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4.01_Einfuehrungkonzept_abasERP_Vorlage_REV9</Template>
  <TotalTime>0</TotalTime>
  <Pages>28</Pages>
  <Words>5573</Words>
  <Characters>37841</Characters>
  <Application>Microsoft Office Word</Application>
  <DocSecurity>0</DocSecurity>
  <Lines>1991</Lines>
  <Paragraphs>1497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KONZEPT ZUR EINFÜHRUNG VON ABAS ERP</vt:lpstr>
      <vt:lpstr/>
    </vt:vector>
  </TitlesOfParts>
  <Company/>
  <LinksUpToDate>false</LinksUpToDate>
  <CharactersWithSpaces>41917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ZUR EINFÜHRUNG VON ABAS ERP</dc:title>
  <dc:subject>Profil Dekor GmbH | Büren</dc:subject>
  <dc:creator>Tobias Höltring</dc:creator>
  <cp:keywords/>
  <dc:description/>
  <cp:lastModifiedBy>Tobias Höltring</cp:lastModifiedBy>
  <cp:revision>278</cp:revision>
  <cp:lastPrinted>2018-05-04T18:12:00Z</cp:lastPrinted>
  <dcterms:created xsi:type="dcterms:W3CDTF">2026-06-10T10:35:00Z</dcterms:created>
  <dcterms:modified xsi:type="dcterms:W3CDTF">2026-06-19T10:10:00Z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0x010100E43D52D54F7F264B998AE054B50F265B</vt:lpwstr>
  </property>
  <property fmtid="{D5CDD505-2E9C-101B-9397-08002B2CF9AE}" pid="3" name="MediaServiceImageTags">
    <vt:lpwstr/>
  </property>
</Properties>
</file>